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6480834"/>
    <w:p w14:paraId="7D0F7E2A" w14:textId="172C77C6" w:rsidR="00925310" w:rsidRPr="00925310" w:rsidRDefault="006D1505" w:rsidP="00925310">
      <w:pPr>
        <w:spacing w:line="600" w:lineRule="exact"/>
        <w:ind w:right="-94" w:firstLine="643"/>
        <w:rPr>
          <w:rFonts w:ascii="隶书" w:eastAsia="黑体" w:hAnsi="宋体" w:cs="Times New Roman" w:hint="eastAsia"/>
          <w:lang w:val="en"/>
        </w:rPr>
      </w:pPr>
      <w:r w:rsidRPr="006F21F5">
        <w:rPr>
          <w:b/>
          <w:bCs/>
          <w:sz w:val="32"/>
          <w:szCs w:val="48"/>
        </w:rPr>
        <w:fldChar w:fldCharType="begin"/>
      </w:r>
      <w:r w:rsidRPr="006F21F5">
        <w:rPr>
          <w:b/>
          <w:sz w:val="32"/>
          <w:szCs w:val="48"/>
        </w:rPr>
        <w:instrText xml:space="preserve"> MACROBUTTON AMEditEquationSection2 </w:instrText>
      </w:r>
      <w:r w:rsidRPr="006F21F5">
        <w:rPr>
          <w:rStyle w:val="AMEquationSection"/>
          <w:b/>
        </w:rPr>
        <w:instrText>Equation Chapter 1 Section 1</w:instrText>
      </w:r>
      <w:r w:rsidRPr="006F21F5">
        <w:rPr>
          <w:b/>
          <w:bCs/>
          <w:sz w:val="32"/>
          <w:szCs w:val="48"/>
        </w:rPr>
        <w:fldChar w:fldCharType="begin"/>
      </w:r>
      <w:r w:rsidRPr="006F21F5">
        <w:rPr>
          <w:b/>
          <w:sz w:val="32"/>
          <w:szCs w:val="48"/>
        </w:rPr>
        <w:instrText xml:space="preserve"> SEQ AMEqn \r \h \* MERGEFORMAT </w:instrText>
      </w:r>
      <w:r w:rsidRPr="006F21F5">
        <w:rPr>
          <w:b/>
          <w:bCs/>
          <w:sz w:val="32"/>
          <w:szCs w:val="48"/>
        </w:rPr>
        <w:fldChar w:fldCharType="end"/>
      </w:r>
      <w:r w:rsidRPr="006F21F5">
        <w:rPr>
          <w:b/>
          <w:bCs/>
          <w:sz w:val="32"/>
          <w:szCs w:val="48"/>
        </w:rPr>
        <w:fldChar w:fldCharType="begin"/>
      </w:r>
      <w:r w:rsidRPr="006F21F5">
        <w:rPr>
          <w:b/>
          <w:sz w:val="32"/>
          <w:szCs w:val="48"/>
        </w:rPr>
        <w:instrText xml:space="preserve"> SEQ AMSec \r 1 \h \* MERGEFORMAT </w:instrText>
      </w:r>
      <w:r w:rsidRPr="006F21F5">
        <w:rPr>
          <w:b/>
          <w:bCs/>
          <w:sz w:val="32"/>
          <w:szCs w:val="48"/>
        </w:rPr>
        <w:fldChar w:fldCharType="end"/>
      </w:r>
      <w:r w:rsidRPr="006F21F5">
        <w:rPr>
          <w:b/>
          <w:bCs/>
          <w:sz w:val="32"/>
          <w:szCs w:val="48"/>
        </w:rPr>
        <w:fldChar w:fldCharType="begin"/>
      </w:r>
      <w:r w:rsidRPr="006F21F5">
        <w:rPr>
          <w:b/>
          <w:sz w:val="32"/>
          <w:szCs w:val="48"/>
        </w:rPr>
        <w:instrText xml:space="preserve"> SEQ AMChap \r 1 \h \* MERGEFORMAT </w:instrText>
      </w:r>
      <w:r w:rsidRPr="006F21F5">
        <w:rPr>
          <w:b/>
          <w:bCs/>
          <w:sz w:val="32"/>
          <w:szCs w:val="48"/>
        </w:rPr>
        <w:fldChar w:fldCharType="end"/>
      </w:r>
      <w:bookmarkStart w:id="1" w:name="_Toc227869230"/>
      <w:bookmarkStart w:id="2" w:name="_Toc228042741"/>
      <w:r w:rsidRPr="006F21F5">
        <w:rPr>
          <w:b/>
          <w:bCs/>
          <w:sz w:val="32"/>
          <w:szCs w:val="48"/>
        </w:rPr>
        <w:fldChar w:fldCharType="end"/>
      </w:r>
      <w:bookmarkEnd w:id="1"/>
      <w:bookmarkEnd w:id="2"/>
      <w:r w:rsidR="00925310" w:rsidRPr="00925310">
        <w:rPr>
          <w:rFonts w:ascii="黑体" w:eastAsia="黑体" w:hAnsi="黑体" w:cs="Times New Roman" w:hint="eastAsia"/>
          <w:sz w:val="32"/>
          <w:szCs w:val="32"/>
        </w:rPr>
        <w:t>作品编号：</w:t>
      </w:r>
      <w:r w:rsidR="0097144B" w:rsidRPr="0097144B">
        <w:rPr>
          <w:rFonts w:ascii="黑体" w:eastAsia="黑体" w:hAnsi="黑体" w:cs="Times New Roman" w:hint="eastAsia"/>
          <w:sz w:val="32"/>
          <w:szCs w:val="32"/>
        </w:rPr>
        <w:t>TJJM20260521009377</w:t>
      </w:r>
    </w:p>
    <w:p w14:paraId="566816B4" w14:textId="77777777" w:rsidR="00925310" w:rsidRPr="00925310" w:rsidRDefault="00925310" w:rsidP="00925310">
      <w:pPr>
        <w:widowControl w:val="0"/>
        <w:spacing w:line="20" w:lineRule="atLeast"/>
        <w:ind w:firstLineChars="2250" w:firstLine="5400"/>
        <w:rPr>
          <w:rFonts w:ascii="隶书" w:eastAsia="隶书" w:hAnsi="宋体" w:cs="Times New Roman" w:hint="eastAsia"/>
        </w:rPr>
      </w:pPr>
    </w:p>
    <w:p w14:paraId="723BE48F" w14:textId="77777777" w:rsidR="00925310" w:rsidRPr="00925310" w:rsidRDefault="00925310" w:rsidP="00925310">
      <w:pPr>
        <w:widowControl w:val="0"/>
        <w:spacing w:line="20" w:lineRule="atLeast"/>
        <w:ind w:firstLineChars="2250" w:firstLine="5400"/>
        <w:rPr>
          <w:rFonts w:ascii="隶书" w:eastAsia="隶书" w:hAnsi="宋体" w:cs="Times New Roman" w:hint="eastAsia"/>
        </w:rPr>
      </w:pPr>
    </w:p>
    <w:p w14:paraId="7EBC34BC" w14:textId="77777777" w:rsidR="00925310" w:rsidRPr="00925310" w:rsidRDefault="00925310" w:rsidP="00925310">
      <w:pPr>
        <w:widowControl w:val="0"/>
        <w:spacing w:line="20" w:lineRule="atLeast"/>
        <w:ind w:firstLineChars="2250" w:firstLine="5400"/>
        <w:rPr>
          <w:rFonts w:ascii="隶书" w:eastAsia="隶书" w:hAnsi="宋体" w:cs="Times New Roman" w:hint="eastAsia"/>
        </w:rPr>
      </w:pPr>
    </w:p>
    <w:p w14:paraId="15401AFE" w14:textId="77777777" w:rsidR="00925310" w:rsidRPr="00925310" w:rsidRDefault="00925310" w:rsidP="00925310">
      <w:pPr>
        <w:widowControl w:val="0"/>
        <w:spacing w:line="600" w:lineRule="auto"/>
        <w:ind w:firstLineChars="0" w:firstLine="0"/>
        <w:jc w:val="center"/>
        <w:rPr>
          <w:rFonts w:ascii="方正小标宋_GBK" w:eastAsia="方正小标宋_GBK" w:hAnsi="等线" w:cs="Times New Roman" w:hint="eastAsia"/>
          <w:sz w:val="44"/>
          <w:szCs w:val="44"/>
        </w:rPr>
      </w:pPr>
    </w:p>
    <w:p w14:paraId="57583E24" w14:textId="77777777" w:rsidR="00925310" w:rsidRPr="00925310" w:rsidRDefault="00925310" w:rsidP="00925310">
      <w:pPr>
        <w:widowControl w:val="0"/>
        <w:ind w:leftChars="-95" w:left="-228" w:rightChars="-146" w:right="-350" w:firstLineChars="0" w:firstLine="0"/>
        <w:jc w:val="center"/>
        <w:rPr>
          <w:rFonts w:ascii="方正小标宋简体" w:eastAsia="方正小标宋简体" w:hAnsi="仿宋_GB2312" w:cs="Times New Roman" w:hint="eastAsia"/>
          <w:sz w:val="32"/>
        </w:rPr>
      </w:pPr>
      <w:r w:rsidRPr="00925310">
        <w:rPr>
          <w:rFonts w:ascii="方正小标宋简体" w:eastAsia="方正小标宋简体" w:hAnsi="等线" w:cs="方正小标宋_GBK" w:hint="eastAsia"/>
          <w:sz w:val="44"/>
          <w:szCs w:val="44"/>
          <w:lang w:bidi="ar"/>
        </w:rPr>
        <w:t>2026年（第十二届）全国大学生统计建模大赛</w:t>
      </w:r>
      <w:r w:rsidRPr="00925310">
        <w:rPr>
          <w:rFonts w:ascii="方正小标宋简体" w:eastAsia="方正小标宋简体" w:hAnsi="等线" w:cs="方正小标宋_GBK" w:hint="eastAsia"/>
          <w:sz w:val="52"/>
          <w:szCs w:val="52"/>
          <w:lang w:bidi="ar"/>
        </w:rPr>
        <w:t>参 赛 作 品</w:t>
      </w:r>
    </w:p>
    <w:p w14:paraId="6F54C9EF" w14:textId="77777777" w:rsidR="00925310" w:rsidRPr="00925310" w:rsidRDefault="00925310" w:rsidP="00925310">
      <w:pPr>
        <w:widowControl w:val="0"/>
        <w:ind w:firstLineChars="0" w:firstLine="0"/>
        <w:rPr>
          <w:rFonts w:ascii="Calibri" w:hAnsi="Calibri" w:cs="Times New Roman"/>
          <w:sz w:val="21"/>
        </w:rPr>
      </w:pPr>
    </w:p>
    <w:p w14:paraId="22D3D461" w14:textId="77777777" w:rsidR="00925310" w:rsidRPr="00925310" w:rsidRDefault="00925310" w:rsidP="00925310">
      <w:pPr>
        <w:widowControl w:val="0"/>
        <w:spacing w:line="20" w:lineRule="atLeast"/>
        <w:ind w:firstLineChars="0" w:firstLine="0"/>
        <w:rPr>
          <w:rFonts w:ascii="Calibri" w:hAnsi="Calibri" w:cs="Times New Roman"/>
          <w:sz w:val="32"/>
          <w:szCs w:val="28"/>
        </w:rPr>
      </w:pPr>
    </w:p>
    <w:p w14:paraId="33875F23" w14:textId="77777777" w:rsidR="00925310" w:rsidRPr="00925310" w:rsidRDefault="00925310" w:rsidP="00925310">
      <w:pPr>
        <w:widowControl w:val="0"/>
        <w:spacing w:line="600" w:lineRule="exact"/>
        <w:ind w:firstLine="640"/>
        <w:rPr>
          <w:rFonts w:ascii="仿宋_GB2312" w:eastAsia="仿宋_GB2312" w:hAnsi="仿宋_GB2312" w:cs="Times New Roman" w:hint="eastAsia"/>
          <w:sz w:val="32"/>
        </w:rPr>
      </w:pPr>
    </w:p>
    <w:p w14:paraId="6B5989A5" w14:textId="77777777" w:rsidR="00925310" w:rsidRPr="00925310" w:rsidRDefault="00925310" w:rsidP="00925310">
      <w:pPr>
        <w:widowControl w:val="0"/>
        <w:spacing w:line="600" w:lineRule="exact"/>
        <w:ind w:firstLine="640"/>
        <w:rPr>
          <w:rFonts w:ascii="仿宋_GB2312" w:eastAsia="仿宋_GB2312" w:hAnsi="仿宋_GB2312" w:cs="Times New Roman" w:hint="eastAsia"/>
          <w:sz w:val="32"/>
        </w:rPr>
      </w:pPr>
    </w:p>
    <w:p w14:paraId="6502672A" w14:textId="77777777" w:rsidR="00925310" w:rsidRPr="00925310" w:rsidRDefault="00925310" w:rsidP="00925310">
      <w:pPr>
        <w:widowControl w:val="0"/>
        <w:spacing w:line="20" w:lineRule="atLeast"/>
        <w:ind w:firstLineChars="0" w:firstLine="0"/>
        <w:rPr>
          <w:rFonts w:ascii="Calibri" w:hAnsi="Calibri" w:cs="Times New Roman"/>
          <w:sz w:val="32"/>
          <w:szCs w:val="28"/>
        </w:rPr>
      </w:pPr>
    </w:p>
    <w:tbl>
      <w:tblPr>
        <w:tblW w:w="8775" w:type="dxa"/>
        <w:jc w:val="center"/>
        <w:tblLayout w:type="fixed"/>
        <w:tblLook w:val="04A0" w:firstRow="1" w:lastRow="0" w:firstColumn="1" w:lastColumn="0" w:noHBand="0" w:noVBand="1"/>
      </w:tblPr>
      <w:tblGrid>
        <w:gridCol w:w="2129"/>
        <w:gridCol w:w="6646"/>
      </w:tblGrid>
      <w:tr w:rsidR="00925310" w:rsidRPr="00925310" w14:paraId="41E51907" w14:textId="77777777" w:rsidTr="00925310">
        <w:trPr>
          <w:trHeight w:val="1040"/>
          <w:jc w:val="center"/>
        </w:trPr>
        <w:tc>
          <w:tcPr>
            <w:tcW w:w="2127" w:type="dxa"/>
            <w:vAlign w:val="center"/>
            <w:hideMark/>
          </w:tcPr>
          <w:p w14:paraId="283CA993" w14:textId="77777777" w:rsidR="00925310" w:rsidRPr="00925310" w:rsidRDefault="00925310" w:rsidP="00925310">
            <w:pPr>
              <w:widowControl w:val="0"/>
              <w:spacing w:line="20" w:lineRule="atLeast"/>
              <w:ind w:firstLineChars="0" w:firstLine="0"/>
              <w:jc w:val="center"/>
              <w:rPr>
                <w:rFonts w:ascii="仿宋_GB2312" w:eastAsia="仿宋_GB2312" w:hAnsi="仿宋_GB2312" w:cs="仿宋_GB2312" w:hint="eastAsia"/>
                <w:bCs/>
                <w:sz w:val="36"/>
                <w:szCs w:val="36"/>
              </w:rPr>
            </w:pPr>
            <w:r w:rsidRPr="00925310">
              <w:rPr>
                <w:rFonts w:ascii="仿宋_GB2312" w:eastAsia="仿宋_GB2312" w:hAnsi="仿宋_GB2312" w:cs="仿宋_GB2312" w:hint="eastAsia"/>
                <w:bCs/>
                <w:sz w:val="36"/>
                <w:szCs w:val="36"/>
              </w:rPr>
              <w:t>参赛学校：</w:t>
            </w:r>
          </w:p>
        </w:tc>
        <w:tc>
          <w:tcPr>
            <w:tcW w:w="6641" w:type="dxa"/>
            <w:tcBorders>
              <w:top w:val="nil"/>
              <w:left w:val="nil"/>
              <w:bottom w:val="single" w:sz="12" w:space="0" w:color="auto"/>
              <w:right w:val="nil"/>
            </w:tcBorders>
            <w:vAlign w:val="center"/>
          </w:tcPr>
          <w:p w14:paraId="3A4234C9" w14:textId="77777777" w:rsidR="00925310" w:rsidRPr="00925310" w:rsidRDefault="00925310" w:rsidP="00925310">
            <w:pPr>
              <w:widowControl w:val="0"/>
              <w:ind w:firstLineChars="0" w:firstLine="0"/>
              <w:jc w:val="center"/>
              <w:rPr>
                <w:rFonts w:ascii="仿宋_GB2312" w:eastAsia="仿宋_GB2312" w:hAnsi="仿宋_GB2312" w:cs="仿宋_GB2312" w:hint="eastAsia"/>
                <w:bCs/>
                <w:sz w:val="36"/>
                <w:szCs w:val="36"/>
              </w:rPr>
            </w:pPr>
          </w:p>
          <w:p w14:paraId="18EFC855" w14:textId="1CA3E06C" w:rsidR="00925310" w:rsidRPr="00925310" w:rsidRDefault="00925310" w:rsidP="00925310">
            <w:pPr>
              <w:widowControl w:val="0"/>
              <w:ind w:firstLineChars="0" w:firstLine="0"/>
              <w:jc w:val="center"/>
              <w:rPr>
                <w:rFonts w:ascii="仿宋_GB2312" w:eastAsia="仿宋_GB2312" w:hAnsi="仿宋_GB2312" w:cs="仿宋_GB2312" w:hint="eastAsia"/>
                <w:bCs/>
                <w:sz w:val="32"/>
                <w:szCs w:val="32"/>
              </w:rPr>
            </w:pPr>
            <w:r w:rsidRPr="00925310">
              <w:rPr>
                <w:rFonts w:ascii="仿宋_GB2312" w:eastAsia="仿宋_GB2312" w:hAnsi="仿宋_GB2312" w:cs="仿宋_GB2312" w:hint="eastAsia"/>
                <w:bCs/>
                <w:sz w:val="36"/>
                <w:szCs w:val="36"/>
              </w:rPr>
              <w:t>暨南大学</w:t>
            </w:r>
          </w:p>
        </w:tc>
      </w:tr>
      <w:tr w:rsidR="00925310" w:rsidRPr="00925310" w14:paraId="15B16051" w14:textId="77777777">
        <w:trPr>
          <w:trHeight w:val="1134"/>
          <w:jc w:val="center"/>
        </w:trPr>
        <w:tc>
          <w:tcPr>
            <w:tcW w:w="2127" w:type="dxa"/>
            <w:vAlign w:val="center"/>
            <w:hideMark/>
          </w:tcPr>
          <w:p w14:paraId="0CFE0B92" w14:textId="77777777" w:rsidR="00925310" w:rsidRPr="00925310" w:rsidRDefault="00925310" w:rsidP="00925310">
            <w:pPr>
              <w:widowControl w:val="0"/>
              <w:spacing w:line="20" w:lineRule="atLeast"/>
              <w:ind w:firstLineChars="0" w:firstLine="0"/>
              <w:jc w:val="center"/>
              <w:rPr>
                <w:rFonts w:ascii="仿宋_GB2312" w:eastAsia="仿宋_GB2312" w:hAnsi="仿宋_GB2312" w:cs="仿宋_GB2312" w:hint="eastAsia"/>
                <w:bCs/>
                <w:sz w:val="36"/>
                <w:szCs w:val="36"/>
              </w:rPr>
            </w:pPr>
            <w:r w:rsidRPr="00925310">
              <w:rPr>
                <w:rFonts w:ascii="仿宋_GB2312" w:eastAsia="仿宋_GB2312" w:hAnsi="仿宋_GB2312" w:cs="仿宋_GB2312" w:hint="eastAsia"/>
                <w:bCs/>
                <w:sz w:val="36"/>
                <w:szCs w:val="36"/>
              </w:rPr>
              <w:t>论文题目：</w:t>
            </w:r>
          </w:p>
        </w:tc>
        <w:tc>
          <w:tcPr>
            <w:tcW w:w="6641" w:type="dxa"/>
            <w:tcBorders>
              <w:top w:val="single" w:sz="12" w:space="0" w:color="auto"/>
              <w:left w:val="nil"/>
              <w:bottom w:val="single" w:sz="12" w:space="0" w:color="auto"/>
              <w:right w:val="nil"/>
            </w:tcBorders>
            <w:vAlign w:val="center"/>
          </w:tcPr>
          <w:p w14:paraId="0F5D9F35" w14:textId="3D6C7F57" w:rsidR="00925310" w:rsidRPr="00925310" w:rsidRDefault="00925310" w:rsidP="00925310">
            <w:pPr>
              <w:widowControl w:val="0"/>
              <w:ind w:firstLineChars="0" w:firstLine="0"/>
              <w:jc w:val="center"/>
              <w:rPr>
                <w:rFonts w:ascii="仿宋_GB2312" w:eastAsia="仿宋_GB2312" w:hAnsi="仿宋_GB2312" w:cs="仿宋_GB2312" w:hint="eastAsia"/>
                <w:bCs/>
                <w:sz w:val="36"/>
                <w:szCs w:val="36"/>
              </w:rPr>
            </w:pPr>
            <w:r w:rsidRPr="00925310">
              <w:rPr>
                <w:rFonts w:ascii="仿宋_GB2312" w:eastAsia="仿宋_GB2312" w:hAnsi="仿宋_GB2312" w:cs="仿宋_GB2312" w:hint="eastAsia"/>
                <w:bCs/>
                <w:sz w:val="36"/>
                <w:szCs w:val="36"/>
              </w:rPr>
              <w:t>非线性</w:t>
            </w:r>
            <w:r w:rsidRPr="00925310">
              <w:rPr>
                <w:rFonts w:ascii="仿宋_GB2312" w:eastAsia="仿宋_GB2312" w:hAnsi="仿宋_GB2312" w:cs="仿宋_GB2312"/>
                <w:bCs/>
                <w:sz w:val="36"/>
                <w:szCs w:val="36"/>
              </w:rPr>
              <w:t>交互特征与破产风险</w:t>
            </w:r>
            <w:r w:rsidRPr="00925310">
              <w:rPr>
                <w:rFonts w:ascii="仿宋_GB2312" w:eastAsia="仿宋_GB2312" w:hAnsi="仿宋_GB2312" w:cs="仿宋_GB2312" w:hint="eastAsia"/>
                <w:bCs/>
                <w:sz w:val="36"/>
                <w:szCs w:val="36"/>
              </w:rPr>
              <w:t>：</w:t>
            </w:r>
            <w:r w:rsidRPr="00925310">
              <w:rPr>
                <w:rFonts w:ascii="仿宋_GB2312" w:eastAsia="仿宋_GB2312" w:hAnsi="仿宋_GB2312" w:cs="仿宋_GB2312"/>
                <w:bCs/>
                <w:sz w:val="36"/>
                <w:szCs w:val="36"/>
              </w:rPr>
              <w:t>基于SIS-SCAD框架的实证</w:t>
            </w:r>
            <w:r w:rsidRPr="00925310">
              <w:rPr>
                <w:rFonts w:ascii="仿宋_GB2312" w:eastAsia="仿宋_GB2312" w:hAnsi="仿宋_GB2312" w:cs="仿宋_GB2312" w:hint="eastAsia"/>
                <w:bCs/>
                <w:sz w:val="36"/>
                <w:szCs w:val="36"/>
              </w:rPr>
              <w:t>分析</w:t>
            </w:r>
          </w:p>
        </w:tc>
      </w:tr>
      <w:tr w:rsidR="00925310" w:rsidRPr="00925310" w14:paraId="584C562D" w14:textId="77777777">
        <w:trPr>
          <w:trHeight w:val="1134"/>
          <w:jc w:val="center"/>
        </w:trPr>
        <w:tc>
          <w:tcPr>
            <w:tcW w:w="2127" w:type="dxa"/>
            <w:vAlign w:val="center"/>
            <w:hideMark/>
          </w:tcPr>
          <w:p w14:paraId="50C8AF68" w14:textId="77777777" w:rsidR="00925310" w:rsidRPr="00925310" w:rsidRDefault="00925310" w:rsidP="00925310">
            <w:pPr>
              <w:widowControl w:val="0"/>
              <w:spacing w:line="20" w:lineRule="atLeast"/>
              <w:ind w:firstLineChars="0" w:firstLine="0"/>
              <w:jc w:val="center"/>
              <w:rPr>
                <w:rFonts w:ascii="仿宋_GB2312" w:eastAsia="仿宋_GB2312" w:hAnsi="仿宋_GB2312" w:cs="仿宋_GB2312" w:hint="eastAsia"/>
                <w:bCs/>
                <w:sz w:val="36"/>
                <w:szCs w:val="36"/>
              </w:rPr>
            </w:pPr>
            <w:r w:rsidRPr="00925310">
              <w:rPr>
                <w:rFonts w:ascii="仿宋_GB2312" w:eastAsia="仿宋_GB2312" w:hAnsi="仿宋_GB2312" w:cs="仿宋_GB2312" w:hint="eastAsia"/>
                <w:bCs/>
                <w:sz w:val="36"/>
                <w:szCs w:val="36"/>
              </w:rPr>
              <w:t>参赛队员：</w:t>
            </w:r>
          </w:p>
        </w:tc>
        <w:tc>
          <w:tcPr>
            <w:tcW w:w="6641" w:type="dxa"/>
            <w:tcBorders>
              <w:top w:val="single" w:sz="12" w:space="0" w:color="auto"/>
              <w:left w:val="nil"/>
              <w:bottom w:val="single" w:sz="12" w:space="0" w:color="auto"/>
              <w:right w:val="nil"/>
            </w:tcBorders>
            <w:vAlign w:val="center"/>
          </w:tcPr>
          <w:p w14:paraId="3DFE1A86" w14:textId="65A5B769" w:rsidR="00925310" w:rsidRPr="00925310" w:rsidRDefault="00925310" w:rsidP="00925310">
            <w:pPr>
              <w:widowControl w:val="0"/>
              <w:ind w:firstLineChars="0" w:firstLine="0"/>
              <w:jc w:val="center"/>
              <w:rPr>
                <w:rFonts w:ascii="仿宋_GB2312" w:eastAsia="仿宋_GB2312" w:hAnsi="仿宋_GB2312" w:cs="仿宋_GB2312" w:hint="eastAsia"/>
                <w:bCs/>
                <w:sz w:val="32"/>
                <w:szCs w:val="32"/>
              </w:rPr>
            </w:pPr>
            <w:r w:rsidRPr="00925310">
              <w:rPr>
                <w:rFonts w:ascii="仿宋_GB2312" w:eastAsia="仿宋_GB2312" w:hAnsi="仿宋_GB2312" w:cs="仿宋_GB2312" w:hint="eastAsia"/>
                <w:bCs/>
                <w:sz w:val="36"/>
                <w:szCs w:val="36"/>
              </w:rPr>
              <w:t>叶伟丰</w:t>
            </w:r>
            <w:r>
              <w:rPr>
                <w:rFonts w:ascii="仿宋_GB2312" w:eastAsia="仿宋_GB2312" w:hAnsi="仿宋_GB2312" w:cs="仿宋_GB2312" w:hint="eastAsia"/>
                <w:bCs/>
                <w:sz w:val="36"/>
                <w:szCs w:val="36"/>
              </w:rPr>
              <w:t xml:space="preserve"> 崔雅格 李宗昊</w:t>
            </w:r>
          </w:p>
        </w:tc>
      </w:tr>
      <w:tr w:rsidR="00925310" w:rsidRPr="00925310" w14:paraId="3D8ECA37" w14:textId="77777777">
        <w:trPr>
          <w:trHeight w:val="1134"/>
          <w:jc w:val="center"/>
        </w:trPr>
        <w:tc>
          <w:tcPr>
            <w:tcW w:w="2127" w:type="dxa"/>
            <w:vAlign w:val="center"/>
            <w:hideMark/>
          </w:tcPr>
          <w:p w14:paraId="0392F1D7" w14:textId="77777777" w:rsidR="00925310" w:rsidRPr="00925310" w:rsidRDefault="00925310" w:rsidP="00925310">
            <w:pPr>
              <w:widowControl w:val="0"/>
              <w:spacing w:line="20" w:lineRule="atLeast"/>
              <w:ind w:firstLineChars="0" w:firstLine="0"/>
              <w:jc w:val="center"/>
              <w:rPr>
                <w:rFonts w:ascii="仿宋_GB2312" w:eastAsia="仿宋_GB2312" w:hAnsi="仿宋_GB2312" w:cs="仿宋_GB2312" w:hint="eastAsia"/>
                <w:bCs/>
                <w:sz w:val="36"/>
                <w:szCs w:val="36"/>
              </w:rPr>
            </w:pPr>
            <w:r w:rsidRPr="00925310">
              <w:rPr>
                <w:rFonts w:ascii="仿宋_GB2312" w:eastAsia="仿宋_GB2312" w:hAnsi="仿宋_GB2312" w:cs="仿宋_GB2312" w:hint="eastAsia"/>
                <w:bCs/>
                <w:sz w:val="36"/>
                <w:szCs w:val="36"/>
              </w:rPr>
              <w:t>指导老师：</w:t>
            </w:r>
          </w:p>
        </w:tc>
        <w:tc>
          <w:tcPr>
            <w:tcW w:w="6641" w:type="dxa"/>
            <w:tcBorders>
              <w:top w:val="single" w:sz="12" w:space="0" w:color="auto"/>
              <w:left w:val="nil"/>
              <w:bottom w:val="single" w:sz="12" w:space="0" w:color="auto"/>
              <w:right w:val="nil"/>
            </w:tcBorders>
            <w:vAlign w:val="center"/>
          </w:tcPr>
          <w:p w14:paraId="37547164" w14:textId="39CFD1BD" w:rsidR="00925310" w:rsidRPr="00925310" w:rsidRDefault="00925310" w:rsidP="00925310">
            <w:pPr>
              <w:widowControl w:val="0"/>
              <w:ind w:firstLineChars="0" w:firstLine="0"/>
              <w:jc w:val="center"/>
              <w:rPr>
                <w:rFonts w:ascii="仿宋_GB2312" w:eastAsia="仿宋_GB2312" w:hAnsi="仿宋_GB2312" w:cs="仿宋_GB2312" w:hint="eastAsia"/>
                <w:bCs/>
                <w:sz w:val="32"/>
                <w:szCs w:val="32"/>
              </w:rPr>
            </w:pPr>
            <w:r>
              <w:rPr>
                <w:rFonts w:ascii="仿宋_GB2312" w:eastAsia="仿宋_GB2312" w:hAnsi="仿宋_GB2312" w:cs="仿宋_GB2312" w:hint="eastAsia"/>
                <w:bCs/>
                <w:sz w:val="32"/>
                <w:szCs w:val="32"/>
              </w:rPr>
              <w:t>姜云卢</w:t>
            </w:r>
          </w:p>
        </w:tc>
      </w:tr>
    </w:tbl>
    <w:p w14:paraId="29F0855C" w14:textId="77777777" w:rsidR="00925310" w:rsidRPr="00925310" w:rsidRDefault="00925310" w:rsidP="00925310">
      <w:pPr>
        <w:widowControl w:val="0"/>
        <w:ind w:firstLineChars="0" w:firstLine="0"/>
        <w:rPr>
          <w:rFonts w:ascii="Calibri" w:hAnsi="Calibri" w:cs="Times New Roman"/>
          <w:sz w:val="21"/>
        </w:rPr>
      </w:pPr>
    </w:p>
    <w:p w14:paraId="0B38EB0C" w14:textId="77777777" w:rsidR="00925310" w:rsidRPr="00925310" w:rsidRDefault="00925310" w:rsidP="00925310">
      <w:pPr>
        <w:widowControl w:val="0"/>
        <w:ind w:firstLineChars="0" w:firstLine="0"/>
        <w:rPr>
          <w:rFonts w:ascii="Calibri" w:hAnsi="Calibri" w:cs="Times New Roman"/>
          <w:sz w:val="21"/>
        </w:rPr>
      </w:pPr>
    </w:p>
    <w:p w14:paraId="219DEFEC" w14:textId="77777777" w:rsidR="00925310" w:rsidRPr="00925310" w:rsidRDefault="00925310" w:rsidP="00925310">
      <w:pPr>
        <w:widowControl w:val="0"/>
        <w:ind w:firstLineChars="0" w:firstLine="0"/>
        <w:rPr>
          <w:rFonts w:ascii="Calibri" w:hAnsi="Calibri" w:cs="Times New Roman"/>
          <w:sz w:val="21"/>
        </w:rPr>
      </w:pPr>
    </w:p>
    <w:p w14:paraId="1C8EB9FF" w14:textId="77777777" w:rsidR="00925310" w:rsidRDefault="00925310" w:rsidP="00925310">
      <w:pPr>
        <w:pStyle w:val="1"/>
        <w:keepNext w:val="0"/>
        <w:numPr>
          <w:ilvl w:val="0"/>
          <w:numId w:val="0"/>
        </w:numPr>
        <w:wordWrap/>
        <w:spacing w:before="120" w:after="120" w:line="480" w:lineRule="exact"/>
        <w:jc w:val="both"/>
        <w:rPr>
          <w:b/>
          <w:bCs w:val="0"/>
          <w:sz w:val="32"/>
          <w:szCs w:val="48"/>
        </w:rPr>
      </w:pPr>
    </w:p>
    <w:p w14:paraId="77543AFC" w14:textId="465647FF" w:rsidR="009C5F83" w:rsidRPr="006F21F5" w:rsidRDefault="006F21F5" w:rsidP="001D3F75">
      <w:pPr>
        <w:pStyle w:val="1"/>
        <w:keepNext w:val="0"/>
        <w:numPr>
          <w:ilvl w:val="0"/>
          <w:numId w:val="0"/>
        </w:numPr>
        <w:wordWrap/>
        <w:spacing w:before="120" w:after="120" w:line="480" w:lineRule="exact"/>
        <w:rPr>
          <w:b/>
          <w:bCs w:val="0"/>
          <w:sz w:val="32"/>
          <w:szCs w:val="48"/>
        </w:rPr>
      </w:pPr>
      <w:r w:rsidRPr="006F21F5">
        <w:rPr>
          <w:rFonts w:hint="eastAsia"/>
          <w:b/>
          <w:bCs w:val="0"/>
          <w:sz w:val="32"/>
          <w:szCs w:val="48"/>
        </w:rPr>
        <w:lastRenderedPageBreak/>
        <w:t>非线性</w:t>
      </w:r>
      <w:r w:rsidR="00064D88" w:rsidRPr="006F21F5">
        <w:rPr>
          <w:b/>
          <w:bCs w:val="0"/>
          <w:sz w:val="32"/>
          <w:szCs w:val="48"/>
        </w:rPr>
        <w:t>交互特征与破产风险</w:t>
      </w:r>
      <w:r w:rsidR="00064D88" w:rsidRPr="006F21F5">
        <w:rPr>
          <w:rFonts w:hint="eastAsia"/>
          <w:b/>
          <w:bCs w:val="0"/>
          <w:sz w:val="32"/>
          <w:szCs w:val="48"/>
        </w:rPr>
        <w:t>：</w:t>
      </w:r>
      <w:r w:rsidR="00064D88" w:rsidRPr="006F21F5">
        <w:rPr>
          <w:b/>
          <w:bCs w:val="0"/>
          <w:sz w:val="32"/>
          <w:szCs w:val="48"/>
        </w:rPr>
        <w:t>基于</w:t>
      </w:r>
      <w:r w:rsidR="00064D88" w:rsidRPr="006F21F5">
        <w:rPr>
          <w:b/>
          <w:bCs w:val="0"/>
          <w:sz w:val="32"/>
          <w:szCs w:val="48"/>
        </w:rPr>
        <w:t>SIS-SCAD</w:t>
      </w:r>
      <w:r w:rsidR="00064D88" w:rsidRPr="006F21F5">
        <w:rPr>
          <w:b/>
          <w:bCs w:val="0"/>
          <w:sz w:val="32"/>
          <w:szCs w:val="48"/>
        </w:rPr>
        <w:t>框架的实证分析</w:t>
      </w:r>
    </w:p>
    <w:p w14:paraId="7DA707F8" w14:textId="3167D49C" w:rsidR="00BD5DB4" w:rsidRPr="00394F00" w:rsidRDefault="00177316" w:rsidP="001D3F75">
      <w:pPr>
        <w:pStyle w:val="1"/>
        <w:keepNext w:val="0"/>
        <w:numPr>
          <w:ilvl w:val="0"/>
          <w:numId w:val="0"/>
        </w:numPr>
        <w:wordWrap/>
        <w:spacing w:before="120" w:after="120" w:line="480" w:lineRule="exact"/>
      </w:pPr>
      <w:bookmarkStart w:id="3" w:name="_Toc228042742"/>
      <w:r w:rsidRPr="00394F00">
        <w:rPr>
          <w:rFonts w:hint="eastAsia"/>
        </w:rPr>
        <w:t>摘要</w:t>
      </w:r>
      <w:bookmarkEnd w:id="0"/>
      <w:bookmarkEnd w:id="3"/>
    </w:p>
    <w:p w14:paraId="39CF0496" w14:textId="648A4194" w:rsidR="008359B3" w:rsidRPr="008359B3" w:rsidRDefault="008359B3" w:rsidP="001D3F75">
      <w:pPr>
        <w:spacing w:before="60" w:after="60" w:line="480" w:lineRule="exact"/>
        <w:ind w:firstLine="482"/>
        <w:rPr>
          <w:bCs/>
        </w:rPr>
      </w:pPr>
      <w:r w:rsidRPr="008359B3">
        <w:rPr>
          <w:b/>
        </w:rPr>
        <w:t>2025</w:t>
      </w:r>
      <w:r w:rsidRPr="008359B3">
        <w:rPr>
          <w:b/>
        </w:rPr>
        <w:t>年政府工作报告</w:t>
      </w:r>
      <w:r w:rsidRPr="008359B3">
        <w:rPr>
          <w:bCs/>
        </w:rPr>
        <w:t>明确指出要积极防范金融领域风险并推进企业风险处置与转型发展。在此宏观导向下建立有效的企业破产预测机制对于优化市场资源配置与维护金融稳定具有不可替代的作用。</w:t>
      </w:r>
      <w:r w:rsidRPr="00795AB6">
        <w:rPr>
          <w:bCs/>
        </w:rPr>
        <w:t>然而</w:t>
      </w:r>
      <w:r w:rsidR="00795AB6">
        <w:rPr>
          <w:rFonts w:hint="eastAsia"/>
          <w:bCs/>
        </w:rPr>
        <w:t>，</w:t>
      </w:r>
      <w:r w:rsidRPr="00795AB6">
        <w:rPr>
          <w:bCs/>
        </w:rPr>
        <w:t>当前传统信用预警模型过度依赖低维线性的财务指标体系</w:t>
      </w:r>
      <w:r w:rsidRPr="00795AB6">
        <w:rPr>
          <w:b/>
        </w:rPr>
        <w:t>难以有效捕捉复杂真实经济环境中的非线性阈值效应与高阶交互作用</w:t>
      </w:r>
      <w:r w:rsidR="00795AB6">
        <w:rPr>
          <w:rFonts w:hint="eastAsia"/>
          <w:bCs/>
        </w:rPr>
        <w:t>，</w:t>
      </w:r>
      <w:r w:rsidRPr="00795AB6">
        <w:rPr>
          <w:bCs/>
        </w:rPr>
        <w:t>且在面对极度不平衡的破产样本时极易陷入</w:t>
      </w:r>
      <w:r w:rsidRPr="00795AB6">
        <w:rPr>
          <w:b/>
        </w:rPr>
        <w:t>预警失效</w:t>
      </w:r>
      <w:r w:rsidRPr="00795AB6">
        <w:rPr>
          <w:bCs/>
        </w:rPr>
        <w:t>困境。</w:t>
      </w:r>
    </w:p>
    <w:p w14:paraId="55EFBF0A" w14:textId="2379E0C6" w:rsidR="008359B3" w:rsidRPr="008359B3" w:rsidRDefault="008359B3" w:rsidP="001D3F75">
      <w:pPr>
        <w:spacing w:before="60" w:after="60" w:line="480" w:lineRule="exact"/>
        <w:ind w:firstLine="480"/>
        <w:rPr>
          <w:bCs/>
        </w:rPr>
      </w:pPr>
      <w:r w:rsidRPr="008359B3">
        <w:rPr>
          <w:bCs/>
        </w:rPr>
        <w:t>针对底层数据的特征重构是突破上述方法论局限的关键所在。</w:t>
      </w:r>
      <w:r w:rsidR="00A36CED">
        <w:rPr>
          <w:rFonts w:hint="eastAsia"/>
          <w:bCs/>
        </w:rPr>
        <w:t>为高效捕捉交互与阈值效应，</w:t>
      </w:r>
      <w:r w:rsidRPr="008359B3">
        <w:rPr>
          <w:bCs/>
        </w:rPr>
        <w:t>本研究首先结合经典杜邦分析法对数据进行</w:t>
      </w:r>
      <w:r w:rsidRPr="00A36CED">
        <w:rPr>
          <w:b/>
        </w:rPr>
        <w:t>经济学模块化分类</w:t>
      </w:r>
      <w:r w:rsidRPr="008359B3">
        <w:rPr>
          <w:bCs/>
        </w:rPr>
        <w:t>。随后采用</w:t>
      </w:r>
      <w:r w:rsidRPr="008359B3">
        <w:rPr>
          <w:b/>
        </w:rPr>
        <w:t>自然三次样条</w:t>
      </w:r>
      <w:r w:rsidRPr="008359B3">
        <w:rPr>
          <w:bCs/>
        </w:rPr>
        <w:t>对变量进行非参数展开并实施</w:t>
      </w:r>
      <w:r w:rsidRPr="008359B3">
        <w:rPr>
          <w:b/>
        </w:rPr>
        <w:t>块状张量积交叉</w:t>
      </w:r>
      <w:r w:rsidRPr="008359B3">
        <w:rPr>
          <w:bCs/>
        </w:rPr>
        <w:t>。这一显式构造超高维特征空间的设计</w:t>
      </w:r>
      <w:r w:rsidR="00795AB6">
        <w:rPr>
          <w:rFonts w:hint="eastAsia"/>
          <w:bCs/>
        </w:rPr>
        <w:t>为后续</w:t>
      </w:r>
      <w:r w:rsidRPr="008359B3">
        <w:rPr>
          <w:bCs/>
        </w:rPr>
        <w:t>成功捕捉到具有实际经济意义的潜在高阶交互项与非线性阈值效应从而为后续的高维统计推断奠定了坚实的数据基础。</w:t>
      </w:r>
    </w:p>
    <w:p w14:paraId="6980C696" w14:textId="1DE1E13F" w:rsidR="008359B3" w:rsidRPr="008359B3" w:rsidRDefault="008359B3" w:rsidP="001D3F75">
      <w:pPr>
        <w:spacing w:before="60" w:after="60" w:line="480" w:lineRule="exact"/>
        <w:ind w:firstLine="480"/>
        <w:rPr>
          <w:bCs/>
        </w:rPr>
      </w:pPr>
      <w:r w:rsidRPr="008359B3">
        <w:rPr>
          <w:bCs/>
        </w:rPr>
        <w:t>本文在核心</w:t>
      </w:r>
      <w:r w:rsidRPr="008359B3">
        <w:rPr>
          <w:b/>
        </w:rPr>
        <w:t>白盒算法</w:t>
      </w:r>
      <w:r w:rsidRPr="008359B3">
        <w:rPr>
          <w:bCs/>
        </w:rPr>
        <w:t>层面提出并应用</w:t>
      </w:r>
      <w:r w:rsidRPr="008359B3">
        <w:rPr>
          <w:b/>
        </w:rPr>
        <w:t>GCor</w:t>
      </w:r>
      <w:r w:rsidR="006C15EF" w:rsidRPr="006C15EF">
        <w:rPr>
          <w:rFonts w:hint="eastAsia"/>
          <w:b/>
        </w:rPr>
        <w:t>-</w:t>
      </w:r>
      <w:r w:rsidRPr="008359B3">
        <w:rPr>
          <w:b/>
        </w:rPr>
        <w:t>SIS</w:t>
      </w:r>
      <w:r w:rsidR="006C15EF" w:rsidRPr="006C15EF">
        <w:rPr>
          <w:rFonts w:hint="eastAsia"/>
          <w:b/>
        </w:rPr>
        <w:t>-</w:t>
      </w:r>
      <w:r w:rsidRPr="008359B3">
        <w:rPr>
          <w:b/>
        </w:rPr>
        <w:t>REDS</w:t>
      </w:r>
      <w:r w:rsidR="006C15EF" w:rsidRPr="006C15EF">
        <w:rPr>
          <w:rFonts w:hint="eastAsia"/>
          <w:b/>
        </w:rPr>
        <w:t>-</w:t>
      </w:r>
      <w:r w:rsidRPr="008359B3">
        <w:rPr>
          <w:b/>
        </w:rPr>
        <w:t>MDS</w:t>
      </w:r>
      <w:r w:rsidRPr="008359B3">
        <w:rPr>
          <w:bCs/>
        </w:rPr>
        <w:t>算法以应对超高维特征空间带来的维数灾难与假阳性难题。</w:t>
      </w:r>
      <w:r w:rsidR="006C15EF" w:rsidRPr="006C15EF">
        <w:rPr>
          <w:bCs/>
        </w:rPr>
        <w:t>该算法不仅具备</w:t>
      </w:r>
      <w:r w:rsidR="006C15EF" w:rsidRPr="000F5C1A">
        <w:rPr>
          <w:rFonts w:hint="eastAsia"/>
          <w:b/>
        </w:rPr>
        <w:t>FDR</w:t>
      </w:r>
      <w:r w:rsidR="006C15EF" w:rsidRPr="000F5C1A">
        <w:rPr>
          <w:rFonts w:hint="eastAsia"/>
          <w:b/>
        </w:rPr>
        <w:t>控制功能</w:t>
      </w:r>
      <w:r w:rsidR="006C15EF">
        <w:rPr>
          <w:rFonts w:hint="eastAsia"/>
          <w:bCs/>
        </w:rPr>
        <w:t>，</w:t>
      </w:r>
      <w:r w:rsidR="006C15EF" w:rsidRPr="006C15EF">
        <w:rPr>
          <w:bCs/>
        </w:rPr>
        <w:t>更展现出对极端财务异常值的稳健性。</w:t>
      </w:r>
      <w:r w:rsidRPr="008359B3">
        <w:rPr>
          <w:bCs/>
        </w:rPr>
        <w:t>该主要模型架构引入多重数据拆分机制确保特征筛选的稳健性并严格控制错误</w:t>
      </w:r>
      <w:r w:rsidR="000F5C1A">
        <w:rPr>
          <w:rFonts w:hint="eastAsia"/>
          <w:bCs/>
        </w:rPr>
        <w:t>发生</w:t>
      </w:r>
      <w:r w:rsidRPr="008359B3">
        <w:rPr>
          <w:bCs/>
        </w:rPr>
        <w:t>率</w:t>
      </w:r>
      <w:r w:rsidR="000F5C1A">
        <w:rPr>
          <w:rFonts w:hint="eastAsia"/>
          <w:bCs/>
        </w:rPr>
        <w:t>，</w:t>
      </w:r>
      <w:r w:rsidRPr="008359B3">
        <w:rPr>
          <w:bCs/>
        </w:rPr>
        <w:t>随后串联融合</w:t>
      </w:r>
      <w:r w:rsidRPr="008359B3">
        <w:rPr>
          <w:b/>
        </w:rPr>
        <w:t>代价敏感权重的</w:t>
      </w:r>
      <w:r w:rsidRPr="008359B3">
        <w:rPr>
          <w:b/>
        </w:rPr>
        <w:t>SCAD</w:t>
      </w:r>
      <w:r w:rsidRPr="008359B3">
        <w:rPr>
          <w:b/>
        </w:rPr>
        <w:t>惩罚逻辑回归</w:t>
      </w:r>
      <w:r w:rsidRPr="008359B3">
        <w:rPr>
          <w:bCs/>
        </w:rPr>
        <w:t>。此外本文同步构建了处理不平衡样本表现优异的</w:t>
      </w:r>
      <w:r w:rsidRPr="000F5C1A">
        <w:rPr>
          <w:b/>
        </w:rPr>
        <w:t>LightGBM</w:t>
      </w:r>
      <w:r w:rsidRPr="008359B3">
        <w:rPr>
          <w:bCs/>
        </w:rPr>
        <w:t>模型作为泛化误差基准用于评估</w:t>
      </w:r>
      <w:r w:rsidR="00A36CED">
        <w:rPr>
          <w:rFonts w:hint="eastAsia"/>
          <w:bCs/>
        </w:rPr>
        <w:t>主</w:t>
      </w:r>
      <w:r w:rsidRPr="008359B3">
        <w:rPr>
          <w:bCs/>
        </w:rPr>
        <w:t>模型在换取宏观政策可解释性时付出的性能损耗。</w:t>
      </w:r>
    </w:p>
    <w:p w14:paraId="5D6352AF" w14:textId="7018B517" w:rsidR="00067B1B" w:rsidRPr="006C15EF" w:rsidRDefault="008359B3" w:rsidP="001D3F75">
      <w:pPr>
        <w:spacing w:before="60" w:after="60" w:line="480" w:lineRule="exact"/>
        <w:ind w:firstLine="480"/>
        <w:rPr>
          <w:bCs/>
        </w:rPr>
      </w:pPr>
      <w:r w:rsidRPr="008359B3">
        <w:rPr>
          <w:bCs/>
        </w:rPr>
        <w:t>本文最终得出的实证结论表明，主要模型从海量交叉项中精准锁定了</w:t>
      </w:r>
      <w:r w:rsidRPr="008359B3">
        <w:rPr>
          <w:bCs/>
        </w:rPr>
        <w:t>16</w:t>
      </w:r>
      <w:r w:rsidRPr="008359B3">
        <w:rPr>
          <w:bCs/>
        </w:rPr>
        <w:t>个核心驱动因子，</w:t>
      </w:r>
      <w:r w:rsidR="000F5C1A">
        <w:rPr>
          <w:rFonts w:hint="eastAsia"/>
          <w:bCs/>
        </w:rPr>
        <w:t>其中</w:t>
      </w:r>
      <w:r w:rsidR="00224EC1">
        <w:rPr>
          <w:rFonts w:hint="eastAsia"/>
          <w:bCs/>
        </w:rPr>
        <w:t>8</w:t>
      </w:r>
      <w:r w:rsidR="000F5C1A">
        <w:rPr>
          <w:rFonts w:hint="eastAsia"/>
          <w:bCs/>
        </w:rPr>
        <w:t>个特征显著，</w:t>
      </w:r>
      <w:r w:rsidRPr="008359B3">
        <w:rPr>
          <w:bCs/>
        </w:rPr>
        <w:t>证实企业破产并非单一维度的衰退而是</w:t>
      </w:r>
      <w:r w:rsidRPr="001D3F75">
        <w:rPr>
          <w:b/>
        </w:rPr>
        <w:t>以杠杆为枢纽的多重财务恶化非线性共振</w:t>
      </w:r>
      <w:r w:rsidRPr="008359B3">
        <w:rPr>
          <w:bCs/>
        </w:rPr>
        <w:t>。在预测效能方面该统计模型展现出卓越的区分能力</w:t>
      </w:r>
      <w:r w:rsidR="001D3F75">
        <w:rPr>
          <w:rFonts w:hint="eastAsia"/>
          <w:bCs/>
        </w:rPr>
        <w:t>，</w:t>
      </w:r>
      <w:r w:rsidRPr="008359B3">
        <w:rPr>
          <w:bCs/>
        </w:rPr>
        <w:t>其</w:t>
      </w:r>
      <w:r w:rsidRPr="008359B3">
        <w:rPr>
          <w:bCs/>
        </w:rPr>
        <w:t>ROC</w:t>
      </w:r>
      <w:r w:rsidR="006C15EF">
        <w:rPr>
          <w:rFonts w:hint="eastAsia"/>
          <w:bCs/>
        </w:rPr>
        <w:t>-</w:t>
      </w:r>
      <w:r w:rsidRPr="008359B3">
        <w:rPr>
          <w:bCs/>
        </w:rPr>
        <w:t>AUC</w:t>
      </w:r>
      <w:r w:rsidRPr="008359B3">
        <w:rPr>
          <w:bCs/>
        </w:rPr>
        <w:t>达到</w:t>
      </w:r>
      <w:r w:rsidRPr="008359B3">
        <w:rPr>
          <w:bCs/>
        </w:rPr>
        <w:t>0.938</w:t>
      </w:r>
      <w:r w:rsidRPr="008359B3">
        <w:rPr>
          <w:bCs/>
        </w:rPr>
        <w:t>且</w:t>
      </w:r>
      <w:r w:rsidRPr="008359B3">
        <w:rPr>
          <w:bCs/>
        </w:rPr>
        <w:t>KS</w:t>
      </w:r>
      <w:r w:rsidRPr="008359B3">
        <w:rPr>
          <w:bCs/>
        </w:rPr>
        <w:t>统计量高达</w:t>
      </w:r>
      <w:r w:rsidRPr="008359B3">
        <w:rPr>
          <w:bCs/>
        </w:rPr>
        <w:t>0.7638</w:t>
      </w:r>
      <w:r w:rsidRPr="008359B3">
        <w:rPr>
          <w:bCs/>
        </w:rPr>
        <w:t>。代价敏感转移分析进一步量化证实漏报一家破产企业的代价是误杀一家健康企业代价的</w:t>
      </w:r>
      <w:r w:rsidRPr="008359B3">
        <w:rPr>
          <w:bCs/>
        </w:rPr>
        <w:t>30.5</w:t>
      </w:r>
      <w:r w:rsidRPr="008359B3">
        <w:rPr>
          <w:bCs/>
        </w:rPr>
        <w:t>倍。最终基于该模型构建银行贷款最优决策器</w:t>
      </w:r>
      <w:r w:rsidR="006C15EF">
        <w:rPr>
          <w:rFonts w:hint="eastAsia"/>
          <w:bCs/>
        </w:rPr>
        <w:t>实现</w:t>
      </w:r>
      <w:r w:rsidRPr="008359B3">
        <w:rPr>
          <w:bCs/>
        </w:rPr>
        <w:t>在不同情境下</w:t>
      </w:r>
      <w:r w:rsidR="006C15EF">
        <w:rPr>
          <w:rFonts w:hint="eastAsia"/>
          <w:bCs/>
        </w:rPr>
        <w:t>给出</w:t>
      </w:r>
      <w:r w:rsidRPr="008359B3">
        <w:rPr>
          <w:bCs/>
        </w:rPr>
        <w:t>利润最大化</w:t>
      </w:r>
      <w:r w:rsidR="006C15EF">
        <w:rPr>
          <w:rFonts w:hint="eastAsia"/>
          <w:bCs/>
        </w:rPr>
        <w:t>的最优决策</w:t>
      </w:r>
      <w:r w:rsidRPr="008359B3">
        <w:rPr>
          <w:bCs/>
        </w:rPr>
        <w:t>，</w:t>
      </w:r>
      <w:r w:rsidR="006C15EF">
        <w:rPr>
          <w:rFonts w:hint="eastAsia"/>
          <w:bCs/>
        </w:rPr>
        <w:t>如</w:t>
      </w:r>
      <w:r w:rsidRPr="008359B3">
        <w:rPr>
          <w:bCs/>
        </w:rPr>
        <w:t>在无抵押且</w:t>
      </w:r>
      <w:r w:rsidR="006C15EF">
        <w:rPr>
          <w:rFonts w:hint="eastAsia"/>
          <w:bCs/>
        </w:rPr>
        <w:t>5%</w:t>
      </w:r>
      <w:r w:rsidRPr="008359B3">
        <w:rPr>
          <w:bCs/>
        </w:rPr>
        <w:t>利率情境下可实现净利润</w:t>
      </w:r>
      <w:r w:rsidRPr="008359B3">
        <w:rPr>
          <w:bCs/>
        </w:rPr>
        <w:t>3510</w:t>
      </w:r>
      <w:r w:rsidRPr="008359B3">
        <w:rPr>
          <w:bCs/>
        </w:rPr>
        <w:t>万元而在</w:t>
      </w:r>
      <w:r w:rsidR="006C15EF">
        <w:rPr>
          <w:rFonts w:hint="eastAsia"/>
          <w:bCs/>
        </w:rPr>
        <w:t>6%</w:t>
      </w:r>
      <w:r w:rsidRPr="008359B3">
        <w:rPr>
          <w:bCs/>
        </w:rPr>
        <w:t>利率且</w:t>
      </w:r>
      <w:r w:rsidR="006C15EF">
        <w:rPr>
          <w:rFonts w:hint="eastAsia"/>
          <w:bCs/>
        </w:rPr>
        <w:t>40%</w:t>
      </w:r>
      <w:r w:rsidRPr="008359B3">
        <w:rPr>
          <w:bCs/>
        </w:rPr>
        <w:t>违约损失率情境下净利润可达</w:t>
      </w:r>
      <w:r w:rsidRPr="008359B3">
        <w:rPr>
          <w:bCs/>
        </w:rPr>
        <w:t>8944</w:t>
      </w:r>
      <w:r w:rsidRPr="008359B3">
        <w:rPr>
          <w:bCs/>
        </w:rPr>
        <w:t>万元，切实为防范系统性金融风险提供了精准的</w:t>
      </w:r>
      <w:r w:rsidRPr="008359B3">
        <w:rPr>
          <w:b/>
        </w:rPr>
        <w:t>量化风控工具</w:t>
      </w:r>
      <w:r w:rsidRPr="008359B3">
        <w:rPr>
          <w:bCs/>
        </w:rPr>
        <w:t>。</w:t>
      </w:r>
    </w:p>
    <w:p w14:paraId="140920F3" w14:textId="7B9750C5" w:rsidR="00E7159A" w:rsidRDefault="00177316" w:rsidP="00795AB6">
      <w:pPr>
        <w:spacing w:before="60" w:after="60" w:line="480" w:lineRule="exact"/>
        <w:ind w:firstLine="482"/>
        <w:rPr>
          <w:bCs/>
        </w:rPr>
      </w:pPr>
      <w:r w:rsidRPr="00394F00">
        <w:rPr>
          <w:rFonts w:hint="eastAsia"/>
          <w:b/>
        </w:rPr>
        <w:t>关键词</w:t>
      </w:r>
      <w:r w:rsidR="000454B1">
        <w:rPr>
          <w:rFonts w:hint="eastAsia"/>
          <w:b/>
        </w:rPr>
        <w:t>：</w:t>
      </w:r>
      <w:r w:rsidRPr="00394F00">
        <w:rPr>
          <w:b/>
        </w:rPr>
        <w:t xml:space="preserve"> </w:t>
      </w:r>
      <w:r w:rsidR="006C15EF" w:rsidRPr="003C5D82">
        <w:rPr>
          <w:bCs/>
        </w:rPr>
        <w:t>企业破产预测</w:t>
      </w:r>
      <w:r w:rsidRPr="003C5D82">
        <w:rPr>
          <w:bCs/>
        </w:rPr>
        <w:t xml:space="preserve">  </w:t>
      </w:r>
      <w:r w:rsidR="006C15EF" w:rsidRPr="003C5D82">
        <w:rPr>
          <w:bCs/>
        </w:rPr>
        <w:t>超高维特征筛选</w:t>
      </w:r>
      <w:r w:rsidRPr="003C5D82">
        <w:rPr>
          <w:bCs/>
        </w:rPr>
        <w:t xml:space="preserve">  </w:t>
      </w:r>
      <w:r w:rsidR="006C15EF" w:rsidRPr="003C5D82">
        <w:rPr>
          <w:bCs/>
        </w:rPr>
        <w:t>SCAD</w:t>
      </w:r>
      <w:r w:rsidR="006C15EF" w:rsidRPr="003C5D82">
        <w:rPr>
          <w:bCs/>
        </w:rPr>
        <w:t>惩罚回归</w:t>
      </w:r>
      <w:r w:rsidRPr="003C5D82">
        <w:rPr>
          <w:bCs/>
        </w:rPr>
        <w:t xml:space="preserve">  </w:t>
      </w:r>
      <w:r w:rsidR="003C5D82" w:rsidRPr="003C5D82">
        <w:rPr>
          <w:bCs/>
        </w:rPr>
        <w:t>非线性交互效应</w:t>
      </w:r>
      <w:r w:rsidRPr="003C5D82">
        <w:rPr>
          <w:bCs/>
        </w:rPr>
        <w:t xml:space="preserve">  </w:t>
      </w:r>
    </w:p>
    <w:sdt>
      <w:sdtPr>
        <w:rPr>
          <w:rFonts w:ascii="Times New Roman" w:eastAsia="宋体" w:hAnsi="Times New Roman" w:cstheme="minorBidi"/>
          <w:color w:val="auto"/>
          <w:kern w:val="2"/>
          <w:sz w:val="24"/>
          <w:szCs w:val="24"/>
          <w:lang w:val="zh-CN"/>
        </w:rPr>
        <w:id w:val="-1711176478"/>
        <w:docPartObj>
          <w:docPartGallery w:val="Table of Contents"/>
          <w:docPartUnique/>
        </w:docPartObj>
      </w:sdtPr>
      <w:sdtEndPr>
        <w:rPr>
          <w:b/>
          <w:bCs/>
        </w:rPr>
      </w:sdtEndPr>
      <w:sdtContent>
        <w:p w14:paraId="30780146" w14:textId="77777777" w:rsidR="009D1861" w:rsidRDefault="00E7159A" w:rsidP="001D3F75">
          <w:pPr>
            <w:pStyle w:val="TOC"/>
            <w:spacing w:line="480" w:lineRule="exact"/>
            <w:jc w:val="center"/>
            <w:rPr>
              <w:rFonts w:hint="eastAsia"/>
              <w:noProof/>
            </w:rPr>
          </w:pPr>
          <w:r w:rsidRPr="00E7159A">
            <w:rPr>
              <w:b/>
              <w:bCs/>
              <w:color w:val="000000" w:themeColor="text1"/>
            </w:rPr>
            <w:t>目录</w:t>
          </w:r>
          <w:r>
            <w:fldChar w:fldCharType="begin"/>
          </w:r>
          <w:r>
            <w:instrText xml:space="preserve"> TOC \o "1-3" \h \z \u </w:instrText>
          </w:r>
          <w:r>
            <w:fldChar w:fldCharType="separate"/>
          </w:r>
        </w:p>
        <w:p w14:paraId="2F596D5E" w14:textId="2507CCC1"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43" w:history="1">
            <w:r w:rsidRPr="00B51578">
              <w:rPr>
                <w:rStyle w:val="af8"/>
                <w:rFonts w:hint="eastAsia"/>
                <w:noProof/>
              </w:rPr>
              <w:t>一、</w:t>
            </w:r>
            <w:r w:rsidRPr="00B51578">
              <w:rPr>
                <w:rStyle w:val="af8"/>
                <w:rFonts w:hint="eastAsia"/>
                <w:noProof/>
              </w:rPr>
              <w:t xml:space="preserve"> </w:t>
            </w:r>
            <w:r w:rsidRPr="00B51578">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_Toc228042743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7</w:t>
            </w:r>
            <w:r>
              <w:rPr>
                <w:rFonts w:hint="eastAsia"/>
                <w:noProof/>
                <w:webHidden/>
              </w:rPr>
              <w:fldChar w:fldCharType="end"/>
            </w:r>
          </w:hyperlink>
        </w:p>
        <w:p w14:paraId="14C57775" w14:textId="344EAB36"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44" w:history="1">
            <w:r w:rsidRPr="00B51578">
              <w:rPr>
                <w:rStyle w:val="af8"/>
                <w:rFonts w:hint="eastAsia"/>
                <w:noProof/>
              </w:rPr>
              <w:t xml:space="preserve">1.1 </w:t>
            </w:r>
            <w:r w:rsidRPr="00B51578">
              <w:rPr>
                <w:rStyle w:val="af8"/>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_Toc228042744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7</w:t>
            </w:r>
            <w:r>
              <w:rPr>
                <w:rFonts w:hint="eastAsia"/>
                <w:noProof/>
                <w:webHidden/>
              </w:rPr>
              <w:fldChar w:fldCharType="end"/>
            </w:r>
          </w:hyperlink>
        </w:p>
        <w:p w14:paraId="768481D7" w14:textId="47C572B6"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45" w:history="1">
            <w:r w:rsidRPr="00B51578">
              <w:rPr>
                <w:rStyle w:val="af8"/>
                <w:rFonts w:hint="eastAsia"/>
                <w:noProof/>
              </w:rPr>
              <w:t xml:space="preserve">1.2 </w:t>
            </w:r>
            <w:r w:rsidRPr="00B51578">
              <w:rPr>
                <w:rStyle w:val="af8"/>
                <w:rFonts w:hint="eastAsia"/>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_Toc228042745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7</w:t>
            </w:r>
            <w:r>
              <w:rPr>
                <w:rFonts w:hint="eastAsia"/>
                <w:noProof/>
                <w:webHidden/>
              </w:rPr>
              <w:fldChar w:fldCharType="end"/>
            </w:r>
          </w:hyperlink>
        </w:p>
        <w:p w14:paraId="54761A1A" w14:textId="1B024881"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46" w:history="1">
            <w:r w:rsidRPr="00B51578">
              <w:rPr>
                <w:rStyle w:val="af8"/>
                <w:rFonts w:hint="eastAsia"/>
                <w:noProof/>
              </w:rPr>
              <w:t>二、</w:t>
            </w:r>
            <w:r w:rsidRPr="00B51578">
              <w:rPr>
                <w:rStyle w:val="af8"/>
                <w:rFonts w:hint="eastAsia"/>
                <w:noProof/>
              </w:rPr>
              <w:t xml:space="preserve"> </w:t>
            </w:r>
            <w:r w:rsidRPr="00B51578">
              <w:rPr>
                <w:rStyle w:val="af8"/>
                <w:rFonts w:hint="eastAsia"/>
                <w:noProof/>
              </w:rPr>
              <w:t>研究思路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8</w:t>
            </w:r>
            <w:r>
              <w:rPr>
                <w:rFonts w:hint="eastAsia"/>
                <w:noProof/>
                <w:webHidden/>
              </w:rPr>
              <w:fldChar w:fldCharType="end"/>
            </w:r>
          </w:hyperlink>
        </w:p>
        <w:p w14:paraId="51D4412B" w14:textId="56DE9D3C"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47" w:history="1">
            <w:r w:rsidRPr="00B51578">
              <w:rPr>
                <w:rStyle w:val="af8"/>
                <w:rFonts w:hint="eastAsia"/>
                <w:noProof/>
              </w:rPr>
              <w:t xml:space="preserve">2.1 </w:t>
            </w:r>
            <w:r w:rsidRPr="00B51578">
              <w:rPr>
                <w:rStyle w:val="af8"/>
                <w:rFonts w:hint="eastAsia"/>
                <w:noProof/>
              </w:rPr>
              <w:t>战略导向与问题提出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8</w:t>
            </w:r>
            <w:r>
              <w:rPr>
                <w:rFonts w:hint="eastAsia"/>
                <w:noProof/>
                <w:webHidden/>
              </w:rPr>
              <w:fldChar w:fldCharType="end"/>
            </w:r>
          </w:hyperlink>
        </w:p>
        <w:p w14:paraId="56D4F3C6" w14:textId="65FAAD7B"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48" w:history="1">
            <w:r w:rsidRPr="00B51578">
              <w:rPr>
                <w:rStyle w:val="af8"/>
                <w:rFonts w:hint="eastAsia"/>
                <w:noProof/>
              </w:rPr>
              <w:t xml:space="preserve">2.2 </w:t>
            </w:r>
            <w:r w:rsidRPr="00B51578">
              <w:rPr>
                <w:rStyle w:val="af8"/>
                <w:rFonts w:hint="eastAsia"/>
                <w:noProof/>
              </w:rPr>
              <w:t>双模型框架与宏观战略映射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8</w:t>
            </w:r>
            <w:r>
              <w:rPr>
                <w:rFonts w:hint="eastAsia"/>
                <w:noProof/>
                <w:webHidden/>
              </w:rPr>
              <w:fldChar w:fldCharType="end"/>
            </w:r>
          </w:hyperlink>
        </w:p>
        <w:p w14:paraId="4298D503" w14:textId="5633A43D"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49" w:history="1">
            <w:r w:rsidRPr="00B51578">
              <w:rPr>
                <w:rStyle w:val="af8"/>
                <w:rFonts w:hint="eastAsia"/>
                <w:noProof/>
              </w:rPr>
              <w:t>三、</w:t>
            </w:r>
            <w:r w:rsidRPr="00B51578">
              <w:rPr>
                <w:rStyle w:val="af8"/>
                <w:rFonts w:hint="eastAsia"/>
                <w:noProof/>
              </w:rPr>
              <w:t xml:space="preserve"> </w:t>
            </w:r>
            <w:r w:rsidRPr="00B51578">
              <w:rPr>
                <w:rStyle w:val="af8"/>
                <w:rFonts w:hint="eastAsia"/>
                <w:noProof/>
              </w:rPr>
              <w:t>模型假设与符号说明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_Toc228042749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7C30A502" w14:textId="639F762A"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50" w:history="1">
            <w:r w:rsidRPr="00B51578">
              <w:rPr>
                <w:rStyle w:val="af8"/>
                <w:rFonts w:hint="eastAsia"/>
                <w:noProof/>
              </w:rPr>
              <w:t xml:space="preserve">3.1 </w:t>
            </w:r>
            <w:r w:rsidRPr="00B51578">
              <w:rPr>
                <w:rStyle w:val="af8"/>
                <w:rFonts w:hint="eastAsia"/>
                <w:noProof/>
              </w:rPr>
              <w:t>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71374485" w14:textId="49A2F067"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51" w:history="1">
            <w:r w:rsidRPr="00B51578">
              <w:rPr>
                <w:rStyle w:val="af8"/>
                <w:rFonts w:hint="eastAsia"/>
                <w:noProof/>
              </w:rPr>
              <w:t xml:space="preserve">3.2 </w:t>
            </w:r>
            <w:r w:rsidRPr="00B51578">
              <w:rPr>
                <w:rStyle w:val="af8"/>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_Toc228042751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704C99D3" w14:textId="5368A99D"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52" w:history="1">
            <w:r w:rsidRPr="00B51578">
              <w:rPr>
                <w:rStyle w:val="af8"/>
                <w:rFonts w:hint="eastAsia"/>
                <w:noProof/>
              </w:rPr>
              <w:t>四、</w:t>
            </w:r>
            <w:r w:rsidRPr="00B51578">
              <w:rPr>
                <w:rStyle w:val="af8"/>
                <w:rFonts w:hint="eastAsia"/>
                <w:noProof/>
              </w:rPr>
              <w:t xml:space="preserve"> </w:t>
            </w:r>
            <w:r w:rsidRPr="00B51578">
              <w:rPr>
                <w:rStyle w:val="af8"/>
                <w:rFonts w:hint="eastAsia"/>
                <w:noProof/>
              </w:rPr>
              <w:t>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_Toc228042752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45B62911" w14:textId="3754AB83"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53" w:history="1">
            <w:r w:rsidRPr="00B51578">
              <w:rPr>
                <w:rStyle w:val="af8"/>
                <w:rFonts w:hint="eastAsia"/>
                <w:noProof/>
              </w:rPr>
              <w:t xml:space="preserve">4.1 </w:t>
            </w:r>
            <w:r w:rsidRPr="00B51578">
              <w:rPr>
                <w:rStyle w:val="af8"/>
                <w:rFonts w:hint="eastAsia"/>
                <w:noProof/>
              </w:rPr>
              <w:t>数据获取与处理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_Toc228042753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78523CED" w14:textId="504FC65B"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54" w:history="1">
            <w:r w:rsidRPr="00B51578">
              <w:rPr>
                <w:rStyle w:val="af8"/>
                <w:rFonts w:hint="eastAsia"/>
                <w:noProof/>
              </w:rPr>
              <w:t xml:space="preserve">4.2 </w:t>
            </w:r>
            <w:r w:rsidRPr="00B51578">
              <w:rPr>
                <w:rStyle w:val="af8"/>
                <w:rFonts w:hint="eastAsia"/>
                <w:noProof/>
              </w:rPr>
              <w:t>数据探索性分析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_Toc228042754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10</w:t>
            </w:r>
            <w:r>
              <w:rPr>
                <w:rFonts w:hint="eastAsia"/>
                <w:noProof/>
                <w:webHidden/>
              </w:rPr>
              <w:fldChar w:fldCharType="end"/>
            </w:r>
          </w:hyperlink>
        </w:p>
        <w:p w14:paraId="05F84271" w14:textId="1353E535"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55" w:history="1">
            <w:r w:rsidRPr="00B51578">
              <w:rPr>
                <w:rStyle w:val="af8"/>
                <w:rFonts w:hint="eastAsia"/>
                <w:noProof/>
              </w:rPr>
              <w:t>五、</w:t>
            </w:r>
            <w:r w:rsidRPr="00B51578">
              <w:rPr>
                <w:rStyle w:val="af8"/>
                <w:rFonts w:hint="eastAsia"/>
                <w:noProof/>
              </w:rPr>
              <w:t xml:space="preserve"> </w:t>
            </w:r>
            <w:r w:rsidRPr="00B51578">
              <w:rPr>
                <w:rStyle w:val="af8"/>
                <w:rFonts w:hint="eastAsia"/>
                <w:noProof/>
              </w:rPr>
              <w:t>主要模型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_Toc228042755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12</w:t>
            </w:r>
            <w:r>
              <w:rPr>
                <w:rFonts w:hint="eastAsia"/>
                <w:noProof/>
                <w:webHidden/>
              </w:rPr>
              <w:fldChar w:fldCharType="end"/>
            </w:r>
          </w:hyperlink>
        </w:p>
        <w:p w14:paraId="2019A3B9" w14:textId="7C461DB4"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56" w:history="1">
            <w:r w:rsidRPr="00B51578">
              <w:rPr>
                <w:rStyle w:val="af8"/>
                <w:rFonts w:hint="eastAsia"/>
                <w:noProof/>
              </w:rPr>
              <w:t xml:space="preserve">5.1 </w:t>
            </w:r>
            <w:r w:rsidRPr="00B51578">
              <w:rPr>
                <w:rStyle w:val="af8"/>
                <w:rFonts w:hint="eastAsia"/>
                <w:noProof/>
              </w:rPr>
              <w:t>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12</w:t>
            </w:r>
            <w:r>
              <w:rPr>
                <w:rFonts w:hint="eastAsia"/>
                <w:noProof/>
                <w:webHidden/>
              </w:rPr>
              <w:fldChar w:fldCharType="end"/>
            </w:r>
          </w:hyperlink>
        </w:p>
        <w:p w14:paraId="12AAAC4D" w14:textId="5F09AA80" w:rsidR="009D1861" w:rsidRDefault="009D1861" w:rsidP="001D3F75">
          <w:pPr>
            <w:pStyle w:val="TOC3"/>
            <w:spacing w:before="60" w:after="60" w:line="480" w:lineRule="exact"/>
            <w:ind w:left="480"/>
            <w:rPr>
              <w:rFonts w:asciiTheme="minorHAnsi" w:eastAsiaTheme="minorEastAsia" w:hAnsiTheme="minorHAnsi" w:hint="eastAsia"/>
              <w:noProof/>
              <w:sz w:val="22"/>
              <w14:ligatures w14:val="standardContextual"/>
            </w:rPr>
          </w:pPr>
          <w:hyperlink w:anchor="_Toc228042757" w:history="1">
            <w:r w:rsidRPr="00B51578">
              <w:rPr>
                <w:rStyle w:val="af8"/>
                <w:rFonts w:hint="eastAsia"/>
                <w:noProof/>
              </w:rPr>
              <w:t xml:space="preserve">5.1.1 </w:t>
            </w:r>
            <w:r w:rsidRPr="00B51578">
              <w:rPr>
                <w:rStyle w:val="af8"/>
                <w:rFonts w:hint="eastAsia"/>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12</w:t>
            </w:r>
            <w:r>
              <w:rPr>
                <w:rFonts w:hint="eastAsia"/>
                <w:noProof/>
                <w:webHidden/>
              </w:rPr>
              <w:fldChar w:fldCharType="end"/>
            </w:r>
          </w:hyperlink>
        </w:p>
        <w:p w14:paraId="38A0D360" w14:textId="5229ED8E" w:rsidR="009D1861" w:rsidRDefault="009D1861" w:rsidP="001D3F75">
          <w:pPr>
            <w:pStyle w:val="TOC3"/>
            <w:spacing w:before="60" w:after="60" w:line="480" w:lineRule="exact"/>
            <w:ind w:left="480"/>
            <w:rPr>
              <w:rFonts w:asciiTheme="minorHAnsi" w:eastAsiaTheme="minorEastAsia" w:hAnsiTheme="minorHAnsi" w:hint="eastAsia"/>
              <w:noProof/>
              <w:sz w:val="22"/>
              <w14:ligatures w14:val="standardContextual"/>
            </w:rPr>
          </w:pPr>
          <w:hyperlink w:anchor="_Toc228042758" w:history="1">
            <w:r w:rsidRPr="00B51578">
              <w:rPr>
                <w:rStyle w:val="af8"/>
                <w:rFonts w:hint="eastAsia"/>
                <w:noProof/>
              </w:rPr>
              <w:t>5.1.2 GCor-SIS-REDS-MDS</w:t>
            </w:r>
            <w:r w:rsidRPr="00B51578">
              <w:rPr>
                <w:rStyle w:val="af8"/>
                <w:rFonts w:hint="eastAsia"/>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16</w:t>
            </w:r>
            <w:r>
              <w:rPr>
                <w:rFonts w:hint="eastAsia"/>
                <w:noProof/>
                <w:webHidden/>
              </w:rPr>
              <w:fldChar w:fldCharType="end"/>
            </w:r>
          </w:hyperlink>
        </w:p>
        <w:p w14:paraId="0CD9D5B5" w14:textId="534FC21F" w:rsidR="009D1861" w:rsidRDefault="009D1861" w:rsidP="001D3F75">
          <w:pPr>
            <w:pStyle w:val="TOC3"/>
            <w:spacing w:before="60" w:after="60" w:line="480" w:lineRule="exact"/>
            <w:ind w:left="480"/>
            <w:rPr>
              <w:rFonts w:asciiTheme="minorHAnsi" w:eastAsiaTheme="minorEastAsia" w:hAnsiTheme="minorHAnsi" w:hint="eastAsia"/>
              <w:noProof/>
              <w:sz w:val="22"/>
              <w14:ligatures w14:val="standardContextual"/>
            </w:rPr>
          </w:pPr>
          <w:hyperlink w:anchor="_Toc228042759" w:history="1">
            <w:r w:rsidRPr="00B51578">
              <w:rPr>
                <w:rStyle w:val="af8"/>
                <w:rFonts w:hint="eastAsia"/>
                <w:noProof/>
              </w:rPr>
              <w:t xml:space="preserve">5.1.3 </w:t>
            </w:r>
            <w:r w:rsidRPr="00B51578">
              <w:rPr>
                <w:rStyle w:val="af8"/>
                <w:rFonts w:hint="eastAsia"/>
                <w:noProof/>
              </w:rPr>
              <w:t>平滑切片绝对偏度（</w:t>
            </w:r>
            <w:r w:rsidRPr="00B51578">
              <w:rPr>
                <w:rStyle w:val="af8"/>
                <w:rFonts w:hint="eastAsia"/>
                <w:noProof/>
              </w:rPr>
              <w:t>Smoothly Clipped Absolute Deviation, SCAD</w:t>
            </w:r>
            <w:r w:rsidRPr="00B51578">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_Toc228042759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18</w:t>
            </w:r>
            <w:r>
              <w:rPr>
                <w:rFonts w:hint="eastAsia"/>
                <w:noProof/>
                <w:webHidden/>
              </w:rPr>
              <w:fldChar w:fldCharType="end"/>
            </w:r>
          </w:hyperlink>
        </w:p>
        <w:p w14:paraId="1BE82D57" w14:textId="11BD9C07"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0" w:history="1">
            <w:r w:rsidRPr="00B51578">
              <w:rPr>
                <w:rStyle w:val="af8"/>
                <w:rFonts w:hint="eastAsia"/>
                <w:noProof/>
              </w:rPr>
              <w:t xml:space="preserve">5.2 </w:t>
            </w:r>
            <w:r w:rsidRPr="00B51578">
              <w:rPr>
                <w:rStyle w:val="af8"/>
                <w:rFonts w:hint="eastAsia"/>
                <w:noProof/>
              </w:rPr>
              <w:t>模型求解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19</w:t>
            </w:r>
            <w:r>
              <w:rPr>
                <w:rFonts w:hint="eastAsia"/>
                <w:noProof/>
                <w:webHidden/>
              </w:rPr>
              <w:fldChar w:fldCharType="end"/>
            </w:r>
          </w:hyperlink>
        </w:p>
        <w:p w14:paraId="35201901" w14:textId="48BFE02B"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61" w:history="1">
            <w:r w:rsidRPr="00B51578">
              <w:rPr>
                <w:rStyle w:val="af8"/>
                <w:rFonts w:hint="eastAsia"/>
                <w:noProof/>
              </w:rPr>
              <w:t>六、</w:t>
            </w:r>
            <w:r w:rsidRPr="00B51578">
              <w:rPr>
                <w:rStyle w:val="af8"/>
                <w:rFonts w:hint="eastAsia"/>
                <w:noProof/>
              </w:rPr>
              <w:t xml:space="preserve"> </w:t>
            </w:r>
            <w:r w:rsidRPr="00B51578">
              <w:rPr>
                <w:rStyle w:val="af8"/>
                <w:rFonts w:hint="eastAsia"/>
                <w:noProof/>
              </w:rPr>
              <w:t>次要模型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_Toc228042761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26</w:t>
            </w:r>
            <w:r>
              <w:rPr>
                <w:rFonts w:hint="eastAsia"/>
                <w:noProof/>
                <w:webHidden/>
              </w:rPr>
              <w:fldChar w:fldCharType="end"/>
            </w:r>
          </w:hyperlink>
        </w:p>
        <w:p w14:paraId="2B6C1042" w14:textId="34D98495"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2" w:history="1">
            <w:r w:rsidRPr="00B51578">
              <w:rPr>
                <w:rStyle w:val="af8"/>
                <w:rFonts w:hint="eastAsia"/>
                <w:noProof/>
              </w:rPr>
              <w:t xml:space="preserve">6.1 </w:t>
            </w:r>
            <w:r w:rsidRPr="00B51578">
              <w:rPr>
                <w:rStyle w:val="af8"/>
                <w:rFonts w:hint="eastAsia"/>
                <w:noProof/>
              </w:rPr>
              <w:t>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_Toc228042762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26</w:t>
            </w:r>
            <w:r>
              <w:rPr>
                <w:rFonts w:hint="eastAsia"/>
                <w:noProof/>
                <w:webHidden/>
              </w:rPr>
              <w:fldChar w:fldCharType="end"/>
            </w:r>
          </w:hyperlink>
        </w:p>
        <w:p w14:paraId="6BB88618" w14:textId="41E98CFF"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3" w:history="1">
            <w:r w:rsidRPr="00B51578">
              <w:rPr>
                <w:rStyle w:val="af8"/>
                <w:rFonts w:hint="eastAsia"/>
                <w:noProof/>
              </w:rPr>
              <w:t xml:space="preserve">6.2 </w:t>
            </w:r>
            <w:r w:rsidRPr="00B51578">
              <w:rPr>
                <w:rStyle w:val="af8"/>
                <w:rFonts w:hint="eastAsia"/>
                <w:noProof/>
              </w:rPr>
              <w:t>模型求解与评估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_Toc228042763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27</w:t>
            </w:r>
            <w:r>
              <w:rPr>
                <w:rFonts w:hint="eastAsia"/>
                <w:noProof/>
                <w:webHidden/>
              </w:rPr>
              <w:fldChar w:fldCharType="end"/>
            </w:r>
          </w:hyperlink>
        </w:p>
        <w:p w14:paraId="20FD49EC" w14:textId="330027E6"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64" w:history="1">
            <w:r w:rsidRPr="00B51578">
              <w:rPr>
                <w:rStyle w:val="af8"/>
                <w:rFonts w:hint="eastAsia"/>
                <w:noProof/>
              </w:rPr>
              <w:t>七、</w:t>
            </w:r>
            <w:r w:rsidRPr="00B51578">
              <w:rPr>
                <w:rStyle w:val="af8"/>
                <w:rFonts w:hint="eastAsia"/>
                <w:noProof/>
              </w:rPr>
              <w:t xml:space="preserve"> </w:t>
            </w:r>
            <w:r w:rsidRPr="00B51578">
              <w:rPr>
                <w:rStyle w:val="af8"/>
                <w:rFonts w:hint="eastAsia"/>
                <w:noProof/>
              </w:rPr>
              <w:t>模型评估与对比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_Toc228042764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28</w:t>
            </w:r>
            <w:r>
              <w:rPr>
                <w:rFonts w:hint="eastAsia"/>
                <w:noProof/>
                <w:webHidden/>
              </w:rPr>
              <w:fldChar w:fldCharType="end"/>
            </w:r>
          </w:hyperlink>
        </w:p>
        <w:p w14:paraId="3009984F" w14:textId="3E175016"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65" w:history="1">
            <w:r w:rsidRPr="00B51578">
              <w:rPr>
                <w:rStyle w:val="af8"/>
                <w:rFonts w:hint="eastAsia"/>
                <w:noProof/>
              </w:rPr>
              <w:t>八、</w:t>
            </w:r>
            <w:r w:rsidRPr="00B51578">
              <w:rPr>
                <w:rStyle w:val="af8"/>
                <w:rFonts w:hint="eastAsia"/>
                <w:noProof/>
              </w:rPr>
              <w:t xml:space="preserve"> </w:t>
            </w:r>
            <w:r w:rsidRPr="00B51578">
              <w:rPr>
                <w:rStyle w:val="af8"/>
                <w:rFonts w:hint="eastAsia"/>
                <w:noProof/>
              </w:rPr>
              <w:t>主要模型的评价与推广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_Toc228042765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30</w:t>
            </w:r>
            <w:r>
              <w:rPr>
                <w:rFonts w:hint="eastAsia"/>
                <w:noProof/>
                <w:webHidden/>
              </w:rPr>
              <w:fldChar w:fldCharType="end"/>
            </w:r>
          </w:hyperlink>
        </w:p>
        <w:p w14:paraId="7B24E3AA" w14:textId="79C0F6C0"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6" w:history="1">
            <w:r w:rsidRPr="00B51578">
              <w:rPr>
                <w:rStyle w:val="af8"/>
                <w:rFonts w:hint="eastAsia"/>
                <w:noProof/>
              </w:rPr>
              <w:t xml:space="preserve">8.1 </w:t>
            </w:r>
            <w:r w:rsidRPr="00B51578">
              <w:rPr>
                <w:rStyle w:val="af8"/>
                <w:rFonts w:hint="eastAsia"/>
                <w:noProof/>
              </w:rPr>
              <w:t>模型的优点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30</w:t>
            </w:r>
            <w:r>
              <w:rPr>
                <w:rFonts w:hint="eastAsia"/>
                <w:noProof/>
                <w:webHidden/>
              </w:rPr>
              <w:fldChar w:fldCharType="end"/>
            </w:r>
          </w:hyperlink>
        </w:p>
        <w:p w14:paraId="513EF036" w14:textId="41E3DA2F"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7" w:history="1">
            <w:r w:rsidRPr="00B51578">
              <w:rPr>
                <w:rStyle w:val="af8"/>
                <w:rFonts w:hint="eastAsia"/>
                <w:noProof/>
              </w:rPr>
              <w:t xml:space="preserve">8.2 </w:t>
            </w:r>
            <w:r w:rsidRPr="00B51578">
              <w:rPr>
                <w:rStyle w:val="af8"/>
                <w:rFonts w:hint="eastAsia"/>
                <w:noProof/>
              </w:rPr>
              <w:t>模型的不足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30</w:t>
            </w:r>
            <w:r>
              <w:rPr>
                <w:rFonts w:hint="eastAsia"/>
                <w:noProof/>
                <w:webHidden/>
              </w:rPr>
              <w:fldChar w:fldCharType="end"/>
            </w:r>
          </w:hyperlink>
        </w:p>
        <w:p w14:paraId="76922067" w14:textId="7C67FFB7" w:rsidR="009D1861" w:rsidRDefault="009D1861" w:rsidP="001D3F75">
          <w:pPr>
            <w:pStyle w:val="TOC2"/>
            <w:spacing w:before="60" w:after="60" w:line="480" w:lineRule="exact"/>
            <w:ind w:left="240"/>
            <w:rPr>
              <w:rFonts w:asciiTheme="minorHAnsi" w:eastAsiaTheme="minorEastAsia" w:hAnsiTheme="minorHAnsi" w:hint="eastAsia"/>
              <w:noProof/>
              <w:sz w:val="22"/>
              <w14:ligatures w14:val="standardContextual"/>
            </w:rPr>
          </w:pPr>
          <w:hyperlink w:anchor="_Toc228042768" w:history="1">
            <w:r w:rsidRPr="00B51578">
              <w:rPr>
                <w:rStyle w:val="af8"/>
                <w:rFonts w:hint="eastAsia"/>
                <w:noProof/>
              </w:rPr>
              <w:t xml:space="preserve">8.3 </w:t>
            </w:r>
            <w:r w:rsidRPr="00B51578">
              <w:rPr>
                <w:rStyle w:val="af8"/>
                <w:rFonts w:hint="eastAsia"/>
                <w:noProof/>
              </w:rPr>
              <w:t>模型的推广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30</w:t>
            </w:r>
            <w:r>
              <w:rPr>
                <w:rFonts w:hint="eastAsia"/>
                <w:noProof/>
                <w:webHidden/>
              </w:rPr>
              <w:fldChar w:fldCharType="end"/>
            </w:r>
          </w:hyperlink>
        </w:p>
        <w:p w14:paraId="5EF218FC" w14:textId="2D754D95"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69" w:history="1">
            <w:r w:rsidRPr="00B51578">
              <w:rPr>
                <w:rStyle w:val="af8"/>
                <w:rFonts w:hint="eastAsia"/>
                <w:noProof/>
              </w:rPr>
              <w:t>九、</w:t>
            </w:r>
            <w:r w:rsidRPr="00B51578">
              <w:rPr>
                <w:rStyle w:val="af8"/>
                <w:rFonts w:hint="eastAsia"/>
                <w:noProof/>
              </w:rPr>
              <w:t xml:space="preserve"> </w:t>
            </w:r>
            <w:r w:rsidRPr="00B51578">
              <w:rPr>
                <w:rStyle w:val="af8"/>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_Toc228042769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31</w:t>
            </w:r>
            <w:r>
              <w:rPr>
                <w:rFonts w:hint="eastAsia"/>
                <w:noProof/>
                <w:webHidden/>
              </w:rPr>
              <w:fldChar w:fldCharType="end"/>
            </w:r>
          </w:hyperlink>
        </w:p>
        <w:p w14:paraId="08B56846" w14:textId="6CB6B3FB"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70" w:history="1">
            <w:r w:rsidRPr="00B51578">
              <w:rPr>
                <w:rStyle w:val="af8"/>
                <w:rFonts w:hint="eastAsia"/>
                <w:noProof/>
              </w:rPr>
              <w:t>十、</w:t>
            </w:r>
            <w:r w:rsidRPr="00B51578">
              <w:rPr>
                <w:rStyle w:val="af8"/>
                <w:rFonts w:hint="eastAsia"/>
                <w:noProof/>
              </w:rPr>
              <w:t xml:space="preserve"> </w:t>
            </w:r>
            <w:r w:rsidRPr="00B51578">
              <w:rPr>
                <w:rStyle w:val="af8"/>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_Toc228042770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32</w:t>
            </w:r>
            <w:r>
              <w:rPr>
                <w:rFonts w:hint="eastAsia"/>
                <w:noProof/>
                <w:webHidden/>
              </w:rPr>
              <w:fldChar w:fldCharType="end"/>
            </w:r>
          </w:hyperlink>
        </w:p>
        <w:p w14:paraId="326DE80C" w14:textId="4760FE93" w:rsidR="009D1861" w:rsidRDefault="009D1861" w:rsidP="001D3F75">
          <w:pPr>
            <w:pStyle w:val="TOC1"/>
            <w:spacing w:before="60" w:after="60" w:line="480" w:lineRule="exact"/>
            <w:rPr>
              <w:rFonts w:asciiTheme="minorHAnsi" w:eastAsiaTheme="minorEastAsia" w:hAnsiTheme="minorHAnsi" w:hint="eastAsia"/>
              <w:noProof/>
              <w:sz w:val="22"/>
              <w14:ligatures w14:val="standardContextual"/>
            </w:rPr>
          </w:pPr>
          <w:hyperlink w:anchor="_Toc228042771" w:history="1">
            <w:r w:rsidRPr="00B51578">
              <w:rPr>
                <w:rStyle w:val="af8"/>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_Toc228042771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35</w:t>
            </w:r>
            <w:r>
              <w:rPr>
                <w:rFonts w:hint="eastAsia"/>
                <w:noProof/>
                <w:webHidden/>
              </w:rPr>
              <w:fldChar w:fldCharType="end"/>
            </w:r>
          </w:hyperlink>
        </w:p>
        <w:p w14:paraId="1DDD0981" w14:textId="73E838E8" w:rsidR="00E7159A" w:rsidRDefault="00E7159A" w:rsidP="001D3F75">
          <w:pPr>
            <w:spacing w:line="480" w:lineRule="exact"/>
            <w:ind w:firstLine="482"/>
          </w:pPr>
          <w:r>
            <w:rPr>
              <w:b/>
              <w:bCs/>
              <w:lang w:val="zh-CN"/>
            </w:rPr>
            <w:fldChar w:fldCharType="end"/>
          </w:r>
        </w:p>
      </w:sdtContent>
    </w:sdt>
    <w:p w14:paraId="14323D11" w14:textId="1BFA79AF" w:rsidR="00E7159A" w:rsidRDefault="00E7159A" w:rsidP="001D3F75">
      <w:pPr>
        <w:spacing w:line="480" w:lineRule="exact"/>
        <w:ind w:firstLineChars="0" w:firstLine="0"/>
        <w:jc w:val="left"/>
        <w:rPr>
          <w:bCs/>
        </w:rPr>
      </w:pPr>
      <w:r>
        <w:rPr>
          <w:bCs/>
        </w:rPr>
        <w:br w:type="page"/>
      </w:r>
    </w:p>
    <w:p w14:paraId="01A1E27D" w14:textId="29191FE8" w:rsidR="00E7159A" w:rsidRPr="00E7159A" w:rsidRDefault="00E7159A" w:rsidP="004C3788">
      <w:pPr>
        <w:spacing w:before="60" w:after="60" w:line="480" w:lineRule="exact"/>
        <w:ind w:firstLine="640"/>
        <w:jc w:val="center"/>
        <w:rPr>
          <w:rFonts w:asciiTheme="majorEastAsia" w:eastAsiaTheme="majorEastAsia" w:hAnsiTheme="majorEastAsia" w:hint="eastAsia"/>
          <w:b/>
          <w:sz w:val="32"/>
          <w:szCs w:val="32"/>
        </w:rPr>
      </w:pPr>
      <w:r w:rsidRPr="00E7159A">
        <w:rPr>
          <w:rFonts w:asciiTheme="majorEastAsia" w:eastAsiaTheme="majorEastAsia" w:hAnsiTheme="majorEastAsia" w:hint="eastAsia"/>
          <w:b/>
          <w:sz w:val="32"/>
          <w:szCs w:val="32"/>
        </w:rPr>
        <w:lastRenderedPageBreak/>
        <w:t>图目录</w:t>
      </w:r>
    </w:p>
    <w:p w14:paraId="6069737F" w14:textId="71CB93A1"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r>
        <w:rPr>
          <w:bCs/>
        </w:rPr>
        <w:fldChar w:fldCharType="begin"/>
      </w:r>
      <w:r>
        <w:rPr>
          <w:bCs/>
        </w:rPr>
        <w:instrText xml:space="preserve"> TOC \h \z \t "</w:instrText>
      </w:r>
      <w:r>
        <w:rPr>
          <w:bCs/>
        </w:rPr>
        <w:instrText>图注</w:instrText>
      </w:r>
      <w:r>
        <w:rPr>
          <w:bCs/>
        </w:rPr>
        <w:instrText xml:space="preserve">" \c </w:instrText>
      </w:r>
      <w:r>
        <w:rPr>
          <w:bCs/>
        </w:rPr>
        <w:fldChar w:fldCharType="separate"/>
      </w:r>
      <w:hyperlink w:anchor="_Toc228107856" w:history="1">
        <w:r w:rsidRPr="00941732">
          <w:rPr>
            <w:rStyle w:val="af8"/>
            <w:rFonts w:hint="eastAsia"/>
            <w:noProof/>
          </w:rPr>
          <w:t>图</w:t>
        </w:r>
        <w:r w:rsidRPr="00941732">
          <w:rPr>
            <w:rStyle w:val="af8"/>
            <w:rFonts w:hint="eastAsia"/>
            <w:noProof/>
          </w:rPr>
          <w:t xml:space="preserve">1 </w:t>
        </w:r>
        <w:r w:rsidRPr="00941732">
          <w:rPr>
            <w:rStyle w:val="af8"/>
            <w:rFonts w:hint="eastAsia"/>
            <w:noProof/>
          </w:rPr>
          <w:t>类别横向堆积柱形图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10</w:t>
        </w:r>
        <w:r>
          <w:rPr>
            <w:rFonts w:hint="eastAsia"/>
            <w:noProof/>
            <w:webHidden/>
          </w:rPr>
          <w:fldChar w:fldCharType="end"/>
        </w:r>
      </w:hyperlink>
    </w:p>
    <w:p w14:paraId="4880C646" w14:textId="4B096B5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7" w:history="1">
        <w:r w:rsidRPr="00941732">
          <w:rPr>
            <w:rStyle w:val="af8"/>
            <w:rFonts w:hint="eastAsia"/>
            <w:noProof/>
          </w:rPr>
          <w:t>图</w:t>
        </w:r>
        <w:r w:rsidRPr="00941732">
          <w:rPr>
            <w:rStyle w:val="af8"/>
            <w:rFonts w:hint="eastAsia"/>
            <w:noProof/>
          </w:rPr>
          <w:t xml:space="preserve">2 </w:t>
        </w:r>
        <w:r w:rsidRPr="00941732">
          <w:rPr>
            <w:rStyle w:val="af8"/>
            <w:rFonts w:hint="eastAsia"/>
            <w:noProof/>
          </w:rPr>
          <w:t>全部特征相关性热力图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11</w:t>
        </w:r>
        <w:r>
          <w:rPr>
            <w:rFonts w:hint="eastAsia"/>
            <w:noProof/>
            <w:webHidden/>
          </w:rPr>
          <w:fldChar w:fldCharType="end"/>
        </w:r>
      </w:hyperlink>
    </w:p>
    <w:p w14:paraId="0F433DEE" w14:textId="67DE86F8"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8" w:history="1">
        <w:r w:rsidRPr="00941732">
          <w:rPr>
            <w:rStyle w:val="af8"/>
            <w:rFonts w:hint="eastAsia"/>
            <w:noProof/>
          </w:rPr>
          <w:t>图</w:t>
        </w:r>
        <w:r w:rsidRPr="00941732">
          <w:rPr>
            <w:rStyle w:val="af8"/>
            <w:rFonts w:hint="eastAsia"/>
            <w:noProof/>
          </w:rPr>
          <w:t xml:space="preserve">3 </w:t>
        </w:r>
        <w:r w:rsidRPr="00941732">
          <w:rPr>
            <w:rStyle w:val="af8"/>
            <w:rFonts w:hint="eastAsia"/>
            <w:noProof/>
          </w:rPr>
          <w:t>相关性</w:t>
        </w:r>
        <w:r w:rsidRPr="00941732">
          <w:rPr>
            <w:rStyle w:val="af8"/>
            <w:rFonts w:hint="eastAsia"/>
            <w:noProof/>
          </w:rPr>
          <w:t>Top15</w:t>
        </w:r>
        <w:r w:rsidRPr="00941732">
          <w:rPr>
            <w:rStyle w:val="af8"/>
            <w:rFonts w:hint="eastAsia"/>
            <w:noProof/>
          </w:rPr>
          <w:t>特征与目标变量相关性热力图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11</w:t>
        </w:r>
        <w:r>
          <w:rPr>
            <w:rFonts w:hint="eastAsia"/>
            <w:noProof/>
            <w:webHidden/>
          </w:rPr>
          <w:fldChar w:fldCharType="end"/>
        </w:r>
      </w:hyperlink>
    </w:p>
    <w:p w14:paraId="21AB866A" w14:textId="3C6CAD3A"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59" w:history="1">
        <w:r w:rsidRPr="00941732">
          <w:rPr>
            <w:rStyle w:val="af8"/>
            <w:rFonts w:hint="eastAsia"/>
            <w:noProof/>
          </w:rPr>
          <w:t>图</w:t>
        </w:r>
        <w:r w:rsidRPr="00941732">
          <w:rPr>
            <w:rStyle w:val="af8"/>
            <w:rFonts w:hint="eastAsia"/>
            <w:noProof/>
          </w:rPr>
          <w:t xml:space="preserve">4 </w:t>
        </w:r>
        <w:r w:rsidRPr="00941732">
          <w:rPr>
            <w:rStyle w:val="af8"/>
            <w:rFonts w:hint="eastAsia"/>
            <w:noProof/>
          </w:rPr>
          <w:t>相关性最强</w:t>
        </w:r>
        <w:r w:rsidRPr="00941732">
          <w:rPr>
            <w:rStyle w:val="af8"/>
            <w:rFonts w:hint="eastAsia"/>
            <w:noProof/>
          </w:rPr>
          <w:t>15</w:t>
        </w:r>
        <w:r w:rsidRPr="00941732">
          <w:rPr>
            <w:rStyle w:val="af8"/>
            <w:rFonts w:hint="eastAsia"/>
            <w:noProof/>
          </w:rPr>
          <w:t>个特征关于目标变量的类别条件分布图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_Toc228107859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12</w:t>
        </w:r>
        <w:r>
          <w:rPr>
            <w:rFonts w:hint="eastAsia"/>
            <w:noProof/>
            <w:webHidden/>
          </w:rPr>
          <w:fldChar w:fldCharType="end"/>
        </w:r>
      </w:hyperlink>
    </w:p>
    <w:p w14:paraId="4C5057C4" w14:textId="61CB7300"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0" w:history="1">
        <w:r w:rsidRPr="00941732">
          <w:rPr>
            <w:rStyle w:val="af8"/>
            <w:rFonts w:hint="eastAsia"/>
            <w:noProof/>
          </w:rPr>
          <w:t>图</w:t>
        </w:r>
        <w:r w:rsidRPr="00941732">
          <w:rPr>
            <w:rStyle w:val="af8"/>
            <w:rFonts w:hint="eastAsia"/>
            <w:noProof/>
          </w:rPr>
          <w:t>5 Gam</w:t>
        </w:r>
        <w:r w:rsidRPr="00941732">
          <w:rPr>
            <w:rStyle w:val="af8"/>
            <w:rFonts w:hint="eastAsia"/>
            <w:noProof/>
          </w:rPr>
          <w:t>平滑曲线图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13</w:t>
        </w:r>
        <w:r>
          <w:rPr>
            <w:rFonts w:hint="eastAsia"/>
            <w:noProof/>
            <w:webHidden/>
          </w:rPr>
          <w:fldChar w:fldCharType="end"/>
        </w:r>
      </w:hyperlink>
    </w:p>
    <w:p w14:paraId="4143CA14" w14:textId="2275757A"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1" w:history="1">
        <w:r w:rsidRPr="00941732">
          <w:rPr>
            <w:rStyle w:val="af8"/>
            <w:rFonts w:hint="eastAsia"/>
            <w:noProof/>
          </w:rPr>
          <w:t>图</w:t>
        </w:r>
        <w:r w:rsidRPr="00941732">
          <w:rPr>
            <w:rStyle w:val="af8"/>
            <w:rFonts w:hint="eastAsia"/>
            <w:noProof/>
          </w:rPr>
          <w:t xml:space="preserve">6 </w:t>
        </w:r>
        <w:r w:rsidRPr="00941732">
          <w:rPr>
            <w:rStyle w:val="af8"/>
            <w:rFonts w:hint="eastAsia"/>
            <w:noProof/>
          </w:rPr>
          <w:t>类别平均相关性系数热力图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_Toc228107861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14</w:t>
        </w:r>
        <w:r>
          <w:rPr>
            <w:rFonts w:hint="eastAsia"/>
            <w:noProof/>
            <w:webHidden/>
          </w:rPr>
          <w:fldChar w:fldCharType="end"/>
        </w:r>
      </w:hyperlink>
    </w:p>
    <w:p w14:paraId="60AC2CDE" w14:textId="1FFD87A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2" w:history="1">
        <w:r w:rsidRPr="00941732">
          <w:rPr>
            <w:rStyle w:val="af8"/>
            <w:rFonts w:hint="eastAsia"/>
            <w:noProof/>
          </w:rPr>
          <w:t>图</w:t>
        </w:r>
        <w:r w:rsidRPr="00941732">
          <w:rPr>
            <w:rStyle w:val="af8"/>
            <w:rFonts w:hint="eastAsia"/>
            <w:noProof/>
          </w:rPr>
          <w:t xml:space="preserve">7 </w:t>
        </w:r>
        <w:r w:rsidRPr="00941732">
          <w:rPr>
            <w:rStyle w:val="af8"/>
            <w:rFonts w:hint="eastAsia"/>
            <w:noProof/>
          </w:rPr>
          <w:t>各类内特征与目标变量相关性箱线图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_Toc228107862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15</w:t>
        </w:r>
        <w:r>
          <w:rPr>
            <w:rFonts w:hint="eastAsia"/>
            <w:noProof/>
            <w:webHidden/>
          </w:rPr>
          <w:fldChar w:fldCharType="end"/>
        </w:r>
      </w:hyperlink>
    </w:p>
    <w:p w14:paraId="4842250D" w14:textId="7F62C85B"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3" w:history="1">
        <w:r w:rsidRPr="00941732">
          <w:rPr>
            <w:rStyle w:val="af8"/>
            <w:rFonts w:hint="eastAsia"/>
            <w:noProof/>
          </w:rPr>
          <w:t>图</w:t>
        </w:r>
        <w:r w:rsidRPr="00941732">
          <w:rPr>
            <w:rStyle w:val="af8"/>
            <w:rFonts w:hint="eastAsia"/>
            <w:noProof/>
          </w:rPr>
          <w:t xml:space="preserve">8 </w:t>
        </w:r>
        <w:r w:rsidRPr="00941732">
          <w:rPr>
            <w:rStyle w:val="af8"/>
            <w:rFonts w:hint="eastAsia"/>
            <w:noProof/>
          </w:rPr>
          <w:t>逻辑回归拟合图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_Toc228107863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15</w:t>
        </w:r>
        <w:r>
          <w:rPr>
            <w:rFonts w:hint="eastAsia"/>
            <w:noProof/>
            <w:webHidden/>
          </w:rPr>
          <w:fldChar w:fldCharType="end"/>
        </w:r>
      </w:hyperlink>
    </w:p>
    <w:p w14:paraId="2C944CD9" w14:textId="114FC51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4" w:history="1">
        <w:r w:rsidRPr="00941732">
          <w:rPr>
            <w:rStyle w:val="af8"/>
            <w:rFonts w:hint="eastAsia"/>
            <w:noProof/>
          </w:rPr>
          <w:t>图</w:t>
        </w:r>
        <w:r w:rsidRPr="00941732">
          <w:rPr>
            <w:rStyle w:val="af8"/>
            <w:rFonts w:hint="eastAsia"/>
            <w:noProof/>
          </w:rPr>
          <w:t>9 GCor-SIS-REDS</w:t>
        </w:r>
        <w:r w:rsidRPr="00941732">
          <w:rPr>
            <w:rStyle w:val="af8"/>
            <w:rFonts w:hint="eastAsia"/>
            <w:noProof/>
          </w:rPr>
          <w:t>算法流程图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_Toc228107864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17</w:t>
        </w:r>
        <w:r>
          <w:rPr>
            <w:rFonts w:hint="eastAsia"/>
            <w:noProof/>
            <w:webHidden/>
          </w:rPr>
          <w:fldChar w:fldCharType="end"/>
        </w:r>
      </w:hyperlink>
    </w:p>
    <w:p w14:paraId="5054F49A" w14:textId="7E2DC01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5" w:history="1">
        <w:r w:rsidRPr="00941732">
          <w:rPr>
            <w:rStyle w:val="af8"/>
            <w:rFonts w:hint="eastAsia"/>
            <w:noProof/>
          </w:rPr>
          <w:t>图</w:t>
        </w:r>
        <w:r w:rsidRPr="00941732">
          <w:rPr>
            <w:rStyle w:val="af8"/>
            <w:rFonts w:hint="eastAsia"/>
            <w:noProof/>
          </w:rPr>
          <w:t xml:space="preserve">10 </w:t>
        </w:r>
        <w:r w:rsidRPr="00941732">
          <w:rPr>
            <w:rStyle w:val="af8"/>
            <w:rFonts w:hint="eastAsia"/>
            <w:noProof/>
          </w:rPr>
          <w:t>特征筛选频率直方图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_Toc228107865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20</w:t>
        </w:r>
        <w:r>
          <w:rPr>
            <w:rFonts w:hint="eastAsia"/>
            <w:noProof/>
            <w:webHidden/>
          </w:rPr>
          <w:fldChar w:fldCharType="end"/>
        </w:r>
      </w:hyperlink>
    </w:p>
    <w:p w14:paraId="663894A1" w14:textId="611964F9"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6" w:history="1">
        <w:r w:rsidRPr="00941732">
          <w:rPr>
            <w:rStyle w:val="af8"/>
            <w:rFonts w:hint="eastAsia"/>
            <w:noProof/>
          </w:rPr>
          <w:t>图</w:t>
        </w:r>
        <w:r w:rsidRPr="00941732">
          <w:rPr>
            <w:rStyle w:val="af8"/>
            <w:rFonts w:hint="eastAsia"/>
            <w:noProof/>
          </w:rPr>
          <w:t xml:space="preserve">11 </w:t>
        </w:r>
        <w:r w:rsidRPr="00941732">
          <w:rPr>
            <w:rStyle w:val="af8"/>
            <w:rFonts w:hint="eastAsia"/>
            <w:noProof/>
          </w:rPr>
          <w:t>最终有效特征及其系数条形图（特征名称映射详见下表）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20</w:t>
        </w:r>
        <w:r>
          <w:rPr>
            <w:rFonts w:hint="eastAsia"/>
            <w:noProof/>
            <w:webHidden/>
          </w:rPr>
          <w:fldChar w:fldCharType="end"/>
        </w:r>
      </w:hyperlink>
    </w:p>
    <w:p w14:paraId="23AAD8C7" w14:textId="08538423"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7" w:history="1">
        <w:r w:rsidRPr="00941732">
          <w:rPr>
            <w:rStyle w:val="af8"/>
            <w:rFonts w:hint="eastAsia"/>
            <w:noProof/>
          </w:rPr>
          <w:t>图</w:t>
        </w:r>
        <w:r w:rsidRPr="00941732">
          <w:rPr>
            <w:rStyle w:val="af8"/>
            <w:rFonts w:hint="eastAsia"/>
            <w:noProof/>
          </w:rPr>
          <w:t>12 Bootstrap</w:t>
        </w:r>
        <w:r w:rsidRPr="00941732">
          <w:rPr>
            <w:rStyle w:val="af8"/>
            <w:rFonts w:hint="eastAsia"/>
            <w:noProof/>
          </w:rPr>
          <w:t>后选择推断可视化结果图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23</w:t>
        </w:r>
        <w:r>
          <w:rPr>
            <w:rFonts w:hint="eastAsia"/>
            <w:noProof/>
            <w:webHidden/>
          </w:rPr>
          <w:fldChar w:fldCharType="end"/>
        </w:r>
      </w:hyperlink>
    </w:p>
    <w:p w14:paraId="6C4B2088" w14:textId="472A2761"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8" w:history="1">
        <w:r w:rsidRPr="00941732">
          <w:rPr>
            <w:rStyle w:val="af8"/>
            <w:rFonts w:hint="eastAsia"/>
            <w:noProof/>
          </w:rPr>
          <w:t>图</w:t>
        </w:r>
        <w:r w:rsidRPr="00941732">
          <w:rPr>
            <w:rStyle w:val="af8"/>
            <w:rFonts w:hint="eastAsia"/>
            <w:noProof/>
          </w:rPr>
          <w:t xml:space="preserve">13 </w:t>
        </w:r>
        <w:r w:rsidRPr="00941732">
          <w:rPr>
            <w:rStyle w:val="af8"/>
            <w:rFonts w:hint="eastAsia"/>
            <w:noProof/>
          </w:rPr>
          <w:t>主模型评估组合图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24</w:t>
        </w:r>
        <w:r>
          <w:rPr>
            <w:rFonts w:hint="eastAsia"/>
            <w:noProof/>
            <w:webHidden/>
          </w:rPr>
          <w:fldChar w:fldCharType="end"/>
        </w:r>
      </w:hyperlink>
    </w:p>
    <w:p w14:paraId="192C043C" w14:textId="1DC0799F"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69" w:history="1">
        <w:r w:rsidRPr="00941732">
          <w:rPr>
            <w:rStyle w:val="af8"/>
            <w:rFonts w:hint="eastAsia"/>
            <w:noProof/>
          </w:rPr>
          <w:t>图</w:t>
        </w:r>
        <w:r w:rsidRPr="00941732">
          <w:rPr>
            <w:rStyle w:val="af8"/>
            <w:rFonts w:hint="eastAsia"/>
            <w:noProof/>
          </w:rPr>
          <w:t xml:space="preserve">14 </w:t>
        </w:r>
        <w:r w:rsidRPr="00941732">
          <w:rPr>
            <w:rStyle w:val="af8"/>
            <w:rFonts w:hint="eastAsia"/>
            <w:noProof/>
          </w:rPr>
          <w:t>各情况下最优决策示意图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_Toc228107869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26</w:t>
        </w:r>
        <w:r>
          <w:rPr>
            <w:rFonts w:hint="eastAsia"/>
            <w:noProof/>
            <w:webHidden/>
          </w:rPr>
          <w:fldChar w:fldCharType="end"/>
        </w:r>
      </w:hyperlink>
    </w:p>
    <w:p w14:paraId="48AB2AF8" w14:textId="1F68E6E1"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70" w:history="1">
        <w:r w:rsidRPr="00941732">
          <w:rPr>
            <w:rStyle w:val="af8"/>
            <w:rFonts w:hint="eastAsia"/>
            <w:noProof/>
          </w:rPr>
          <w:t>图</w:t>
        </w:r>
        <w:r w:rsidRPr="00941732">
          <w:rPr>
            <w:rStyle w:val="af8"/>
            <w:rFonts w:hint="eastAsia"/>
            <w:noProof/>
          </w:rPr>
          <w:t>15 SHAP</w:t>
        </w:r>
        <w:r w:rsidRPr="00941732">
          <w:rPr>
            <w:rStyle w:val="af8"/>
            <w:rFonts w:hint="eastAsia"/>
            <w:noProof/>
          </w:rPr>
          <w:t>蜂窝图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_Toc228107870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27</w:t>
        </w:r>
        <w:r>
          <w:rPr>
            <w:rFonts w:hint="eastAsia"/>
            <w:noProof/>
            <w:webHidden/>
          </w:rPr>
          <w:fldChar w:fldCharType="end"/>
        </w:r>
      </w:hyperlink>
    </w:p>
    <w:p w14:paraId="699C3645" w14:textId="1506F8C2"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71" w:history="1">
        <w:r w:rsidRPr="00941732">
          <w:rPr>
            <w:rStyle w:val="af8"/>
            <w:rFonts w:hint="eastAsia"/>
            <w:noProof/>
          </w:rPr>
          <w:t>图</w:t>
        </w:r>
        <w:r w:rsidRPr="00941732">
          <w:rPr>
            <w:rStyle w:val="af8"/>
            <w:rFonts w:hint="eastAsia"/>
            <w:noProof/>
          </w:rPr>
          <w:t>16 LightGBM</w:t>
        </w:r>
        <w:r w:rsidRPr="00941732">
          <w:rPr>
            <w:rStyle w:val="af8"/>
            <w:rFonts w:hint="eastAsia"/>
            <w:noProof/>
          </w:rPr>
          <w:t>模型评估组合图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_Toc228107871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28</w:t>
        </w:r>
        <w:r>
          <w:rPr>
            <w:rFonts w:hint="eastAsia"/>
            <w:noProof/>
            <w:webHidden/>
          </w:rPr>
          <w:fldChar w:fldCharType="end"/>
        </w:r>
      </w:hyperlink>
    </w:p>
    <w:p w14:paraId="731AEDE3" w14:textId="28DAEE87" w:rsidR="00E7159A" w:rsidRPr="00E7159A" w:rsidRDefault="004C3788" w:rsidP="004C3788">
      <w:pPr>
        <w:spacing w:before="60" w:after="60" w:line="480" w:lineRule="exact"/>
        <w:ind w:firstLine="480"/>
        <w:rPr>
          <w:bCs/>
        </w:rPr>
        <w:sectPr w:rsidR="00E7159A" w:rsidRPr="00E7159A"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r>
        <w:rPr>
          <w:bCs/>
        </w:rPr>
        <w:fldChar w:fldCharType="end"/>
      </w:r>
    </w:p>
    <w:p w14:paraId="41C08BB2" w14:textId="77777777" w:rsidR="00A07B97" w:rsidRDefault="00A07B97" w:rsidP="004C3788">
      <w:pPr>
        <w:pStyle w:val="afff"/>
        <w:tabs>
          <w:tab w:val="right" w:leader="dot" w:pos="9060"/>
        </w:tabs>
        <w:spacing w:line="480" w:lineRule="exact"/>
        <w:ind w:left="1120" w:hanging="640"/>
        <w:jc w:val="center"/>
        <w:rPr>
          <w:rFonts w:asciiTheme="majorEastAsia" w:eastAsiaTheme="majorEastAsia" w:hAnsiTheme="majorEastAsia" w:hint="eastAsia"/>
          <w:b/>
          <w:bCs/>
          <w:sz w:val="32"/>
          <w:szCs w:val="32"/>
        </w:rPr>
      </w:pPr>
      <w:r w:rsidRPr="00A07B97">
        <w:rPr>
          <w:rFonts w:asciiTheme="majorEastAsia" w:eastAsiaTheme="majorEastAsia" w:hAnsiTheme="majorEastAsia" w:hint="eastAsia"/>
          <w:b/>
          <w:bCs/>
          <w:sz w:val="32"/>
          <w:szCs w:val="32"/>
        </w:rPr>
        <w:lastRenderedPageBreak/>
        <w:t>表目录</w:t>
      </w:r>
    </w:p>
    <w:p w14:paraId="3E9629D6" w14:textId="5CC7E454"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r>
        <w:fldChar w:fldCharType="begin"/>
      </w:r>
      <w:r>
        <w:instrText xml:space="preserve"> TOC \h \z \t "</w:instrText>
      </w:r>
      <w:r>
        <w:instrText>表注</w:instrText>
      </w:r>
      <w:r>
        <w:instrText xml:space="preserve">" \c </w:instrText>
      </w:r>
      <w:r>
        <w:fldChar w:fldCharType="separate"/>
      </w:r>
      <w:hyperlink w:anchor="_Toc228107886" w:history="1">
        <w:r w:rsidRPr="002C1523">
          <w:rPr>
            <w:rStyle w:val="af8"/>
            <w:rFonts w:hint="eastAsia"/>
            <w:noProof/>
          </w:rPr>
          <w:t>表</w:t>
        </w:r>
        <w:r w:rsidRPr="002C1523">
          <w:rPr>
            <w:rStyle w:val="af8"/>
            <w:rFonts w:hint="eastAsia"/>
            <w:noProof/>
          </w:rPr>
          <w:t xml:space="preserve">1 </w:t>
        </w:r>
        <w:r w:rsidRPr="002C1523">
          <w:rPr>
            <w:rStyle w:val="af8"/>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_Toc228107886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9</w:t>
        </w:r>
        <w:r>
          <w:rPr>
            <w:rFonts w:hint="eastAsia"/>
            <w:noProof/>
            <w:webHidden/>
          </w:rPr>
          <w:fldChar w:fldCharType="end"/>
        </w:r>
      </w:hyperlink>
    </w:p>
    <w:p w14:paraId="21CFCC3D" w14:textId="43521C51"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7" w:history="1">
        <w:r w:rsidRPr="002C1523">
          <w:rPr>
            <w:rStyle w:val="af8"/>
            <w:rFonts w:hint="eastAsia"/>
            <w:noProof/>
          </w:rPr>
          <w:t>表</w:t>
        </w:r>
        <w:r w:rsidRPr="002C1523">
          <w:rPr>
            <w:rStyle w:val="af8"/>
            <w:rFonts w:hint="eastAsia"/>
            <w:noProof/>
          </w:rPr>
          <w:t xml:space="preserve">2 </w:t>
        </w:r>
        <w:r w:rsidRPr="002C1523">
          <w:rPr>
            <w:rStyle w:val="af8"/>
            <w:rFonts w:hint="eastAsia"/>
            <w:noProof/>
          </w:rPr>
          <w:t>特征分类表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_Toc228107887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14</w:t>
        </w:r>
        <w:r>
          <w:rPr>
            <w:rFonts w:hint="eastAsia"/>
            <w:noProof/>
            <w:webHidden/>
          </w:rPr>
          <w:fldChar w:fldCharType="end"/>
        </w:r>
      </w:hyperlink>
    </w:p>
    <w:p w14:paraId="3BDAFD4D" w14:textId="05057C97"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8" w:history="1">
        <w:r w:rsidRPr="002C1523">
          <w:rPr>
            <w:rStyle w:val="af8"/>
            <w:rFonts w:hint="eastAsia"/>
            <w:noProof/>
          </w:rPr>
          <w:t>表</w:t>
        </w:r>
        <w:r w:rsidRPr="002C1523">
          <w:rPr>
            <w:rStyle w:val="af8"/>
            <w:rFonts w:hint="eastAsia"/>
            <w:noProof/>
          </w:rPr>
          <w:t xml:space="preserve">3 </w:t>
        </w:r>
        <w:r w:rsidRPr="002C1523">
          <w:rPr>
            <w:rStyle w:val="af8"/>
            <w:rFonts w:hint="eastAsia"/>
            <w:noProof/>
          </w:rPr>
          <w:t>特征名称映射表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_Toc228107888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21</w:t>
        </w:r>
        <w:r>
          <w:rPr>
            <w:rFonts w:hint="eastAsia"/>
            <w:noProof/>
            <w:webHidden/>
          </w:rPr>
          <w:fldChar w:fldCharType="end"/>
        </w:r>
      </w:hyperlink>
    </w:p>
    <w:p w14:paraId="5B345534" w14:textId="34FCC8AD"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89" w:history="1">
        <w:r w:rsidRPr="002C1523">
          <w:rPr>
            <w:rStyle w:val="af8"/>
            <w:rFonts w:hint="eastAsia"/>
            <w:noProof/>
          </w:rPr>
          <w:t>表</w:t>
        </w:r>
        <w:r w:rsidRPr="002C1523">
          <w:rPr>
            <w:rStyle w:val="af8"/>
            <w:rFonts w:hint="eastAsia"/>
            <w:noProof/>
          </w:rPr>
          <w:t xml:space="preserve">4 </w:t>
        </w:r>
        <w:r w:rsidRPr="002C1523">
          <w:rPr>
            <w:rStyle w:val="af8"/>
            <w:rFonts w:hint="eastAsia"/>
            <w:noProof/>
          </w:rPr>
          <w:t>后选择推断结果表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_Toc228107889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22</w:t>
        </w:r>
        <w:r>
          <w:rPr>
            <w:rFonts w:hint="eastAsia"/>
            <w:noProof/>
            <w:webHidden/>
          </w:rPr>
          <w:fldChar w:fldCharType="end"/>
        </w:r>
      </w:hyperlink>
    </w:p>
    <w:p w14:paraId="01B58AC1" w14:textId="29F63C4E" w:rsidR="004C3788" w:rsidRDefault="004C3788" w:rsidP="004C3788">
      <w:pPr>
        <w:pStyle w:val="afff"/>
        <w:tabs>
          <w:tab w:val="right" w:leader="dot" w:pos="9060"/>
        </w:tabs>
        <w:spacing w:line="480" w:lineRule="exact"/>
        <w:ind w:left="960" w:hanging="480"/>
        <w:rPr>
          <w:rFonts w:asciiTheme="minorHAnsi" w:eastAsiaTheme="minorEastAsia" w:hAnsiTheme="minorHAnsi" w:hint="eastAsia"/>
          <w:noProof/>
          <w:sz w:val="22"/>
          <w14:ligatures w14:val="standardContextual"/>
        </w:rPr>
      </w:pPr>
      <w:hyperlink w:anchor="_Toc228107890" w:history="1">
        <w:r w:rsidRPr="002C1523">
          <w:rPr>
            <w:rStyle w:val="af8"/>
            <w:rFonts w:hint="eastAsia"/>
            <w:noProof/>
          </w:rPr>
          <w:t>表</w:t>
        </w:r>
        <w:r w:rsidRPr="002C1523">
          <w:rPr>
            <w:rStyle w:val="af8"/>
            <w:rFonts w:hint="eastAsia"/>
            <w:noProof/>
          </w:rPr>
          <w:t xml:space="preserve">5 </w:t>
        </w:r>
        <w:r w:rsidRPr="002C1523">
          <w:rPr>
            <w:rStyle w:val="af8"/>
            <w:rFonts w:hint="eastAsia"/>
            <w:noProof/>
          </w:rPr>
          <w:t>模型评估参数对比表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_Toc228107890 \h</w:instrText>
        </w:r>
        <w:r>
          <w:rPr>
            <w:rFonts w:hint="eastAsia"/>
            <w:noProof/>
            <w:webHidden/>
          </w:rPr>
          <w:instrText xml:space="preserve"> </w:instrText>
        </w:r>
        <w:r>
          <w:rPr>
            <w:rFonts w:hint="eastAsia"/>
            <w:noProof/>
            <w:webHidden/>
          </w:rPr>
        </w:r>
        <w:r>
          <w:rPr>
            <w:rFonts w:hint="eastAsia"/>
            <w:noProof/>
            <w:webHidden/>
          </w:rPr>
          <w:fldChar w:fldCharType="separate"/>
        </w:r>
        <w:r w:rsidR="00060385">
          <w:rPr>
            <w:noProof/>
            <w:webHidden/>
          </w:rPr>
          <w:t>29</w:t>
        </w:r>
        <w:r>
          <w:rPr>
            <w:rFonts w:hint="eastAsia"/>
            <w:noProof/>
            <w:webHidden/>
          </w:rPr>
          <w:fldChar w:fldCharType="end"/>
        </w:r>
      </w:hyperlink>
    </w:p>
    <w:p w14:paraId="203E42A7" w14:textId="2C98BFF1" w:rsidR="009D1861" w:rsidRPr="009D1861" w:rsidRDefault="004C3788" w:rsidP="004C3788">
      <w:pPr>
        <w:spacing w:line="480" w:lineRule="exact"/>
        <w:ind w:firstLine="480"/>
      </w:pPr>
      <w:r>
        <w:fldChar w:fldCharType="end"/>
      </w:r>
    </w:p>
    <w:p w14:paraId="0163A9A3" w14:textId="77777777" w:rsidR="00A07B97" w:rsidRPr="00E7159A" w:rsidRDefault="00A07B97" w:rsidP="001D3F75">
      <w:pPr>
        <w:spacing w:line="480" w:lineRule="exact"/>
        <w:ind w:firstLineChars="0" w:firstLine="0"/>
        <w:jc w:val="left"/>
      </w:pPr>
      <w:r>
        <w:br w:type="page"/>
      </w:r>
    </w:p>
    <w:p w14:paraId="15E0D727" w14:textId="676F95F3" w:rsidR="00BD5DB4" w:rsidRPr="00394F00" w:rsidRDefault="00A07B97" w:rsidP="001D3F75">
      <w:pPr>
        <w:pStyle w:val="1"/>
        <w:keepNext w:val="0"/>
        <w:wordWrap/>
        <w:spacing w:before="120" w:after="120" w:line="480" w:lineRule="exact"/>
      </w:pPr>
      <w:bookmarkStart w:id="4" w:name="_Toc228042743"/>
      <w:r>
        <w:rPr>
          <w:rFonts w:hint="eastAsia"/>
        </w:rPr>
        <w:lastRenderedPageBreak/>
        <w:t>引言</w:t>
      </w:r>
      <w:bookmarkEnd w:id="4"/>
    </w:p>
    <w:p w14:paraId="6DAABB52" w14:textId="16CE944E" w:rsidR="00BD5DB4" w:rsidRDefault="008B1A35" w:rsidP="001D3F75">
      <w:pPr>
        <w:pStyle w:val="2"/>
        <w:keepNext w:val="0"/>
        <w:spacing w:before="120" w:after="120" w:line="480" w:lineRule="exact"/>
      </w:pPr>
      <w:bookmarkStart w:id="5" w:name="_Toc228042744"/>
      <w:r>
        <w:rPr>
          <w:rFonts w:hint="eastAsia"/>
        </w:rPr>
        <w:t>研究背景</w:t>
      </w:r>
      <w:bookmarkEnd w:id="5"/>
    </w:p>
    <w:p w14:paraId="35E25A54" w14:textId="27990DAE" w:rsidR="0027192E" w:rsidRDefault="0027192E" w:rsidP="001D3F75">
      <w:pPr>
        <w:spacing w:line="480" w:lineRule="exact"/>
        <w:ind w:firstLine="480"/>
      </w:pPr>
      <w:r w:rsidRPr="0027192E">
        <w:t>防范化解重大金融风险是国家安全的重要组成部分，党的二十大报告明确提出</w:t>
      </w:r>
      <w:r w:rsidR="00C05AD2">
        <w:rPr>
          <w:rFonts w:hint="eastAsia"/>
        </w:rPr>
        <w:t>“</w:t>
      </w:r>
      <w:r w:rsidRPr="0027192E">
        <w:t>守住不发生系统性风险底线</w:t>
      </w:r>
      <w:r w:rsidR="00C05AD2">
        <w:rPr>
          <w:rFonts w:hint="eastAsia"/>
        </w:rPr>
        <w:t>”</w:t>
      </w:r>
      <w:r w:rsidRPr="0027192E">
        <w:t>。</w:t>
      </w:r>
      <w:r>
        <w:rPr>
          <w:rFonts w:hint="eastAsia"/>
        </w:rPr>
        <w:t>21</w:t>
      </w:r>
      <w:r>
        <w:rPr>
          <w:rFonts w:hint="eastAsia"/>
        </w:rPr>
        <w:t>世纪的当今，</w:t>
      </w:r>
      <w:r w:rsidRPr="000F5C1A">
        <w:rPr>
          <w:rFonts w:hint="eastAsia"/>
          <w:b/>
          <w:bCs/>
        </w:rPr>
        <w:t>有效预测与防范金融系统性风险尤为关键</w:t>
      </w:r>
      <w:r>
        <w:rPr>
          <w:rFonts w:hint="eastAsia"/>
        </w:rPr>
        <w:t>。</w:t>
      </w:r>
      <w:r w:rsidRPr="0027192E">
        <w:t>2025</w:t>
      </w:r>
      <w:r w:rsidRPr="0027192E">
        <w:t>年《政府工作报告》强调要</w:t>
      </w:r>
      <w:r w:rsidR="00874138">
        <w:rPr>
          <w:rFonts w:hint="eastAsia"/>
        </w:rPr>
        <w:t>“</w:t>
      </w:r>
      <w:r w:rsidRPr="0027192E">
        <w:t>积极防范金融领域风险，按照市场化、法治化原则，一体推进地方中小金融机构风险处置和转型发展</w:t>
      </w:r>
      <w:r w:rsidR="00874138">
        <w:rPr>
          <w:rFonts w:hint="eastAsia"/>
        </w:rPr>
        <w:t>”</w:t>
      </w:r>
      <w:r w:rsidR="00874138">
        <w:fldChar w:fldCharType="begin"/>
      </w:r>
      <w:r w:rsidR="00874138">
        <w:instrText xml:space="preserve"> ADDIN NE.Ref.{AC54A573-A628-459C-ADAC-E9B38A678C5C}</w:instrText>
      </w:r>
      <w:r w:rsidR="00874138">
        <w:fldChar w:fldCharType="separate"/>
      </w:r>
      <w:r w:rsidR="000D0331">
        <w:rPr>
          <w:rFonts w:cs="Times New Roman"/>
          <w:color w:val="080000"/>
          <w:kern w:val="0"/>
          <w:vertAlign w:val="superscript"/>
        </w:rPr>
        <w:t>[1]</w:t>
      </w:r>
      <w:r w:rsidR="00874138">
        <w:fldChar w:fldCharType="end"/>
      </w:r>
      <w:r w:rsidRPr="0027192E">
        <w:t>。企业破产作为市场风险出清的关键机制，在优化资源配置、维护金融稳定中发挥着不可替代的作用。</w:t>
      </w:r>
    </w:p>
    <w:p w14:paraId="25B48B45" w14:textId="5B681CFB" w:rsidR="0027192E" w:rsidRDefault="0027192E" w:rsidP="001D3F75">
      <w:pPr>
        <w:spacing w:line="480" w:lineRule="exact"/>
        <w:ind w:firstLine="480"/>
      </w:pPr>
      <w:r w:rsidRPr="0027192E">
        <w:t>为完善市场主体退出机制，国家层面持续推进制度创新。国务院</w:t>
      </w:r>
      <w:r w:rsidRPr="000F5C1A">
        <w:rPr>
          <w:b/>
          <w:bCs/>
        </w:rPr>
        <w:t>《关于开展营商环境创新试点工作的意见》</w:t>
      </w:r>
      <w:r w:rsidRPr="0027192E">
        <w:t>（国发〔</w:t>
      </w:r>
      <w:r w:rsidRPr="0027192E">
        <w:t>2021</w:t>
      </w:r>
      <w:r w:rsidRPr="0027192E">
        <w:t>〕</w:t>
      </w:r>
      <w:r w:rsidRPr="0027192E">
        <w:t>24</w:t>
      </w:r>
      <w:r w:rsidRPr="0027192E">
        <w:t>号）明确提出</w:t>
      </w:r>
      <w:r>
        <w:rPr>
          <w:rFonts w:hint="eastAsia"/>
        </w:rPr>
        <w:t>“</w:t>
      </w:r>
      <w:r w:rsidRPr="0027192E">
        <w:t>推行破产预重整制度，建立健全企业破产重整信用修复机制</w:t>
      </w:r>
      <w:r>
        <w:rPr>
          <w:rFonts w:hint="eastAsia"/>
        </w:rPr>
        <w:t>”</w:t>
      </w:r>
      <w:r w:rsidR="00874138">
        <w:fldChar w:fldCharType="begin"/>
      </w:r>
      <w:r w:rsidR="00874138">
        <w:instrText xml:space="preserve"> ADDIN NE.Ref.{D1D93764-B358-4650-B5CB-23DE76AD2FB4}</w:instrText>
      </w:r>
      <w:r w:rsidR="00874138">
        <w:fldChar w:fldCharType="separate"/>
      </w:r>
      <w:r w:rsidR="000D0331">
        <w:rPr>
          <w:rFonts w:cs="Times New Roman"/>
          <w:color w:val="080000"/>
          <w:kern w:val="0"/>
          <w:vertAlign w:val="superscript"/>
        </w:rPr>
        <w:t>[2]</w:t>
      </w:r>
      <w:r w:rsidR="00874138">
        <w:fldChar w:fldCharType="end"/>
      </w:r>
      <w:r w:rsidRPr="0027192E">
        <w:t>；国家发展改革委等</w:t>
      </w:r>
      <w:r w:rsidRPr="0027192E">
        <w:t>13</w:t>
      </w:r>
      <w:r w:rsidRPr="0027192E">
        <w:t>部委联合印发的</w:t>
      </w:r>
      <w:r w:rsidRPr="000F5C1A">
        <w:rPr>
          <w:b/>
          <w:bCs/>
        </w:rPr>
        <w:t>《关于推动和保障管理人在破产程序中依法履职</w:t>
      </w:r>
      <w:r w:rsidRPr="000F5C1A">
        <w:rPr>
          <w:b/>
          <w:bCs/>
        </w:rPr>
        <w:t xml:space="preserve"> </w:t>
      </w:r>
      <w:r w:rsidRPr="000F5C1A">
        <w:rPr>
          <w:b/>
          <w:bCs/>
        </w:rPr>
        <w:t>进一步优化营商环境的意见》</w:t>
      </w:r>
      <w:r w:rsidRPr="0027192E">
        <w:t>（发改财金规〔</w:t>
      </w:r>
      <w:r w:rsidRPr="0027192E">
        <w:t>2021</w:t>
      </w:r>
      <w:r w:rsidRPr="0027192E">
        <w:t>〕</w:t>
      </w:r>
      <w:r w:rsidRPr="0027192E">
        <w:t>274</w:t>
      </w:r>
      <w:r w:rsidRPr="0027192E">
        <w:t>号）要求加快</w:t>
      </w:r>
      <w:r>
        <w:rPr>
          <w:rFonts w:hint="eastAsia"/>
        </w:rPr>
        <w:t>“</w:t>
      </w:r>
      <w:r w:rsidRPr="0027192E">
        <w:t>僵尸企业</w:t>
      </w:r>
      <w:r>
        <w:rPr>
          <w:rFonts w:hint="eastAsia"/>
        </w:rPr>
        <w:t>”</w:t>
      </w:r>
      <w:r w:rsidRPr="0027192E">
        <w:t>出清，建立跨部门信息共享机制</w:t>
      </w:r>
      <w:r w:rsidR="003246DE">
        <w:fldChar w:fldCharType="begin"/>
      </w:r>
      <w:r w:rsidR="003246DE">
        <w:instrText xml:space="preserve"> ADDIN NE.Ref.{DBE2B95A-78C2-4828-A9CE-A3BBBC4629F2}</w:instrText>
      </w:r>
      <w:r w:rsidR="003246DE">
        <w:fldChar w:fldCharType="separate"/>
      </w:r>
      <w:r w:rsidR="000D0331">
        <w:rPr>
          <w:rFonts w:cs="Times New Roman"/>
          <w:color w:val="080000"/>
          <w:kern w:val="0"/>
          <w:vertAlign w:val="superscript"/>
        </w:rPr>
        <w:t>[3]</w:t>
      </w:r>
      <w:r w:rsidR="003246DE">
        <w:fldChar w:fldCharType="end"/>
      </w:r>
      <w:r w:rsidRPr="0027192E">
        <w:t>。二十届三中全会《决定》更从全面深化改革高度，要求</w:t>
      </w:r>
      <w:r>
        <w:rPr>
          <w:rFonts w:hint="eastAsia"/>
        </w:rPr>
        <w:t>“</w:t>
      </w:r>
      <w:r w:rsidRPr="0027192E">
        <w:t>健全企业破产机制</w:t>
      </w:r>
      <w:r>
        <w:rPr>
          <w:rFonts w:hint="eastAsia"/>
        </w:rPr>
        <w:t>”</w:t>
      </w:r>
      <w:r w:rsidR="003246DE">
        <w:fldChar w:fldCharType="begin"/>
      </w:r>
      <w:r w:rsidR="003246DE">
        <w:instrText xml:space="preserve"> ADDIN NE.Ref.{DCDEC00D-2C5E-4FB7-BFAA-0D324E562C90}</w:instrText>
      </w:r>
      <w:r w:rsidR="003246DE">
        <w:fldChar w:fldCharType="separate"/>
      </w:r>
      <w:r w:rsidR="000D0331">
        <w:rPr>
          <w:rFonts w:cs="Times New Roman"/>
          <w:color w:val="080000"/>
          <w:kern w:val="0"/>
          <w:vertAlign w:val="superscript"/>
        </w:rPr>
        <w:t>[4]</w:t>
      </w:r>
      <w:r w:rsidR="003246DE">
        <w:fldChar w:fldCharType="end"/>
      </w:r>
      <w:r w:rsidRPr="0027192E">
        <w:t>。</w:t>
      </w:r>
    </w:p>
    <w:p w14:paraId="79AC62E1" w14:textId="2093FDBB" w:rsidR="0027192E" w:rsidRPr="002D7882" w:rsidRDefault="0027192E" w:rsidP="001D3F75">
      <w:pPr>
        <w:spacing w:line="480" w:lineRule="exact"/>
        <w:ind w:firstLine="480"/>
      </w:pPr>
      <w:r w:rsidRPr="0027192E">
        <w:t>在此背景下，本文立足</w:t>
      </w:r>
      <w:r w:rsidRPr="000F5C1A">
        <w:rPr>
          <w:rFonts w:hint="eastAsia"/>
          <w:b/>
          <w:bCs/>
        </w:rPr>
        <w:t>“</w:t>
      </w:r>
      <w:r w:rsidRPr="000F5C1A">
        <w:rPr>
          <w:b/>
          <w:bCs/>
        </w:rPr>
        <w:t>服务国家战略、创新统计赋能</w:t>
      </w:r>
      <w:r w:rsidRPr="000F5C1A">
        <w:rPr>
          <w:rFonts w:hint="eastAsia"/>
          <w:b/>
          <w:bCs/>
        </w:rPr>
        <w:t>”</w:t>
      </w:r>
      <w:r w:rsidRPr="0027192E">
        <w:t>主题，针对企业破产预测中的</w:t>
      </w:r>
      <w:r w:rsidR="002A298C">
        <w:rPr>
          <w:rFonts w:hint="eastAsia"/>
        </w:rPr>
        <w:t>阈值与交互项</w:t>
      </w:r>
      <w:r w:rsidRPr="0027192E">
        <w:t>特征提取难题，提出</w:t>
      </w:r>
      <w:r w:rsidR="002A298C">
        <w:rPr>
          <w:rFonts w:hint="eastAsia"/>
        </w:rPr>
        <w:t>一种创新</w:t>
      </w:r>
      <w:r w:rsidR="007B0AB5">
        <w:rPr>
          <w:rFonts w:hint="eastAsia"/>
        </w:rPr>
        <w:t>统计模型</w:t>
      </w:r>
      <w:r w:rsidRPr="0027192E">
        <w:t>。通过构建精准高效的破产风险预警模型，为金融监管部门提供早期识别工具，为防范化解重大金融风险、优化营商环境提供统计支撑，切实服务国家治理体系和治理能力现代化。</w:t>
      </w:r>
    </w:p>
    <w:p w14:paraId="74B82A6A" w14:textId="3582B92B" w:rsidR="00BD5DB4" w:rsidRDefault="008B1A35" w:rsidP="001D3F75">
      <w:pPr>
        <w:pStyle w:val="2"/>
        <w:keepNext w:val="0"/>
        <w:spacing w:before="120" w:after="120" w:line="480" w:lineRule="exact"/>
      </w:pPr>
      <w:bookmarkStart w:id="6" w:name="_Toc228042745"/>
      <w:r>
        <w:rPr>
          <w:rFonts w:hint="eastAsia"/>
        </w:rPr>
        <w:t>研究现状</w:t>
      </w:r>
      <w:bookmarkEnd w:id="6"/>
    </w:p>
    <w:p w14:paraId="26D0FA33" w14:textId="5A65A328" w:rsidR="002A298C" w:rsidRPr="002A298C" w:rsidRDefault="002A298C" w:rsidP="001D3F75">
      <w:pPr>
        <w:spacing w:line="480" w:lineRule="exact"/>
        <w:ind w:firstLine="480"/>
      </w:pPr>
      <w:r w:rsidRPr="002A298C">
        <w:t>企业破产研究始于</w:t>
      </w:r>
      <w:r w:rsidRPr="002A298C">
        <w:t>Beaver</w:t>
      </w:r>
      <w:r w:rsidR="00F72643">
        <w:rPr>
          <w:rFonts w:hint="eastAsia"/>
        </w:rPr>
        <w:t>(1966)</w:t>
      </w:r>
      <w:r w:rsidRPr="002A298C">
        <w:t>的单变量分析</w:t>
      </w:r>
      <w:r w:rsidR="003246DE">
        <w:fldChar w:fldCharType="begin"/>
      </w:r>
      <w:r w:rsidR="003246DE">
        <w:instrText xml:space="preserve"> ADDIN NE.Ref.{3EFECBF3-4229-4420-9C67-5E733C45DFDC}</w:instrText>
      </w:r>
      <w:r w:rsidR="003246DE">
        <w:fldChar w:fldCharType="separate"/>
      </w:r>
      <w:r w:rsidR="000D0331">
        <w:rPr>
          <w:rFonts w:cs="Times New Roman"/>
          <w:color w:val="080000"/>
          <w:kern w:val="0"/>
          <w:vertAlign w:val="superscript"/>
        </w:rPr>
        <w:t>[5]</w:t>
      </w:r>
      <w:r w:rsidR="003246DE">
        <w:fldChar w:fldCharType="end"/>
      </w:r>
      <w:r w:rsidRPr="002A298C">
        <w:t>，随后</w:t>
      </w:r>
      <w:r w:rsidRPr="002A298C">
        <w:t>Altman</w:t>
      </w:r>
      <w:r w:rsidR="00F72643">
        <w:rPr>
          <w:rFonts w:hint="eastAsia"/>
        </w:rPr>
        <w:t>(</w:t>
      </w:r>
      <w:r w:rsidRPr="002A298C">
        <w:t>1968)</w:t>
      </w:r>
      <w:r w:rsidRPr="002A298C">
        <w:t>的</w:t>
      </w:r>
      <w:r w:rsidRPr="002A298C">
        <w:t>Z-score</w:t>
      </w:r>
      <w:r w:rsidRPr="002A298C">
        <w:t>模型</w:t>
      </w:r>
      <w:r>
        <w:fldChar w:fldCharType="begin"/>
      </w:r>
      <w:r>
        <w:instrText xml:space="preserve"> ADDIN NE.Ref.{4DAABC21-9353-4900-BD7F-993A54188D5C}</w:instrText>
      </w:r>
      <w:r>
        <w:fldChar w:fldCharType="separate"/>
      </w:r>
      <w:r w:rsidR="000D0331">
        <w:rPr>
          <w:rFonts w:cs="Times New Roman"/>
          <w:color w:val="080000"/>
          <w:kern w:val="0"/>
          <w:vertAlign w:val="superscript"/>
        </w:rPr>
        <w:t>[6]</w:t>
      </w:r>
      <w:r>
        <w:fldChar w:fldCharType="end"/>
      </w:r>
      <w:r w:rsidRPr="002A298C">
        <w:t>与</w:t>
      </w:r>
      <w:r w:rsidRPr="002A298C">
        <w:t>Ohlson(1980)</w:t>
      </w:r>
      <w:r w:rsidRPr="002A298C">
        <w:t>的</w:t>
      </w:r>
      <w:r w:rsidRPr="002A298C">
        <w:t>Logistic</w:t>
      </w:r>
      <w:r w:rsidRPr="002A298C">
        <w:t>回归模型</w:t>
      </w:r>
      <w:r>
        <w:fldChar w:fldCharType="begin"/>
      </w:r>
      <w:r>
        <w:instrText xml:space="preserve"> ADDIN NE.Ref.{C6D2C52B-348F-4CCD-A001-44510912D398}</w:instrText>
      </w:r>
      <w:r>
        <w:fldChar w:fldCharType="separate"/>
      </w:r>
      <w:r w:rsidR="000D0331">
        <w:rPr>
          <w:rFonts w:cs="Times New Roman"/>
          <w:color w:val="080000"/>
          <w:kern w:val="0"/>
          <w:vertAlign w:val="superscript"/>
        </w:rPr>
        <w:t>[7]</w:t>
      </w:r>
      <w:r>
        <w:fldChar w:fldCharType="end"/>
      </w:r>
      <w:r w:rsidRPr="002A298C">
        <w:t>奠定了该领域的基础。</w:t>
      </w:r>
      <w:r w:rsidR="00F72643" w:rsidRPr="00F72643">
        <w:t>早期模型多依赖低维财务指标的线性组合构建预警机制</w:t>
      </w:r>
      <w:r w:rsidRPr="002A298C">
        <w:t>。随着市场环境复杂</w:t>
      </w:r>
      <w:r w:rsidR="00F72643">
        <w:rPr>
          <w:rFonts w:hint="eastAsia"/>
        </w:rPr>
        <w:t>化</w:t>
      </w:r>
      <w:r w:rsidRPr="002A298C">
        <w:t>，线性假设局限显现，例</w:t>
      </w:r>
      <w:r w:rsidRPr="002A298C">
        <w:t>Grice</w:t>
      </w:r>
      <w:r w:rsidR="00F72643">
        <w:rPr>
          <w:rFonts w:hint="eastAsia"/>
        </w:rPr>
        <w:t>等</w:t>
      </w:r>
      <w:r w:rsidRPr="002A298C">
        <w:t>(2003)</w:t>
      </w:r>
      <w:r w:rsidRPr="002A298C">
        <w:t>发现早期模型的部分变量在远期破产预测中缺乏统计显著性</w:t>
      </w:r>
      <w:r>
        <w:fldChar w:fldCharType="begin"/>
      </w:r>
      <w:r>
        <w:instrText xml:space="preserve"> ADDIN NE.Ref.{33450C65-FE77-481F-96FF-C296BB9CE3BE}</w:instrText>
      </w:r>
      <w:r>
        <w:fldChar w:fldCharType="separate"/>
      </w:r>
      <w:r w:rsidR="000D0331">
        <w:rPr>
          <w:rFonts w:cs="Times New Roman"/>
          <w:color w:val="080000"/>
          <w:kern w:val="0"/>
          <w:vertAlign w:val="superscript"/>
        </w:rPr>
        <w:t>[8]</w:t>
      </w:r>
      <w:r>
        <w:fldChar w:fldCharType="end"/>
      </w:r>
      <w:r w:rsidRPr="002A298C">
        <w:t>。</w:t>
      </w:r>
      <w:r w:rsidR="00033CCB">
        <w:rPr>
          <w:rFonts w:hint="eastAsia"/>
        </w:rPr>
        <w:t>此外</w:t>
      </w:r>
      <w:r w:rsidRPr="002A298C">
        <w:t>，上述方法缺少对大量财务交互项的深入研究。</w:t>
      </w:r>
    </w:p>
    <w:p w14:paraId="380D3782" w14:textId="22B0512C" w:rsidR="00EF7D9F" w:rsidRDefault="002A298C" w:rsidP="001D3F75">
      <w:pPr>
        <w:spacing w:line="480" w:lineRule="exact"/>
        <w:ind w:firstLine="480"/>
      </w:pPr>
      <w:r w:rsidRPr="002A298C">
        <w:t>针对于</w:t>
      </w:r>
      <w:r w:rsidR="00033CCB">
        <w:rPr>
          <w:rFonts w:hint="eastAsia"/>
        </w:rPr>
        <w:t>交互项带来的</w:t>
      </w:r>
      <w:r w:rsidRPr="002A298C">
        <w:t>高维特征向量空间，</w:t>
      </w:r>
      <w:r w:rsidRPr="002A298C">
        <w:t>LASSO</w:t>
      </w:r>
      <w:r w:rsidR="003246DE">
        <w:fldChar w:fldCharType="begin"/>
      </w:r>
      <w:r w:rsidR="003246DE">
        <w:instrText xml:space="preserve"> ADDIN NE.Ref.{2FB0EBA5-5F25-4263-AF82-CE35C8BA211C}</w:instrText>
      </w:r>
      <w:r w:rsidR="003246DE">
        <w:fldChar w:fldCharType="separate"/>
      </w:r>
      <w:r w:rsidR="000D0331">
        <w:rPr>
          <w:rFonts w:cs="Times New Roman"/>
          <w:color w:val="080000"/>
          <w:kern w:val="0"/>
          <w:vertAlign w:val="superscript"/>
        </w:rPr>
        <w:t>[9]</w:t>
      </w:r>
      <w:r w:rsidR="003246DE">
        <w:fldChar w:fldCharType="end"/>
      </w:r>
      <w:r w:rsidRPr="002A298C">
        <w:t>、岭回归</w:t>
      </w:r>
      <w:r w:rsidR="003246DE">
        <w:fldChar w:fldCharType="begin"/>
      </w:r>
      <w:r w:rsidR="003246DE">
        <w:instrText xml:space="preserve"> ADDIN NE.Ref.{F91DC9BB-5BAC-4989-86FD-140E77940B86}</w:instrText>
      </w:r>
      <w:r w:rsidR="003246DE">
        <w:fldChar w:fldCharType="separate"/>
      </w:r>
      <w:r w:rsidR="000D0331">
        <w:rPr>
          <w:rFonts w:cs="Times New Roman"/>
          <w:color w:val="080000"/>
          <w:kern w:val="0"/>
          <w:vertAlign w:val="superscript"/>
        </w:rPr>
        <w:t>[10]</w:t>
      </w:r>
      <w:r w:rsidR="003246DE">
        <w:fldChar w:fldCharType="end"/>
      </w:r>
      <w:r w:rsidR="003246DE">
        <w:rPr>
          <w:rFonts w:hint="eastAsia"/>
        </w:rPr>
        <w:t>以及</w:t>
      </w:r>
      <w:r w:rsidR="003246DE">
        <w:rPr>
          <w:rFonts w:hint="eastAsia"/>
        </w:rPr>
        <w:t>MCP</w:t>
      </w:r>
      <w:r w:rsidR="003246DE">
        <w:fldChar w:fldCharType="begin"/>
      </w:r>
      <w:r w:rsidR="003246DE">
        <w:instrText xml:space="preserve"> ADDIN NE.Ref.{C6B65191-9463-403C-9F91-1AEF991A5F03}</w:instrText>
      </w:r>
      <w:r w:rsidR="003246DE">
        <w:fldChar w:fldCharType="separate"/>
      </w:r>
      <w:r w:rsidR="000D0331">
        <w:rPr>
          <w:rFonts w:cs="Times New Roman"/>
          <w:color w:val="080000"/>
          <w:kern w:val="0"/>
          <w:vertAlign w:val="superscript"/>
        </w:rPr>
        <w:t>[11]</w:t>
      </w:r>
      <w:r w:rsidR="003246DE">
        <w:fldChar w:fldCharType="end"/>
      </w:r>
      <w:r w:rsidRPr="002A298C">
        <w:t>等正则化方法被广泛引入，</w:t>
      </w:r>
      <w:r w:rsidR="00EF7D9F" w:rsidRPr="00EF7D9F">
        <w:t>以缓解多重共线性并实现变量筛选</w:t>
      </w:r>
      <w:r w:rsidRPr="002A298C">
        <w:t>。例如，</w:t>
      </w:r>
      <w:r w:rsidRPr="002A298C">
        <w:t>Tian</w:t>
      </w:r>
      <w:r w:rsidRPr="002A298C">
        <w:t>等</w:t>
      </w:r>
      <w:r w:rsidRPr="002A298C">
        <w:t>(2015)</w:t>
      </w:r>
      <w:r w:rsidR="000D0331">
        <w:rPr>
          <w:rFonts w:hint="eastAsia"/>
        </w:rPr>
        <w:t>与杨青龙等</w:t>
      </w:r>
      <w:r w:rsidR="000D0331">
        <w:rPr>
          <w:rFonts w:hint="eastAsia"/>
        </w:rPr>
        <w:t>(2016)</w:t>
      </w:r>
      <w:r w:rsidR="000D0331">
        <w:rPr>
          <w:rFonts w:hint="eastAsia"/>
        </w:rPr>
        <w:t>均</w:t>
      </w:r>
      <w:r w:rsidR="00EF7D9F" w:rsidRPr="00EF7D9F">
        <w:t>在</w:t>
      </w:r>
      <w:r w:rsidR="000D0331">
        <w:rPr>
          <w:rFonts w:hint="eastAsia"/>
        </w:rPr>
        <w:t>企业财务问题上</w:t>
      </w:r>
      <w:r w:rsidR="00EF7D9F" w:rsidRPr="00EF7D9F">
        <w:t>证实了</w:t>
      </w:r>
      <w:r w:rsidR="00EF7D9F" w:rsidRPr="00EF7D9F">
        <w:t>LASSO</w:t>
      </w:r>
      <w:r w:rsidR="00EF7D9F" w:rsidRPr="00EF7D9F">
        <w:t>惩罚提取关键指标的有效性</w:t>
      </w:r>
      <w:r w:rsidR="0092759D">
        <w:fldChar w:fldCharType="begin"/>
      </w:r>
      <w:r w:rsidR="000D0331">
        <w:instrText xml:space="preserve"> ADDIN NE.Ref.{1DCF9102-CE47-43A2-9884-AAF2C5A3522F}</w:instrText>
      </w:r>
      <w:r w:rsidR="0092759D">
        <w:fldChar w:fldCharType="separate"/>
      </w:r>
      <w:r w:rsidR="000D0331">
        <w:rPr>
          <w:rFonts w:cs="Times New Roman"/>
          <w:color w:val="080000"/>
          <w:kern w:val="0"/>
          <w:vertAlign w:val="superscript"/>
        </w:rPr>
        <w:t>[12,13]</w:t>
      </w:r>
      <w:r w:rsidR="0092759D">
        <w:fldChar w:fldCharType="end"/>
      </w:r>
      <w:r w:rsidRPr="002A298C">
        <w:t>。</w:t>
      </w:r>
      <w:r w:rsidR="00EF7D9F" w:rsidRPr="00EF7D9F">
        <w:t>然而，</w:t>
      </w:r>
      <w:r w:rsidR="00EF7D9F" w:rsidRPr="00EF7D9F">
        <w:lastRenderedPageBreak/>
        <w:t>LASSO</w:t>
      </w:r>
      <w:r w:rsidR="00EF7D9F" w:rsidRPr="00EF7D9F">
        <w:t>面对高度相关的财务指标簇时易随机截断，且对大系数的过度惩罚会导致参数估计有偏，难以稳定刻画特征协同风险；此外，对于非线性阈值效应亦缺少讨论。</w:t>
      </w:r>
    </w:p>
    <w:p w14:paraId="43B92566" w14:textId="1819CE25" w:rsidR="002A298C" w:rsidRDefault="002A298C" w:rsidP="000D0331">
      <w:pPr>
        <w:spacing w:line="480" w:lineRule="exact"/>
        <w:ind w:firstLineChars="0" w:firstLine="360"/>
      </w:pPr>
      <w:r w:rsidRPr="002A298C">
        <w:t>Liang</w:t>
      </w:r>
      <w:r w:rsidRPr="002A298C">
        <w:t>等</w:t>
      </w:r>
      <w:r w:rsidRPr="002A298C">
        <w:t xml:space="preserve"> (2016) </w:t>
      </w:r>
      <w:r w:rsidRPr="002A298C">
        <w:t>证实了多维异质性特征融合对提升预测效能的关键作用</w:t>
      </w:r>
      <w:r w:rsidR="0092759D">
        <w:fldChar w:fldCharType="begin"/>
      </w:r>
      <w:r w:rsidR="0092759D">
        <w:instrText xml:space="preserve"> ADDIN NE.Ref.{AC57BF3C-03FB-4C45-A107-114EA8AB33DF}</w:instrText>
      </w:r>
      <w:r w:rsidR="0092759D">
        <w:fldChar w:fldCharType="separate"/>
      </w:r>
      <w:r w:rsidR="000D0331">
        <w:rPr>
          <w:rFonts w:cs="Times New Roman"/>
          <w:color w:val="080000"/>
          <w:kern w:val="0"/>
          <w:vertAlign w:val="superscript"/>
        </w:rPr>
        <w:t>[14]</w:t>
      </w:r>
      <w:r w:rsidR="0092759D">
        <w:fldChar w:fldCharType="end"/>
      </w:r>
      <w:r w:rsidRPr="002A298C">
        <w:t>，促使大量后续研究引入机器学习</w:t>
      </w:r>
      <w:r w:rsidR="000D0331">
        <w:rPr>
          <w:rFonts w:hint="eastAsia"/>
        </w:rPr>
        <w:t>乃至深度学习</w:t>
      </w:r>
      <w:r w:rsidRPr="002A298C">
        <w:t>算法</w:t>
      </w:r>
      <w:r w:rsidR="000D0331">
        <w:rPr>
          <w:rFonts w:hint="eastAsia"/>
        </w:rPr>
        <w:t>（</w:t>
      </w:r>
      <w:r w:rsidR="0006093D">
        <w:rPr>
          <w:rFonts w:hint="eastAsia"/>
        </w:rPr>
        <w:t>如</w:t>
      </w:r>
      <w:r w:rsidR="0006093D">
        <w:rPr>
          <w:rFonts w:hint="eastAsia"/>
        </w:rPr>
        <w:t>SVM</w:t>
      </w:r>
      <w:r w:rsidR="0006093D">
        <w:fldChar w:fldCharType="begin"/>
      </w:r>
      <w:r w:rsidR="0006093D">
        <w:instrText xml:space="preserve"> ADDIN NE.Ref.{E9352807-2E40-48EF-8C53-C88683417EE7}</w:instrText>
      </w:r>
      <w:r w:rsidR="0006093D">
        <w:fldChar w:fldCharType="separate"/>
      </w:r>
      <w:r w:rsidR="000D0331">
        <w:rPr>
          <w:rFonts w:cs="Times New Roman"/>
          <w:color w:val="080000"/>
          <w:kern w:val="0"/>
          <w:vertAlign w:val="superscript"/>
        </w:rPr>
        <w:t>[15]</w:t>
      </w:r>
      <w:r w:rsidR="0006093D">
        <w:fldChar w:fldCharType="end"/>
      </w:r>
      <w:r w:rsidR="0006093D">
        <w:rPr>
          <w:rFonts w:hint="eastAsia"/>
        </w:rPr>
        <w:t>，随机森林</w:t>
      </w:r>
      <w:r w:rsidR="000D0331">
        <w:fldChar w:fldCharType="begin"/>
      </w:r>
      <w:r w:rsidR="000D0331">
        <w:instrText xml:space="preserve"> ADDIN NE.Ref.{B92A912D-424A-4C1F-A5E3-7AFEA6A0DD92}</w:instrText>
      </w:r>
      <w:r w:rsidR="000D0331">
        <w:fldChar w:fldCharType="separate"/>
      </w:r>
      <w:r w:rsidR="000D0331">
        <w:rPr>
          <w:rFonts w:cs="Times New Roman"/>
          <w:color w:val="080000"/>
          <w:kern w:val="0"/>
          <w:vertAlign w:val="superscript"/>
        </w:rPr>
        <w:t>[16]</w:t>
      </w:r>
      <w:r w:rsidR="000D0331">
        <w:fldChar w:fldCharType="end"/>
      </w:r>
      <w:r w:rsidR="000D0331">
        <w:rPr>
          <w:rFonts w:hint="eastAsia"/>
        </w:rPr>
        <w:t>，</w:t>
      </w:r>
      <w:r w:rsidR="000D0331">
        <w:rPr>
          <w:rFonts w:hint="eastAsia"/>
        </w:rPr>
        <w:t>BP</w:t>
      </w:r>
      <w:r w:rsidR="000D0331">
        <w:rPr>
          <w:rFonts w:hint="eastAsia"/>
        </w:rPr>
        <w:t>神经网络</w:t>
      </w:r>
      <w:r w:rsidR="000D0331">
        <w:fldChar w:fldCharType="begin"/>
      </w:r>
      <w:r w:rsidR="000D0331">
        <w:instrText xml:space="preserve"> ADDIN NE.Ref.{DC684F6B-620A-4E9A-B5A5-52C98CC391E7}</w:instrText>
      </w:r>
      <w:r w:rsidR="000D0331">
        <w:fldChar w:fldCharType="separate"/>
      </w:r>
      <w:r w:rsidR="000D0331">
        <w:rPr>
          <w:rFonts w:cs="Times New Roman"/>
          <w:color w:val="080000"/>
          <w:kern w:val="0"/>
          <w:vertAlign w:val="superscript"/>
        </w:rPr>
        <w:t>[17]</w:t>
      </w:r>
      <w:r w:rsidR="000D0331">
        <w:fldChar w:fldCharType="end"/>
      </w:r>
      <w:r w:rsidR="000D0331">
        <w:rPr>
          <w:rFonts w:hint="eastAsia"/>
        </w:rPr>
        <w:t>，</w:t>
      </w:r>
      <w:r w:rsidR="000D0331">
        <w:rPr>
          <w:rFonts w:hint="eastAsia"/>
        </w:rPr>
        <w:t>XGBoost</w:t>
      </w:r>
      <w:r w:rsidR="000D0331">
        <w:fldChar w:fldCharType="begin"/>
      </w:r>
      <w:r w:rsidR="000D0331">
        <w:instrText xml:space="preserve"> ADDIN NE.Ref.{0066A0BE-AD01-40E1-91AF-E0F95D3074AA}</w:instrText>
      </w:r>
      <w:r w:rsidR="000D0331">
        <w:fldChar w:fldCharType="separate"/>
      </w:r>
      <w:r w:rsidR="000D0331">
        <w:rPr>
          <w:rFonts w:cs="Times New Roman"/>
          <w:color w:val="080000"/>
          <w:kern w:val="0"/>
          <w:vertAlign w:val="superscript"/>
        </w:rPr>
        <w:t>[18]</w:t>
      </w:r>
      <w:r w:rsidR="000D0331">
        <w:fldChar w:fldCharType="end"/>
      </w:r>
      <w:r w:rsidR="000D0331">
        <w:rPr>
          <w:rFonts w:hint="eastAsia"/>
        </w:rPr>
        <w:t>）</w:t>
      </w:r>
      <w:r w:rsidRPr="002A298C">
        <w:t>。尽管如此，</w:t>
      </w:r>
      <w:r w:rsidR="00EF7D9F">
        <w:rPr>
          <w:rFonts w:hint="eastAsia"/>
        </w:rPr>
        <w:t>正</w:t>
      </w:r>
      <w:r w:rsidRPr="002A298C">
        <w:t>如</w:t>
      </w:r>
      <w:r w:rsidRPr="002A298C">
        <w:t>Qiu</w:t>
      </w:r>
      <w:r w:rsidRPr="002A298C">
        <w:t>等</w:t>
      </w:r>
      <w:r w:rsidRPr="002A298C">
        <w:t>(2020)</w:t>
      </w:r>
      <w:r w:rsidR="00EF7D9F" w:rsidRPr="00EF7D9F">
        <w:rPr>
          <w:rFonts w:hint="eastAsia"/>
        </w:rPr>
        <w:t>指出，现有研究仍面临精度与可解释性难以兼顾的困境：传统线性模型难以捕捉非线性阈值效应与复杂协同机制；而机器学习虽能隐式处理高阶交互，却因缺乏统计透明度，难以转化为明确的监管红线</w:t>
      </w:r>
      <w:r w:rsidR="0092759D">
        <w:fldChar w:fldCharType="begin"/>
      </w:r>
      <w:r w:rsidR="0092759D">
        <w:instrText xml:space="preserve"> ADDIN NE.Ref.{5683B566-1375-418A-B388-2A11D6E7739F}</w:instrText>
      </w:r>
      <w:r w:rsidR="0092759D">
        <w:fldChar w:fldCharType="separate"/>
      </w:r>
      <w:r w:rsidR="000D0331">
        <w:rPr>
          <w:rFonts w:cs="Times New Roman"/>
          <w:color w:val="080000"/>
          <w:kern w:val="0"/>
          <w:vertAlign w:val="superscript"/>
        </w:rPr>
        <w:t>[19]</w:t>
      </w:r>
      <w:r w:rsidR="0092759D">
        <w:fldChar w:fldCharType="end"/>
      </w:r>
      <w:r w:rsidRPr="002A298C">
        <w:t>。</w:t>
      </w:r>
    </w:p>
    <w:p w14:paraId="1A32173D" w14:textId="57425A16" w:rsidR="00EF7D9F" w:rsidRPr="002A298C" w:rsidRDefault="00EF7D9F" w:rsidP="001D3F75">
      <w:pPr>
        <w:spacing w:line="480" w:lineRule="exact"/>
        <w:ind w:firstLine="480"/>
      </w:pPr>
      <w:r w:rsidRPr="00EF7D9F">
        <w:t>兼顾</w:t>
      </w:r>
      <w:r w:rsidRPr="00EF7D9F">
        <w:rPr>
          <w:b/>
          <w:bCs/>
        </w:rPr>
        <w:t>非线性交互捕捉与经济学可解释性系亟待填补的空白</w:t>
      </w:r>
      <w:r w:rsidRPr="00EF7D9F">
        <w:t>。区别于隐式黑盒与传统有偏正则化，本文通过</w:t>
      </w:r>
      <w:r w:rsidRPr="00EF7D9F">
        <w:rPr>
          <w:b/>
          <w:bCs/>
        </w:rPr>
        <w:t>自然三次样条</w:t>
      </w:r>
      <w:r w:rsidRPr="00EF7D9F">
        <w:t>与</w:t>
      </w:r>
      <w:r w:rsidRPr="00EF7D9F">
        <w:rPr>
          <w:b/>
          <w:bCs/>
        </w:rPr>
        <w:t>模块化交叉</w:t>
      </w:r>
      <w:r w:rsidRPr="00EF7D9F">
        <w:t>，显式构造涵盖阈值效应与高阶交互的超高维特征空间；</w:t>
      </w:r>
      <w:r w:rsidRPr="00EF7D9F">
        <w:rPr>
          <w:b/>
          <w:bCs/>
        </w:rPr>
        <w:t>进而引入具</w:t>
      </w:r>
      <w:r w:rsidRPr="00EF7D9F">
        <w:rPr>
          <w:b/>
          <w:bCs/>
        </w:rPr>
        <w:t>FDR</w:t>
      </w:r>
      <w:r w:rsidRPr="00EF7D9F">
        <w:rPr>
          <w:b/>
          <w:bCs/>
        </w:rPr>
        <w:t>控制的</w:t>
      </w:r>
      <w:r w:rsidRPr="00EF7D9F">
        <w:rPr>
          <w:b/>
          <w:bCs/>
        </w:rPr>
        <w:t>SIS</w:t>
      </w:r>
      <w:r w:rsidRPr="00EF7D9F">
        <w:rPr>
          <w:b/>
          <w:bCs/>
        </w:rPr>
        <w:t>筛选并联立</w:t>
      </w:r>
      <w:r w:rsidRPr="00EF7D9F">
        <w:rPr>
          <w:b/>
          <w:bCs/>
        </w:rPr>
        <w:t>SCAD</w:t>
      </w:r>
      <w:r w:rsidRPr="00EF7D9F">
        <w:rPr>
          <w:b/>
          <w:bCs/>
        </w:rPr>
        <w:t>模型</w:t>
      </w:r>
      <w:r w:rsidRPr="00EF7D9F">
        <w:t>，有效克服</w:t>
      </w:r>
      <w:r w:rsidRPr="00EF7D9F">
        <w:t>LASSO</w:t>
      </w:r>
      <w:r w:rsidRPr="00EF7D9F">
        <w:t>估计偏差。该框架实现了复杂违约特征的无偏稀疏提取，在大幅提升非线性预测精度的同时，确保了风险驱动因子的精确可解释性。</w:t>
      </w:r>
    </w:p>
    <w:p w14:paraId="327AE53E" w14:textId="3D48BD67" w:rsidR="00AA65DA" w:rsidRDefault="008B1A35" w:rsidP="001D3F75">
      <w:pPr>
        <w:pStyle w:val="1"/>
        <w:keepNext w:val="0"/>
        <w:wordWrap/>
        <w:spacing w:before="120" w:after="120" w:line="480" w:lineRule="exact"/>
      </w:pPr>
      <w:bookmarkStart w:id="7" w:name="_Toc228042746"/>
      <w:r>
        <w:rPr>
          <w:rFonts w:hint="eastAsia"/>
        </w:rPr>
        <w:t>研究思路</w:t>
      </w:r>
      <w:bookmarkEnd w:id="7"/>
    </w:p>
    <w:p w14:paraId="49BBB6F9" w14:textId="0AC6FE99" w:rsidR="00544531" w:rsidRDefault="00544531" w:rsidP="001D3F75">
      <w:pPr>
        <w:pStyle w:val="2"/>
        <w:spacing w:before="120" w:after="120" w:line="480" w:lineRule="exact"/>
      </w:pPr>
      <w:bookmarkStart w:id="8" w:name="_Toc228042747"/>
      <w:r w:rsidRPr="00544531">
        <w:rPr>
          <w:rFonts w:hint="eastAsia"/>
        </w:rPr>
        <w:t>战略导向与问题提出</w:t>
      </w:r>
      <w:bookmarkEnd w:id="8"/>
    </w:p>
    <w:p w14:paraId="72EA04BA" w14:textId="5125528E" w:rsidR="00D31FF7" w:rsidRDefault="00544531" w:rsidP="001D3F75">
      <w:pPr>
        <w:spacing w:line="480" w:lineRule="exact"/>
        <w:ind w:firstLine="480"/>
      </w:pPr>
      <w:r w:rsidRPr="00544531">
        <w:rPr>
          <w:rFonts w:hint="eastAsia"/>
        </w:rPr>
        <w:t>本文立足于“</w:t>
      </w:r>
      <w:r w:rsidRPr="000F5C1A">
        <w:rPr>
          <w:rFonts w:hint="eastAsia"/>
          <w:b/>
          <w:bCs/>
        </w:rPr>
        <w:t>防范化解系统性重大金融风险</w:t>
      </w:r>
      <w:r w:rsidRPr="00544531">
        <w:rPr>
          <w:rFonts w:hint="eastAsia"/>
        </w:rPr>
        <w:t>”的国家战略背景。微观企业的财务违约与破产是诱发宏观系统性风险的源头。然而，传统的企业信用预警模型多依赖于低维、线性的财务指标体系，难以有效捕捉复杂经济环境下财务恶化的非线性阈值效应与</w:t>
      </w:r>
      <w:r w:rsidR="00634762">
        <w:rPr>
          <w:rFonts w:hint="eastAsia"/>
        </w:rPr>
        <w:t>交互项引起的</w:t>
      </w:r>
      <w:r w:rsidRPr="00544531">
        <w:rPr>
          <w:rFonts w:hint="eastAsia"/>
        </w:rPr>
        <w:t>高阶</w:t>
      </w:r>
      <w:r w:rsidR="00634762">
        <w:rPr>
          <w:rFonts w:hint="eastAsia"/>
        </w:rPr>
        <w:t>数据维度灾难</w:t>
      </w:r>
      <w:r w:rsidRPr="00544531">
        <w:rPr>
          <w:rFonts w:hint="eastAsia"/>
        </w:rPr>
        <w:t>。同时，极度不平衡的破产样本分布使得常规模型面临严重的预警失效困境。为此，本文致力于通过底层特征空间的重构与高维统计算法的创新，打破传统线性假设的桎梏，为金融安全提供量化赋能。</w:t>
      </w:r>
    </w:p>
    <w:p w14:paraId="69D14367" w14:textId="58130C14" w:rsidR="00544531" w:rsidRDefault="00033CCB" w:rsidP="001D3F75">
      <w:pPr>
        <w:pStyle w:val="2"/>
        <w:spacing w:before="120" w:after="120" w:line="480" w:lineRule="exact"/>
      </w:pPr>
      <w:bookmarkStart w:id="9" w:name="_Toc228042748"/>
      <w:r>
        <w:rPr>
          <w:rFonts w:hint="eastAsia"/>
        </w:rPr>
        <w:t>双模型框架</w:t>
      </w:r>
      <w:r w:rsidRPr="00544531">
        <w:rPr>
          <w:rFonts w:hint="eastAsia"/>
        </w:rPr>
        <w:t>与宏观战略映射</w:t>
      </w:r>
      <w:bookmarkEnd w:id="9"/>
    </w:p>
    <w:p w14:paraId="22468106" w14:textId="18520395" w:rsidR="00D025EA" w:rsidRPr="00D025EA" w:rsidRDefault="00D025EA" w:rsidP="001D3F75">
      <w:pPr>
        <w:spacing w:line="480" w:lineRule="exact"/>
        <w:ind w:firstLine="480"/>
      </w:pPr>
      <w:r w:rsidRPr="00D025EA">
        <w:t>本文主要包含两大模型体系：</w:t>
      </w:r>
    </w:p>
    <w:p w14:paraId="40665278" w14:textId="5C855458" w:rsidR="005C7FE3" w:rsidRDefault="00033CCB" w:rsidP="001D3F75">
      <w:pPr>
        <w:spacing w:line="480" w:lineRule="exact"/>
        <w:ind w:firstLine="482"/>
        <w:rPr>
          <w:b/>
          <w:bCs/>
        </w:rPr>
      </w:pPr>
      <w:r>
        <w:rPr>
          <w:rFonts w:hint="eastAsia"/>
          <w:b/>
          <w:bCs/>
        </w:rPr>
        <w:t xml:space="preserve">1. </w:t>
      </w:r>
      <w:r w:rsidR="00D025EA" w:rsidRPr="00D025EA">
        <w:rPr>
          <w:b/>
          <w:bCs/>
        </w:rPr>
        <w:t>主模型（</w:t>
      </w:r>
      <w:r w:rsidR="00D025EA" w:rsidRPr="00D025EA">
        <w:rPr>
          <w:b/>
          <w:bCs/>
        </w:rPr>
        <w:t>SIS-SCAD</w:t>
      </w:r>
      <w:r w:rsidR="00D025EA" w:rsidRPr="00D025EA">
        <w:rPr>
          <w:b/>
          <w:bCs/>
        </w:rPr>
        <w:t>白盒架构）</w:t>
      </w:r>
    </w:p>
    <w:p w14:paraId="08B3BE12" w14:textId="403A134F" w:rsidR="0081688B" w:rsidRPr="00D025EA" w:rsidRDefault="00D025EA" w:rsidP="001D3F75">
      <w:pPr>
        <w:spacing w:line="480" w:lineRule="exact"/>
        <w:ind w:firstLine="480"/>
      </w:pPr>
      <w:r w:rsidRPr="00D025EA">
        <w:t>该模型兼顾预测精度与极强的经济学可解释性，遵循非线性特征构造</w:t>
      </w:r>
      <w:r w:rsidRPr="00D025EA">
        <w:t>—</w:t>
      </w:r>
      <w:r w:rsidRPr="00D025EA">
        <w:t>大规模降维</w:t>
      </w:r>
      <w:r w:rsidRPr="00D025EA">
        <w:t>—</w:t>
      </w:r>
      <w:r w:rsidRPr="00D025EA">
        <w:t>自适应筛选逻辑路径：依托杜邦分析法与大语言模型，将基础财务变量划分为盈利、杠杆等经济模块</w:t>
      </w:r>
      <w:r>
        <w:rPr>
          <w:rFonts w:hint="eastAsia"/>
        </w:rPr>
        <w:t>；</w:t>
      </w:r>
      <w:r w:rsidRPr="00D025EA">
        <w:t>运用自然三次样条对基础变量进行非参数展开，并实施模块间定向块状张量积交叉，显式构造具经济意义的超高维交互特征空间；串联</w:t>
      </w:r>
      <w:r>
        <w:rPr>
          <w:rFonts w:hint="eastAsia"/>
        </w:rPr>
        <w:t>SIS</w:t>
      </w:r>
      <w:r w:rsidRPr="00D025EA">
        <w:t>与</w:t>
      </w:r>
      <w:r w:rsidRPr="00D025EA">
        <w:t>SCAD</w:t>
      </w:r>
      <w:r w:rsidRPr="00D025EA">
        <w:t>惩罚</w:t>
      </w:r>
      <w:r>
        <w:rPr>
          <w:rFonts w:hint="eastAsia"/>
        </w:rPr>
        <w:t>逻</w:t>
      </w:r>
      <w:r>
        <w:rPr>
          <w:rFonts w:hint="eastAsia"/>
        </w:rPr>
        <w:lastRenderedPageBreak/>
        <w:t>辑</w:t>
      </w:r>
      <w:r w:rsidRPr="00D025EA">
        <w:t>回归，依次实现特征空间初步降维、多重共线性消解及变量自适应收缩。</w:t>
      </w:r>
      <w:r>
        <w:rPr>
          <w:rFonts w:hint="eastAsia"/>
        </w:rPr>
        <w:t>最后通过数学与统计方法对结果进行说明与分析。</w:t>
      </w:r>
    </w:p>
    <w:p w14:paraId="37CB6F4F" w14:textId="7FFECBD3" w:rsidR="005C7FE3" w:rsidRDefault="00033CCB" w:rsidP="001D3F75">
      <w:pPr>
        <w:spacing w:line="480" w:lineRule="exact"/>
        <w:ind w:firstLine="482"/>
      </w:pPr>
      <w:r>
        <w:rPr>
          <w:rFonts w:hint="eastAsia"/>
          <w:b/>
          <w:bCs/>
        </w:rPr>
        <w:t xml:space="preserve">2. </w:t>
      </w:r>
      <w:r w:rsidR="00F41CAB">
        <w:rPr>
          <w:rFonts w:hint="eastAsia"/>
          <w:b/>
          <w:bCs/>
        </w:rPr>
        <w:t>次要</w:t>
      </w:r>
      <w:r w:rsidR="005C7FE3" w:rsidRPr="005C7FE3">
        <w:rPr>
          <w:b/>
          <w:bCs/>
        </w:rPr>
        <w:t>模型（纯黑盒模型）：基于</w:t>
      </w:r>
      <w:r w:rsidR="005C7FE3" w:rsidRPr="005C7FE3">
        <w:rPr>
          <w:b/>
          <w:bCs/>
        </w:rPr>
        <w:t xml:space="preserve"> LightGBM </w:t>
      </w:r>
      <w:r w:rsidR="005C7FE3" w:rsidRPr="005C7FE3">
        <w:rPr>
          <w:b/>
          <w:bCs/>
        </w:rPr>
        <w:t>算法。</w:t>
      </w:r>
    </w:p>
    <w:p w14:paraId="03C47C2B" w14:textId="1D59677C" w:rsidR="000F0573" w:rsidRDefault="00D025EA" w:rsidP="001D3F75">
      <w:pPr>
        <w:spacing w:line="480" w:lineRule="exact"/>
        <w:ind w:firstLine="480"/>
      </w:pPr>
      <w:r w:rsidRPr="00D025EA">
        <w:t>该模型作为全篇性能基准，无结构性约束，直接基于原始财务数据逼近泛化误差极限，旨在量化主模型在获取宏观政策可解释性时所付出的精度折损代价。</w:t>
      </w:r>
    </w:p>
    <w:p w14:paraId="17E954BC" w14:textId="103DCF42" w:rsidR="00795AB6" w:rsidRPr="00544531" w:rsidRDefault="00D025EA" w:rsidP="00D025EA">
      <w:pPr>
        <w:spacing w:line="480" w:lineRule="exact"/>
        <w:ind w:firstLine="480"/>
      </w:pPr>
      <w:r w:rsidRPr="00D025EA">
        <w:t>最终，本文通过</w:t>
      </w:r>
      <w:r w:rsidRPr="00D025EA">
        <w:t>AUC</w:t>
      </w:r>
      <w:r w:rsidRPr="00D025EA">
        <w:t>与</w:t>
      </w:r>
      <w:r w:rsidRPr="00D025EA">
        <w:t>F1-score</w:t>
      </w:r>
      <w:r w:rsidRPr="00D025EA">
        <w:t>等多重维度对双模型进行深度剖析。研究旨在将抽象的高维统计筛选结果还原为具象的经济学逻辑，为监管部门提供高灵敏度的数字化预警工具，前置化解实体经济债务风险。</w:t>
      </w:r>
    </w:p>
    <w:p w14:paraId="2460E147" w14:textId="0A5582F2" w:rsidR="00BD5DB4" w:rsidRPr="00394F00" w:rsidRDefault="00145280" w:rsidP="001D3F75">
      <w:pPr>
        <w:pStyle w:val="1"/>
        <w:keepNext w:val="0"/>
        <w:wordWrap/>
        <w:spacing w:before="120" w:after="120" w:line="480" w:lineRule="exact"/>
      </w:pPr>
      <w:bookmarkStart w:id="10" w:name="_Toc228042749"/>
      <w:r>
        <w:rPr>
          <w:rFonts w:hint="eastAsia"/>
        </w:rPr>
        <w:t>模型假设与符号说明</w:t>
      </w:r>
      <w:bookmarkEnd w:id="10"/>
    </w:p>
    <w:p w14:paraId="33AF34CA" w14:textId="6CB52740" w:rsidR="00BD5DB4" w:rsidRPr="00394F00" w:rsidRDefault="00145280" w:rsidP="001D3F75">
      <w:pPr>
        <w:pStyle w:val="2"/>
        <w:keepNext w:val="0"/>
        <w:spacing w:before="120" w:after="120" w:line="480" w:lineRule="exact"/>
      </w:pPr>
      <w:bookmarkStart w:id="11" w:name="_Toc228042750"/>
      <w:r>
        <w:rPr>
          <w:rFonts w:hint="eastAsia"/>
        </w:rPr>
        <w:t>基本假设</w:t>
      </w:r>
      <w:bookmarkEnd w:id="11"/>
    </w:p>
    <w:p w14:paraId="6388F49C" w14:textId="3F02E2E1" w:rsidR="00BD5DB4" w:rsidRPr="00394F00" w:rsidRDefault="00B451DE" w:rsidP="003057C1">
      <w:pPr>
        <w:pStyle w:val="a3"/>
        <w:numPr>
          <w:ilvl w:val="0"/>
          <w:numId w:val="6"/>
        </w:numPr>
        <w:spacing w:beforeLines="0" w:before="0" w:afterLines="0" w:after="0"/>
        <w:ind w:left="0" w:firstLine="425"/>
      </w:pPr>
      <w:r>
        <w:rPr>
          <w:rFonts w:hint="eastAsia"/>
        </w:rPr>
        <w:t>关系式</w:t>
      </w:r>
      <w:r w:rsidR="00795AB6" w:rsidRPr="001B6841">
        <w:rPr>
          <w:position w:val="-49"/>
        </w:rPr>
        <w:object w:dxaOrig="4534" w:dyaOrig="1099" w14:anchorId="2E132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9pt;height:55.5pt" o:ole="">
            <v:imagedata r:id="rId15" o:title=""/>
          </v:shape>
          <o:OLEObject Type="Embed" ProgID="Equation.AxMath" ShapeID="_x0000_i1025" DrawAspect="Content" ObjectID="_1841744774" r:id="rId16"/>
        </w:object>
      </w:r>
      <w:r>
        <w:rPr>
          <w:rFonts w:hint="eastAsia"/>
        </w:rPr>
        <w:t>成立</w:t>
      </w:r>
    </w:p>
    <w:p w14:paraId="0B262DF4" w14:textId="534B26F1" w:rsidR="00D31FF7" w:rsidRDefault="00B451DE" w:rsidP="001D3F75">
      <w:pPr>
        <w:pStyle w:val="a3"/>
        <w:spacing w:beforeLines="0" w:before="0" w:afterLines="0" w:after="0" w:line="480" w:lineRule="exact"/>
        <w:ind w:left="0" w:firstLine="425"/>
      </w:pPr>
      <w:r w:rsidRPr="00B451DE">
        <w:t>假设所有企业样本是独立同分布的</w:t>
      </w:r>
      <w:r w:rsidR="00D31FF7">
        <w:rPr>
          <w:rFonts w:hint="eastAsia"/>
        </w:rPr>
        <w:t>。</w:t>
      </w:r>
    </w:p>
    <w:p w14:paraId="17447709" w14:textId="6AA45851" w:rsidR="00D31FF7" w:rsidRPr="00394F00" w:rsidRDefault="00D31FF7" w:rsidP="001D3F75">
      <w:pPr>
        <w:pStyle w:val="a3"/>
        <w:spacing w:beforeLines="0" w:before="0" w:afterLines="0" w:after="0" w:line="480" w:lineRule="exact"/>
        <w:ind w:left="0" w:firstLine="425"/>
      </w:pPr>
      <w:r>
        <w:rPr>
          <w:rFonts w:hint="eastAsia"/>
        </w:rPr>
        <w:t>数据统计时不存在误差，且异常值基本由破产企业自身特征所引起。</w:t>
      </w:r>
    </w:p>
    <w:p w14:paraId="0EA14AB2" w14:textId="63B8624D" w:rsidR="00BD5DB4" w:rsidRPr="00394F00" w:rsidRDefault="00145280" w:rsidP="001D3F75">
      <w:pPr>
        <w:pStyle w:val="2"/>
        <w:keepNext w:val="0"/>
        <w:spacing w:before="120" w:after="120" w:line="480" w:lineRule="exact"/>
      </w:pPr>
      <w:bookmarkStart w:id="12" w:name="_Toc228042751"/>
      <w:r>
        <w:rPr>
          <w:rFonts w:hint="eastAsia"/>
        </w:rPr>
        <w:t>符号说明</w:t>
      </w:r>
      <w:bookmarkEnd w:id="12"/>
    </w:p>
    <w:p w14:paraId="18FBD8B3" w14:textId="77777777" w:rsidR="00BD5DB4" w:rsidRPr="00394F00" w:rsidRDefault="00177316" w:rsidP="001D3F75">
      <w:pPr>
        <w:pStyle w:val="a0"/>
        <w:keepNext w:val="0"/>
        <w:numPr>
          <w:ilvl w:val="7"/>
          <w:numId w:val="11"/>
        </w:numPr>
        <w:spacing w:line="480" w:lineRule="exact"/>
      </w:pPr>
      <w:bookmarkStart w:id="13" w:name="_Toc227870263"/>
      <w:bookmarkStart w:id="14" w:name="_Toc228042804"/>
      <w:bookmarkStart w:id="15" w:name="_Toc228042864"/>
      <w:bookmarkStart w:id="16" w:name="_Toc228044356"/>
      <w:bookmarkStart w:id="17" w:name="_Toc228045385"/>
      <w:bookmarkStart w:id="18" w:name="_Toc228107886"/>
      <w:r w:rsidRPr="00394F00">
        <w:rPr>
          <w:rFonts w:hint="eastAsia"/>
        </w:rPr>
        <w:t>符号说明</w:t>
      </w:r>
      <w:bookmarkEnd w:id="13"/>
      <w:bookmarkEnd w:id="14"/>
      <w:bookmarkEnd w:id="15"/>
      <w:bookmarkEnd w:id="16"/>
      <w:bookmarkEnd w:id="17"/>
      <w:bookmarkEnd w:id="18"/>
    </w:p>
    <w:tbl>
      <w:tblPr>
        <w:tblStyle w:val="afb"/>
        <w:tblW w:w="2667" w:type="pct"/>
        <w:tblLook w:val="04E0" w:firstRow="1" w:lastRow="1" w:firstColumn="1" w:lastColumn="0" w:noHBand="0" w:noVBand="1"/>
      </w:tblPr>
      <w:tblGrid>
        <w:gridCol w:w="2419"/>
        <w:gridCol w:w="2419"/>
      </w:tblGrid>
      <w:tr w:rsidR="0081688B" w:rsidRPr="008548A9" w14:paraId="6E0F3CEE" w14:textId="77777777" w:rsidTr="0081688B">
        <w:trPr>
          <w:cnfStyle w:val="100000000000" w:firstRow="1" w:lastRow="0" w:firstColumn="0" w:lastColumn="0" w:oddVBand="0" w:evenVBand="0" w:oddHBand="0" w:evenHBand="0" w:firstRowFirstColumn="0" w:firstRowLastColumn="0" w:lastRowFirstColumn="0" w:lastRowLastColumn="0"/>
        </w:trPr>
        <w:tc>
          <w:tcPr>
            <w:tcW w:w="2500" w:type="pct"/>
          </w:tcPr>
          <w:p w14:paraId="10B4FECE" w14:textId="77777777" w:rsidR="0081688B" w:rsidRPr="008548A9" w:rsidRDefault="0081688B" w:rsidP="003057C1">
            <w:pPr>
              <w:pStyle w:val="a9"/>
              <w:keepNext w:val="0"/>
              <w:spacing w:line="240" w:lineRule="auto"/>
            </w:pPr>
            <w:r w:rsidRPr="008548A9">
              <w:rPr>
                <w:rFonts w:hint="eastAsia"/>
              </w:rPr>
              <w:t>符号</w:t>
            </w:r>
          </w:p>
        </w:tc>
        <w:tc>
          <w:tcPr>
            <w:tcW w:w="2500" w:type="pct"/>
          </w:tcPr>
          <w:p w14:paraId="0A9FEC05" w14:textId="77777777" w:rsidR="0081688B" w:rsidRPr="008548A9" w:rsidRDefault="0081688B" w:rsidP="003057C1">
            <w:pPr>
              <w:pStyle w:val="a9"/>
              <w:keepNext w:val="0"/>
              <w:spacing w:line="240" w:lineRule="auto"/>
            </w:pPr>
            <w:r w:rsidRPr="008548A9">
              <w:rPr>
                <w:rFonts w:hint="eastAsia"/>
              </w:rPr>
              <w:t>含义</w:t>
            </w:r>
          </w:p>
        </w:tc>
      </w:tr>
      <w:tr w:rsidR="0081688B" w:rsidRPr="008548A9" w14:paraId="6570905F" w14:textId="77777777" w:rsidTr="0081688B">
        <w:tc>
          <w:tcPr>
            <w:tcW w:w="2500" w:type="pct"/>
          </w:tcPr>
          <w:p w14:paraId="6273BE04" w14:textId="22AA8889" w:rsidR="0081688B" w:rsidRPr="008548A9" w:rsidRDefault="00795AB6" w:rsidP="003057C1">
            <w:pPr>
              <w:pStyle w:val="a9"/>
              <w:keepNext w:val="0"/>
              <w:spacing w:line="240" w:lineRule="auto"/>
            </w:pPr>
            <w:r w:rsidRPr="001B6841">
              <w:rPr>
                <w:position w:val="-11"/>
              </w:rPr>
              <w:object w:dxaOrig="180" w:dyaOrig="328" w14:anchorId="3E7DAA07">
                <v:shape id="_x0000_i1026" type="#_x0000_t75" style="width:9.75pt;height:16.15pt" o:ole="">
                  <v:imagedata r:id="rId17" o:title=""/>
                </v:shape>
                <o:OLEObject Type="Embed" ProgID="Equation.AxMath" ShapeID="_x0000_i1026" DrawAspect="Content" ObjectID="_1841744775" r:id="rId18"/>
              </w:object>
            </w:r>
          </w:p>
        </w:tc>
        <w:tc>
          <w:tcPr>
            <w:tcW w:w="2500" w:type="pct"/>
          </w:tcPr>
          <w:p w14:paraId="0D4D9C83" w14:textId="10E0D5D6" w:rsidR="0081688B" w:rsidRPr="008548A9" w:rsidRDefault="0081688B" w:rsidP="003057C1">
            <w:pPr>
              <w:pStyle w:val="a9"/>
              <w:keepNext w:val="0"/>
              <w:spacing w:line="240" w:lineRule="auto"/>
            </w:pPr>
            <w:r>
              <w:rPr>
                <w:rFonts w:hint="eastAsia"/>
              </w:rPr>
              <w:t>特征维度</w:t>
            </w:r>
          </w:p>
        </w:tc>
      </w:tr>
      <w:tr w:rsidR="00D31FF7" w:rsidRPr="008548A9" w14:paraId="69D0CF62" w14:textId="77777777" w:rsidTr="0081688B">
        <w:tc>
          <w:tcPr>
            <w:tcW w:w="2500" w:type="pct"/>
          </w:tcPr>
          <w:p w14:paraId="56A229D3" w14:textId="753636A9" w:rsidR="00D31FF7" w:rsidRPr="002944D6" w:rsidRDefault="00795AB6" w:rsidP="003057C1">
            <w:pPr>
              <w:pStyle w:val="a9"/>
              <w:spacing w:line="240" w:lineRule="auto"/>
            </w:pPr>
            <w:r w:rsidRPr="001B6841">
              <w:rPr>
                <w:position w:val="-11"/>
              </w:rPr>
              <w:object w:dxaOrig="155" w:dyaOrig="328" w14:anchorId="5206DC2F">
                <v:shape id="_x0000_i1027" type="#_x0000_t75" style="width:7.9pt;height:16.15pt" o:ole="">
                  <v:imagedata r:id="rId19" o:title=""/>
                </v:shape>
                <o:OLEObject Type="Embed" ProgID="Equation.AxMath" ShapeID="_x0000_i1027" DrawAspect="Content" ObjectID="_1841744776" r:id="rId20"/>
              </w:object>
            </w:r>
          </w:p>
        </w:tc>
        <w:tc>
          <w:tcPr>
            <w:tcW w:w="2500" w:type="pct"/>
          </w:tcPr>
          <w:p w14:paraId="262B6510" w14:textId="0CC8C7AC" w:rsidR="00D31FF7" w:rsidRDefault="00D31FF7" w:rsidP="003057C1">
            <w:pPr>
              <w:pStyle w:val="a9"/>
              <w:spacing w:line="240" w:lineRule="auto"/>
            </w:pPr>
            <w:r>
              <w:rPr>
                <w:rFonts w:hint="eastAsia"/>
              </w:rPr>
              <w:t>目标变量维度</w:t>
            </w:r>
          </w:p>
        </w:tc>
      </w:tr>
      <w:tr w:rsidR="0081688B" w:rsidRPr="008548A9" w14:paraId="6421CDE5" w14:textId="77777777" w:rsidTr="0081688B">
        <w:tc>
          <w:tcPr>
            <w:tcW w:w="2500" w:type="pct"/>
          </w:tcPr>
          <w:p w14:paraId="3FF3A166" w14:textId="00139D79" w:rsidR="0081688B" w:rsidRPr="008548A9" w:rsidRDefault="00795AB6" w:rsidP="003057C1">
            <w:pPr>
              <w:pStyle w:val="a9"/>
              <w:keepNext w:val="0"/>
              <w:spacing w:line="240" w:lineRule="auto"/>
            </w:pPr>
            <w:r w:rsidRPr="001B6841">
              <w:rPr>
                <w:position w:val="-11"/>
              </w:rPr>
              <w:object w:dxaOrig="160" w:dyaOrig="328" w14:anchorId="58194DF8">
                <v:shape id="_x0000_i1028" type="#_x0000_t75" style="width:8.25pt;height:16.15pt" o:ole="">
                  <v:imagedata r:id="rId21" o:title=""/>
                </v:shape>
                <o:OLEObject Type="Embed" ProgID="Equation.AxMath" ShapeID="_x0000_i1028" DrawAspect="Content" ObjectID="_1841744777" r:id="rId22"/>
              </w:object>
            </w:r>
          </w:p>
        </w:tc>
        <w:tc>
          <w:tcPr>
            <w:tcW w:w="2500" w:type="pct"/>
          </w:tcPr>
          <w:p w14:paraId="0083A48B" w14:textId="7417205C" w:rsidR="0081688B" w:rsidRPr="008548A9" w:rsidRDefault="00B451DE" w:rsidP="003057C1">
            <w:pPr>
              <w:pStyle w:val="a9"/>
              <w:keepNext w:val="0"/>
              <w:spacing w:line="240" w:lineRule="auto"/>
            </w:pPr>
            <w:r>
              <w:rPr>
                <w:rFonts w:hint="eastAsia"/>
              </w:rPr>
              <w:t>相关系数</w:t>
            </w:r>
          </w:p>
        </w:tc>
      </w:tr>
      <w:tr w:rsidR="0081688B" w:rsidRPr="008548A9" w14:paraId="57225058" w14:textId="77777777" w:rsidTr="0081688B">
        <w:tc>
          <w:tcPr>
            <w:tcW w:w="2500" w:type="pct"/>
          </w:tcPr>
          <w:p w14:paraId="0CFD2879" w14:textId="0B02E84A" w:rsidR="0081688B" w:rsidRPr="008548A9" w:rsidRDefault="00795AB6" w:rsidP="003057C1">
            <w:pPr>
              <w:pStyle w:val="a9"/>
              <w:keepNext w:val="0"/>
              <w:spacing w:line="240" w:lineRule="auto"/>
            </w:pPr>
            <w:r w:rsidRPr="001B6841">
              <w:rPr>
                <w:position w:val="-11"/>
              </w:rPr>
              <w:object w:dxaOrig="308" w:dyaOrig="329" w14:anchorId="33AF953A">
                <v:shape id="_x0000_i1029" type="#_x0000_t75" style="width:16.15pt;height:16.9pt" o:ole="">
                  <v:imagedata r:id="rId23" o:title=""/>
                </v:shape>
                <o:OLEObject Type="Embed" ProgID="Equation.AxMath" ShapeID="_x0000_i1029" DrawAspect="Content" ObjectID="_1841744778" r:id="rId24"/>
              </w:object>
            </w:r>
          </w:p>
        </w:tc>
        <w:tc>
          <w:tcPr>
            <w:tcW w:w="2500" w:type="pct"/>
          </w:tcPr>
          <w:p w14:paraId="67066AEB" w14:textId="6C3B806A" w:rsidR="0081688B" w:rsidRPr="008548A9" w:rsidRDefault="00B451DE" w:rsidP="003057C1">
            <w:pPr>
              <w:pStyle w:val="a9"/>
              <w:keepNext w:val="0"/>
              <w:spacing w:line="240" w:lineRule="auto"/>
            </w:pPr>
            <w:r>
              <w:rPr>
                <w:rFonts w:hint="eastAsia"/>
              </w:rPr>
              <w:t>第</w:t>
            </w:r>
            <w:r w:rsidR="00795AB6" w:rsidRPr="001B6841">
              <w:rPr>
                <w:position w:val="-11"/>
              </w:rPr>
              <w:object w:dxaOrig="160" w:dyaOrig="328" w14:anchorId="0A1371F5">
                <v:shape id="_x0000_i1030" type="#_x0000_t75" style="width:8.25pt;height:16.15pt" o:ole="">
                  <v:imagedata r:id="rId21" o:title=""/>
                </v:shape>
                <o:OLEObject Type="Embed" ProgID="Equation.AxMath" ShapeID="_x0000_i1030" DrawAspect="Content" ObjectID="_1841744779" r:id="rId25"/>
              </w:object>
            </w:r>
            <w:r>
              <w:rPr>
                <w:rFonts w:hint="eastAsia"/>
              </w:rPr>
              <w:t>项特征</w:t>
            </w:r>
          </w:p>
        </w:tc>
      </w:tr>
      <w:tr w:rsidR="0081688B" w:rsidRPr="008548A9" w14:paraId="3EC0E116" w14:textId="77777777" w:rsidTr="0081688B">
        <w:tc>
          <w:tcPr>
            <w:tcW w:w="2500" w:type="pct"/>
          </w:tcPr>
          <w:p w14:paraId="749CBBD6" w14:textId="0F101556" w:rsidR="0081688B" w:rsidRPr="008548A9" w:rsidRDefault="00795AB6" w:rsidP="003057C1">
            <w:pPr>
              <w:pStyle w:val="a9"/>
              <w:keepNext w:val="0"/>
              <w:spacing w:line="240" w:lineRule="auto"/>
            </w:pPr>
            <w:r w:rsidRPr="001B6841">
              <w:rPr>
                <w:position w:val="-11"/>
              </w:rPr>
              <w:object w:dxaOrig="220" w:dyaOrig="328" w14:anchorId="2F6A7098">
                <v:shape id="_x0000_i1031" type="#_x0000_t75" style="width:12pt;height:16.15pt" o:ole="">
                  <v:imagedata r:id="rId26" o:title=""/>
                </v:shape>
                <o:OLEObject Type="Embed" ProgID="Equation.AxMath" ShapeID="_x0000_i1031" DrawAspect="Content" ObjectID="_1841744780" r:id="rId27"/>
              </w:object>
            </w:r>
          </w:p>
        </w:tc>
        <w:tc>
          <w:tcPr>
            <w:tcW w:w="2500" w:type="pct"/>
          </w:tcPr>
          <w:p w14:paraId="3BDF04EB" w14:textId="7FB52EBB" w:rsidR="0081688B" w:rsidRPr="008548A9" w:rsidRDefault="00B451DE" w:rsidP="003057C1">
            <w:pPr>
              <w:pStyle w:val="a9"/>
              <w:keepNext w:val="0"/>
              <w:spacing w:line="240" w:lineRule="auto"/>
            </w:pPr>
            <w:r>
              <w:rPr>
                <w:rFonts w:hint="eastAsia"/>
              </w:rPr>
              <w:t>目标变量</w:t>
            </w:r>
          </w:p>
        </w:tc>
      </w:tr>
      <w:tr w:rsidR="0081688B" w:rsidRPr="008548A9" w14:paraId="5749D2A1" w14:textId="77777777" w:rsidTr="0081688B">
        <w:tc>
          <w:tcPr>
            <w:tcW w:w="2500" w:type="pct"/>
          </w:tcPr>
          <w:p w14:paraId="49009274" w14:textId="5A12D55A" w:rsidR="0081688B" w:rsidRPr="008548A9" w:rsidRDefault="00795AB6" w:rsidP="003057C1">
            <w:pPr>
              <w:pStyle w:val="a9"/>
              <w:keepNext w:val="0"/>
              <w:spacing w:line="240" w:lineRule="auto"/>
            </w:pPr>
            <w:r w:rsidRPr="001B6841">
              <w:rPr>
                <w:position w:val="-11"/>
              </w:rPr>
              <w:object w:dxaOrig="280" w:dyaOrig="328" w14:anchorId="02098269">
                <v:shape id="_x0000_i1032" type="#_x0000_t75" style="width:13.9pt;height:16.15pt" o:ole="">
                  <v:imagedata r:id="rId28" o:title=""/>
                </v:shape>
                <o:OLEObject Type="Embed" ProgID="Equation.AxMath" ShapeID="_x0000_i1032" DrawAspect="Content" ObjectID="_1841744781" r:id="rId29"/>
              </w:object>
            </w:r>
          </w:p>
        </w:tc>
        <w:tc>
          <w:tcPr>
            <w:tcW w:w="2500" w:type="pct"/>
          </w:tcPr>
          <w:p w14:paraId="35FF3D4A" w14:textId="34AAED97" w:rsidR="0081688B" w:rsidRPr="008548A9" w:rsidRDefault="00B451DE" w:rsidP="003057C1">
            <w:pPr>
              <w:pStyle w:val="a9"/>
              <w:keepNext w:val="0"/>
              <w:spacing w:line="240" w:lineRule="auto"/>
            </w:pPr>
            <w:r>
              <w:rPr>
                <w:rFonts w:hint="eastAsia"/>
              </w:rPr>
              <w:t>均值</w:t>
            </w:r>
          </w:p>
        </w:tc>
      </w:tr>
      <w:tr w:rsidR="0081688B" w:rsidRPr="008548A9" w14:paraId="28CE79BA" w14:textId="77777777" w:rsidTr="0081688B">
        <w:tc>
          <w:tcPr>
            <w:tcW w:w="2500" w:type="pct"/>
          </w:tcPr>
          <w:p w14:paraId="0038EDF4" w14:textId="04781372" w:rsidR="0081688B" w:rsidRPr="008548A9" w:rsidRDefault="00795AB6" w:rsidP="003057C1">
            <w:pPr>
              <w:pStyle w:val="a9"/>
              <w:keepNext w:val="0"/>
              <w:spacing w:line="240" w:lineRule="auto"/>
            </w:pPr>
            <w:r w:rsidRPr="001B6841">
              <w:rPr>
                <w:position w:val="-11"/>
              </w:rPr>
              <w:object w:dxaOrig="194" w:dyaOrig="328" w14:anchorId="3685C113">
                <v:shape id="_x0000_i1033" type="#_x0000_t75" style="width:9.75pt;height:16.15pt" o:ole="">
                  <v:imagedata r:id="rId30" o:title=""/>
                </v:shape>
                <o:OLEObject Type="Embed" ProgID="Equation.AxMath" ShapeID="_x0000_i1033" DrawAspect="Content" ObjectID="_1841744782" r:id="rId31"/>
              </w:object>
            </w:r>
          </w:p>
        </w:tc>
        <w:tc>
          <w:tcPr>
            <w:tcW w:w="2500" w:type="pct"/>
          </w:tcPr>
          <w:p w14:paraId="230D62AA" w14:textId="60153F75" w:rsidR="0081688B" w:rsidRPr="008548A9" w:rsidRDefault="00B451DE" w:rsidP="003057C1">
            <w:pPr>
              <w:pStyle w:val="a9"/>
              <w:keepNext w:val="0"/>
              <w:spacing w:line="240" w:lineRule="auto"/>
            </w:pPr>
            <w:r>
              <w:rPr>
                <w:rFonts w:hint="eastAsia"/>
              </w:rPr>
              <w:t>标准差</w:t>
            </w:r>
          </w:p>
        </w:tc>
      </w:tr>
      <w:tr w:rsidR="0081688B" w:rsidRPr="008548A9" w14:paraId="4069517C" w14:textId="77777777" w:rsidTr="0081688B">
        <w:tc>
          <w:tcPr>
            <w:tcW w:w="2500" w:type="pct"/>
          </w:tcPr>
          <w:p w14:paraId="57A196C9" w14:textId="4734CD36" w:rsidR="0081688B" w:rsidRPr="008548A9" w:rsidRDefault="00795AB6" w:rsidP="003057C1">
            <w:pPr>
              <w:pStyle w:val="a9"/>
              <w:keepNext w:val="0"/>
              <w:spacing w:line="240" w:lineRule="auto"/>
            </w:pPr>
            <w:r w:rsidRPr="001B6841">
              <w:rPr>
                <w:position w:val="-11"/>
              </w:rPr>
              <w:object w:dxaOrig="202" w:dyaOrig="328" w14:anchorId="741F7A85">
                <v:shape id="_x0000_i1034" type="#_x0000_t75" style="width:10.15pt;height:16.15pt" o:ole="">
                  <v:imagedata r:id="rId32" o:title=""/>
                </v:shape>
                <o:OLEObject Type="Embed" ProgID="Equation.AxMath" ShapeID="_x0000_i1034" DrawAspect="Content" ObjectID="_1841744783" r:id="rId33"/>
              </w:object>
            </w:r>
          </w:p>
        </w:tc>
        <w:tc>
          <w:tcPr>
            <w:tcW w:w="2500" w:type="pct"/>
          </w:tcPr>
          <w:p w14:paraId="6D227C7A" w14:textId="4883CC64" w:rsidR="0081688B" w:rsidRPr="008548A9" w:rsidRDefault="00B451DE" w:rsidP="003057C1">
            <w:pPr>
              <w:pStyle w:val="a9"/>
              <w:keepNext w:val="0"/>
              <w:spacing w:line="240" w:lineRule="auto"/>
            </w:pPr>
            <w:r>
              <w:rPr>
                <w:rFonts w:hint="eastAsia"/>
              </w:rPr>
              <w:t>边际相关系数</w:t>
            </w:r>
            <w:r w:rsidR="005601F9">
              <w:rPr>
                <w:rFonts w:hint="eastAsia"/>
              </w:rPr>
              <w:t>/</w:t>
            </w:r>
            <w:r w:rsidR="005601F9">
              <w:rPr>
                <w:rFonts w:hint="eastAsia"/>
              </w:rPr>
              <w:t>权重</w:t>
            </w:r>
          </w:p>
        </w:tc>
      </w:tr>
      <w:tr w:rsidR="0081688B" w:rsidRPr="008548A9" w14:paraId="7AC486AE" w14:textId="77777777" w:rsidTr="0081688B">
        <w:tc>
          <w:tcPr>
            <w:tcW w:w="2500" w:type="pct"/>
          </w:tcPr>
          <w:p w14:paraId="2367CCFA" w14:textId="186FC062" w:rsidR="0081688B" w:rsidRPr="008548A9" w:rsidRDefault="00795AB6" w:rsidP="003057C1">
            <w:pPr>
              <w:pStyle w:val="a9"/>
              <w:keepNext w:val="0"/>
              <w:spacing w:line="240" w:lineRule="auto"/>
            </w:pPr>
            <w:r w:rsidRPr="001B6841">
              <w:rPr>
                <w:position w:val="-11"/>
              </w:rPr>
              <w:object w:dxaOrig="526" w:dyaOrig="328" w14:anchorId="1DC6DB39">
                <v:shape id="_x0000_i1035" type="#_x0000_t75" style="width:26.25pt;height:16.15pt" o:ole="">
                  <v:imagedata r:id="rId34" o:title=""/>
                </v:shape>
                <o:OLEObject Type="Embed" ProgID="Equation.AxMath" ShapeID="_x0000_i1035" DrawAspect="Content" ObjectID="_1841744784" r:id="rId35"/>
              </w:object>
            </w:r>
          </w:p>
        </w:tc>
        <w:tc>
          <w:tcPr>
            <w:tcW w:w="2500" w:type="pct"/>
          </w:tcPr>
          <w:p w14:paraId="602F5EDF" w14:textId="0E0FB864" w:rsidR="0081688B" w:rsidRPr="008548A9" w:rsidRDefault="00B451DE" w:rsidP="003057C1">
            <w:pPr>
              <w:pStyle w:val="a9"/>
              <w:keepNext w:val="0"/>
              <w:spacing w:line="240" w:lineRule="auto"/>
            </w:pPr>
            <w:r>
              <w:rPr>
                <w:rFonts w:hint="eastAsia"/>
              </w:rPr>
              <w:t>取</w:t>
            </w:r>
            <w:r w:rsidRPr="00B451DE">
              <w:rPr>
                <w:rFonts w:hint="eastAsia"/>
                <w:i/>
                <w:iCs/>
              </w:rPr>
              <w:t>a</w:t>
            </w:r>
            <w:r>
              <w:rPr>
                <w:rFonts w:hint="eastAsia"/>
              </w:rPr>
              <w:t>和</w:t>
            </w:r>
            <w:r w:rsidRPr="00B451DE">
              <w:rPr>
                <w:rFonts w:hint="eastAsia"/>
                <w:i/>
                <w:iCs/>
              </w:rPr>
              <w:t>b</w:t>
            </w:r>
            <w:r>
              <w:rPr>
                <w:rFonts w:hint="eastAsia"/>
              </w:rPr>
              <w:t>间的最大值</w:t>
            </w:r>
          </w:p>
        </w:tc>
      </w:tr>
      <w:tr w:rsidR="0081688B" w:rsidRPr="008548A9" w14:paraId="41A0D854" w14:textId="77777777" w:rsidTr="0081688B">
        <w:tc>
          <w:tcPr>
            <w:tcW w:w="2500" w:type="pct"/>
          </w:tcPr>
          <w:p w14:paraId="606FBD97" w14:textId="3877282B" w:rsidR="0081688B" w:rsidRPr="008548A9" w:rsidRDefault="00795AB6" w:rsidP="003057C1">
            <w:pPr>
              <w:pStyle w:val="a9"/>
              <w:keepNext w:val="0"/>
              <w:spacing w:line="240" w:lineRule="auto"/>
            </w:pPr>
            <w:r w:rsidRPr="001B6841">
              <w:rPr>
                <w:position w:val="-11"/>
              </w:rPr>
              <w:object w:dxaOrig="231" w:dyaOrig="328" w14:anchorId="2376814B">
                <v:shape id="_x0000_i1036" type="#_x0000_t75" style="width:12pt;height:16.15pt" o:ole="">
                  <v:imagedata r:id="rId36" o:title=""/>
                </v:shape>
                <o:OLEObject Type="Embed" ProgID="Equation.AxMath" ShapeID="_x0000_i1036" DrawAspect="Content" ObjectID="_1841744785" r:id="rId37"/>
              </w:object>
            </w:r>
          </w:p>
        </w:tc>
        <w:tc>
          <w:tcPr>
            <w:tcW w:w="2500" w:type="pct"/>
          </w:tcPr>
          <w:p w14:paraId="39C937C7" w14:textId="25F3D83B" w:rsidR="0081688B" w:rsidRPr="008548A9" w:rsidRDefault="00B451DE" w:rsidP="003057C1">
            <w:pPr>
              <w:pStyle w:val="a9"/>
              <w:keepNext w:val="0"/>
              <w:spacing w:line="240" w:lineRule="auto"/>
            </w:pPr>
            <w:r>
              <w:rPr>
                <w:rFonts w:hint="eastAsia"/>
              </w:rPr>
              <w:t>集合</w:t>
            </w:r>
            <w:r w:rsidR="00D31FF7">
              <w:rPr>
                <w:rFonts w:hint="eastAsia"/>
              </w:rPr>
              <w:t>内点的数量</w:t>
            </w:r>
          </w:p>
        </w:tc>
      </w:tr>
    </w:tbl>
    <w:p w14:paraId="67CB99A2" w14:textId="4E91D3E1" w:rsidR="00145280" w:rsidRPr="00394F00" w:rsidRDefault="00145280" w:rsidP="001D3F75">
      <w:pPr>
        <w:pStyle w:val="1"/>
        <w:keepNext w:val="0"/>
        <w:wordWrap/>
        <w:spacing w:before="120" w:after="120" w:line="480" w:lineRule="exact"/>
      </w:pPr>
      <w:bookmarkStart w:id="19" w:name="_Toc228042752"/>
      <w:bookmarkStart w:id="20" w:name="_Toc1257855"/>
      <w:r>
        <w:rPr>
          <w:rFonts w:hint="eastAsia"/>
        </w:rPr>
        <w:t>探索性分析</w:t>
      </w:r>
      <w:bookmarkEnd w:id="19"/>
    </w:p>
    <w:p w14:paraId="08D1B82B" w14:textId="2A44AE22" w:rsidR="00145280" w:rsidRDefault="00145280" w:rsidP="001D3F75">
      <w:pPr>
        <w:pStyle w:val="2"/>
        <w:keepNext w:val="0"/>
        <w:spacing w:before="120" w:after="120" w:line="480" w:lineRule="exact"/>
      </w:pPr>
      <w:bookmarkStart w:id="21" w:name="_Toc228042753"/>
      <w:r>
        <w:rPr>
          <w:rFonts w:hint="eastAsia"/>
        </w:rPr>
        <w:t>数据</w:t>
      </w:r>
      <w:r w:rsidR="00A5754A">
        <w:rPr>
          <w:rFonts w:hint="eastAsia"/>
        </w:rPr>
        <w:t>获取与处理</w:t>
      </w:r>
      <w:bookmarkEnd w:id="21"/>
    </w:p>
    <w:p w14:paraId="64179680" w14:textId="77F5A1D6" w:rsidR="00033CCB" w:rsidRDefault="00A5754A" w:rsidP="001D3F75">
      <w:pPr>
        <w:spacing w:line="480" w:lineRule="exact"/>
        <w:ind w:firstLine="480"/>
      </w:pPr>
      <w:r>
        <w:rPr>
          <w:rFonts w:hint="eastAsia"/>
        </w:rPr>
        <w:lastRenderedPageBreak/>
        <w:t>本论文数据集源自</w:t>
      </w:r>
      <w:r>
        <w:rPr>
          <w:rFonts w:hint="eastAsia"/>
        </w:rPr>
        <w:t>kaggle</w:t>
      </w:r>
      <w:r>
        <w:rPr>
          <w:rFonts w:hint="eastAsia"/>
        </w:rPr>
        <w:t>网站的</w:t>
      </w:r>
      <w:r w:rsidRPr="00A5754A">
        <w:t>Company Bankruptcy Prediction</w:t>
      </w:r>
      <w:r>
        <w:rPr>
          <w:rFonts w:hint="eastAsia"/>
        </w:rPr>
        <w:t>数据集（获取网址：</w:t>
      </w:r>
      <w:hyperlink r:id="rId38" w:history="1">
        <w:r w:rsidRPr="00477D56">
          <w:rPr>
            <w:rStyle w:val="af8"/>
          </w:rPr>
          <w:t>https://www.kaggle.com/code/ahmedtronic/company-bankruptcy-prediction</w:t>
        </w:r>
      </w:hyperlink>
      <w:r>
        <w:rPr>
          <w:rFonts w:hint="eastAsia"/>
        </w:rPr>
        <w:t>）。该数据</w:t>
      </w:r>
      <w:r w:rsidRPr="00A5754A">
        <w:t>收集自</w:t>
      </w:r>
      <w:r w:rsidRPr="00A5754A">
        <w:t>1999</w:t>
      </w:r>
      <w:r w:rsidRPr="00A5754A">
        <w:t>年至</w:t>
      </w:r>
      <w:r w:rsidRPr="00A5754A">
        <w:t>2009</w:t>
      </w:r>
      <w:r w:rsidRPr="00A5754A">
        <w:t>年的《台湾经济杂志》</w:t>
      </w:r>
      <w:r>
        <w:rPr>
          <w:rFonts w:hint="eastAsia"/>
        </w:rPr>
        <w:t>，描述了多家企业的各种指标以及是否破产。</w:t>
      </w:r>
      <w:r w:rsidRPr="00A5754A">
        <w:t>公司破产的定义基于台湾证券交易所的营业法规。</w:t>
      </w:r>
      <w:r w:rsidR="00A018AA">
        <w:rPr>
          <w:rFonts w:hint="eastAsia"/>
        </w:rPr>
        <w:t>该数据集共有</w:t>
      </w:r>
      <w:r w:rsidR="00A018AA">
        <w:rPr>
          <w:rFonts w:hint="eastAsia"/>
        </w:rPr>
        <w:t>6819</w:t>
      </w:r>
      <w:r w:rsidR="00A018AA">
        <w:rPr>
          <w:rFonts w:hint="eastAsia"/>
        </w:rPr>
        <w:t>条数据，</w:t>
      </w:r>
      <w:r w:rsidR="00A018AA">
        <w:rPr>
          <w:rFonts w:hint="eastAsia"/>
        </w:rPr>
        <w:t>95</w:t>
      </w:r>
      <w:r w:rsidR="00A018AA">
        <w:rPr>
          <w:rFonts w:hint="eastAsia"/>
        </w:rPr>
        <w:t>个财务特征，</w:t>
      </w:r>
      <w:r w:rsidR="00A018AA">
        <w:rPr>
          <w:rFonts w:hint="eastAsia"/>
        </w:rPr>
        <w:t>1</w:t>
      </w:r>
      <w:r w:rsidR="00A018AA">
        <w:rPr>
          <w:rFonts w:hint="eastAsia"/>
        </w:rPr>
        <w:t>个描述是否破产的特征。</w:t>
      </w:r>
    </w:p>
    <w:p w14:paraId="727D1643" w14:textId="2B8E5DA6" w:rsidR="00A018AA" w:rsidRDefault="00A018AA" w:rsidP="001D3F75">
      <w:pPr>
        <w:autoSpaceDE w:val="0"/>
        <w:autoSpaceDN w:val="0"/>
        <w:adjustRightInd w:val="0"/>
        <w:spacing w:line="480" w:lineRule="exact"/>
        <w:ind w:firstLine="480"/>
      </w:pPr>
      <w:r>
        <w:rPr>
          <w:rFonts w:hint="eastAsia"/>
        </w:rPr>
        <w:t>该数据集不存在空值，无需进行填空处理。</w:t>
      </w:r>
      <w:r w:rsidR="00544531" w:rsidRPr="00544531">
        <w:t>在常规的实证研究与数据挖掘中，通常采用缩尾或截断等方法处理极端异常值，以满足传统线性模型对正态性与方差齐性的假设。然而，在系统性金融风险与企业破产预警这一特定领域，财务指标的异常值（如极高的杠杆率）往往并非统计噪声，而是诱发</w:t>
      </w:r>
      <w:r w:rsidR="00544531">
        <w:rPr>
          <w:rFonts w:hint="eastAsia"/>
        </w:rPr>
        <w:t>公司破产</w:t>
      </w:r>
      <w:r w:rsidR="00544531" w:rsidRPr="00544531">
        <w:t>的最核心先兆信号</w:t>
      </w:r>
      <w:r w:rsidR="00544531">
        <w:rPr>
          <w:rFonts w:hint="eastAsia"/>
        </w:rPr>
        <w:t>，</w:t>
      </w:r>
      <w:r w:rsidR="00544531" w:rsidRPr="00544531">
        <w:t>为最大程度保留微观经济主体的真实财务崩塌轨迹，本文决定放弃对连续财务变量进行任何破坏原始分布形态的异常值剔除或缩尾处理，仅进行无量纲化的标准化操作，从而在保障计算稳定性的同时，实现了对极端风险特征的无损保留</w:t>
      </w:r>
      <w:r w:rsidR="00544531">
        <w:rPr>
          <w:rFonts w:hint="eastAsia"/>
        </w:rPr>
        <w:t>。</w:t>
      </w:r>
      <w:r w:rsidR="00D226B6">
        <w:rPr>
          <w:rFonts w:hint="eastAsia"/>
        </w:rPr>
        <w:t>但该操作要求后续建模时使用对重尾分布具有稳定性的模型方法。</w:t>
      </w:r>
      <w:r w:rsidR="001114CF">
        <w:rPr>
          <w:rFonts w:hint="eastAsia"/>
        </w:rPr>
        <w:t>值得注意的是，“</w:t>
      </w:r>
      <w:r w:rsidR="001114CF" w:rsidRPr="001114CF">
        <w:t>Net Income Flag</w:t>
      </w:r>
      <w:r w:rsidR="001114CF">
        <w:rPr>
          <w:rFonts w:hint="eastAsia"/>
        </w:rPr>
        <w:t>”一列方差为</w:t>
      </w:r>
      <w:r w:rsidR="001114CF">
        <w:rPr>
          <w:rFonts w:hint="eastAsia"/>
        </w:rPr>
        <w:t>0</w:t>
      </w:r>
      <w:r w:rsidR="001114CF">
        <w:rPr>
          <w:rFonts w:hint="eastAsia"/>
        </w:rPr>
        <w:t>，即为常数列，不含任何信息，故删去该特征</w:t>
      </w:r>
      <w:r w:rsidR="004D672D">
        <w:rPr>
          <w:rFonts w:hint="eastAsia"/>
        </w:rPr>
        <w:t>。</w:t>
      </w:r>
    </w:p>
    <w:p w14:paraId="048F6EA2" w14:textId="53B09C2F" w:rsidR="00A5754A" w:rsidRPr="00544531" w:rsidRDefault="00544531" w:rsidP="001D3F75">
      <w:pPr>
        <w:autoSpaceDE w:val="0"/>
        <w:autoSpaceDN w:val="0"/>
        <w:adjustRightInd w:val="0"/>
        <w:spacing w:line="480" w:lineRule="exact"/>
        <w:ind w:firstLine="480"/>
      </w:pPr>
      <w:r>
        <w:rPr>
          <w:rFonts w:hint="eastAsia"/>
        </w:rPr>
        <w:t>为防止数据泄露导致影响模型训练效果，本文按照</w:t>
      </w:r>
      <w:r>
        <w:rPr>
          <w:rFonts w:hint="eastAsia"/>
        </w:rPr>
        <w:t>7:3</w:t>
      </w:r>
      <w:r>
        <w:rPr>
          <w:rFonts w:hint="eastAsia"/>
        </w:rPr>
        <w:t>划分训练集与验证集后，后续的模型</w:t>
      </w:r>
      <w:r w:rsidR="00D226B6">
        <w:rPr>
          <w:rFonts w:hint="eastAsia"/>
        </w:rPr>
        <w:t>训练与</w:t>
      </w:r>
      <w:r>
        <w:rPr>
          <w:rFonts w:hint="eastAsia"/>
        </w:rPr>
        <w:t>建立均基于训练集，仅在模型评估处使用验证集。</w:t>
      </w:r>
    </w:p>
    <w:p w14:paraId="6C9D95B7" w14:textId="538E1D83" w:rsidR="00145280" w:rsidRDefault="00145280" w:rsidP="001D3F75">
      <w:pPr>
        <w:pStyle w:val="2"/>
        <w:keepNext w:val="0"/>
        <w:spacing w:before="120" w:after="120" w:line="480" w:lineRule="exact"/>
      </w:pPr>
      <w:bookmarkStart w:id="22" w:name="_Toc81731786"/>
      <w:bookmarkStart w:id="23" w:name="_Toc81731850"/>
      <w:bookmarkStart w:id="24" w:name="_Toc106480845"/>
      <w:bookmarkStart w:id="25" w:name="_Toc228042754"/>
      <w:r w:rsidRPr="00394F00">
        <w:rPr>
          <w:rFonts w:hint="eastAsia"/>
        </w:rPr>
        <w:t>数据</w:t>
      </w:r>
      <w:bookmarkEnd w:id="22"/>
      <w:bookmarkEnd w:id="23"/>
      <w:bookmarkEnd w:id="24"/>
      <w:r w:rsidR="00C05AD2">
        <w:rPr>
          <w:rFonts w:hint="eastAsia"/>
        </w:rPr>
        <w:t>探索性</w:t>
      </w:r>
      <w:r>
        <w:rPr>
          <w:rFonts w:hint="eastAsia"/>
        </w:rPr>
        <w:t>分析</w:t>
      </w:r>
      <w:bookmarkEnd w:id="25"/>
    </w:p>
    <w:p w14:paraId="5561A8C9" w14:textId="3461B539" w:rsidR="008431C0" w:rsidRDefault="00D226B6" w:rsidP="001D3F75">
      <w:pPr>
        <w:spacing w:line="480" w:lineRule="exact"/>
        <w:ind w:firstLine="480"/>
      </w:pPr>
      <w:r>
        <w:rPr>
          <w:rFonts w:hint="eastAsia"/>
        </w:rPr>
        <w:t>在正式建模前，先对数据集进行探索性分析。</w:t>
      </w:r>
    </w:p>
    <w:p w14:paraId="200A2F33" w14:textId="6C0F7226" w:rsidR="00544531" w:rsidRDefault="00D226B6" w:rsidP="00795AB6">
      <w:pPr>
        <w:spacing w:line="480" w:lineRule="exact"/>
        <w:ind w:firstLine="480"/>
        <w:rPr>
          <w:noProof/>
        </w:rPr>
      </w:pPr>
      <w:r>
        <w:rPr>
          <w:rFonts w:hint="eastAsia"/>
        </w:rPr>
        <w:t>对目标变量“是否破产”的分布进行可视化如下：</w:t>
      </w:r>
    </w:p>
    <w:p w14:paraId="04186FDB" w14:textId="28EEBE3F" w:rsidR="00795AB6" w:rsidRDefault="00795AB6" w:rsidP="00795AB6">
      <w:pPr>
        <w:pStyle w:val="aff1"/>
      </w:pPr>
      <w:r>
        <w:rPr>
          <w:noProof/>
        </w:rPr>
        <w:drawing>
          <wp:inline distT="0" distB="0" distL="0" distR="0" wp14:anchorId="6A0547BB" wp14:editId="31035454">
            <wp:extent cx="3098854" cy="1835754"/>
            <wp:effectExtent l="0" t="0" r="6350" b="0"/>
            <wp:docPr id="212175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8337"/>
                    <a:stretch>
                      <a:fillRect/>
                    </a:stretch>
                  </pic:blipFill>
                  <pic:spPr bwMode="auto">
                    <a:xfrm>
                      <a:off x="0" y="0"/>
                      <a:ext cx="3152886" cy="1867763"/>
                    </a:xfrm>
                    <a:prstGeom prst="rect">
                      <a:avLst/>
                    </a:prstGeom>
                    <a:noFill/>
                    <a:ln>
                      <a:noFill/>
                    </a:ln>
                    <a:extLst>
                      <a:ext uri="{53640926-AAD7-44D8-BBD7-CCE9431645EC}">
                        <a14:shadowObscured xmlns:a14="http://schemas.microsoft.com/office/drawing/2010/main"/>
                      </a:ext>
                    </a:extLst>
                  </pic:spPr>
                </pic:pic>
              </a:graphicData>
            </a:graphic>
          </wp:inline>
        </w:drawing>
      </w:r>
    </w:p>
    <w:p w14:paraId="4219D2D8" w14:textId="1D60C7A9" w:rsidR="00D226B6" w:rsidRDefault="00E7159A" w:rsidP="001D3F75">
      <w:pPr>
        <w:pStyle w:val="a1"/>
        <w:spacing w:line="480" w:lineRule="exact"/>
      </w:pPr>
      <w:bookmarkStart w:id="26" w:name="_Toc228107856"/>
      <w:r>
        <w:rPr>
          <w:rFonts w:hint="eastAsia"/>
        </w:rPr>
        <w:t>类别横向堆积柱形图</w:t>
      </w:r>
      <w:bookmarkEnd w:id="26"/>
    </w:p>
    <w:p w14:paraId="56ACD0C8" w14:textId="5CD4BD1A" w:rsidR="00D226B6" w:rsidRDefault="00D226B6" w:rsidP="001D3F75">
      <w:pPr>
        <w:spacing w:line="480" w:lineRule="exact"/>
        <w:ind w:firstLine="480"/>
      </w:pPr>
      <w:r>
        <w:rPr>
          <w:rFonts w:hint="eastAsia"/>
        </w:rPr>
        <w:t>如图所示，稳定企业的数量远远超过破产企业数量，说明该分类问题存在极度样本不平衡问题，这提示在后续的处理中引入惩罚机制来平衡正负样本。</w:t>
      </w:r>
    </w:p>
    <w:p w14:paraId="1D6B445D" w14:textId="372A541D" w:rsidR="00795AB6" w:rsidRDefault="00A149B7" w:rsidP="00795AB6">
      <w:pPr>
        <w:spacing w:line="480" w:lineRule="exact"/>
        <w:ind w:firstLine="480"/>
      </w:pPr>
      <w:r>
        <w:rPr>
          <w:rFonts w:hint="eastAsia"/>
        </w:rPr>
        <w:lastRenderedPageBreak/>
        <w:t>接下来，</w:t>
      </w:r>
      <w:r w:rsidR="009D1861">
        <w:rPr>
          <w:rFonts w:hint="eastAsia"/>
        </w:rPr>
        <w:t>本文</w:t>
      </w:r>
      <w:r>
        <w:rPr>
          <w:rFonts w:hint="eastAsia"/>
        </w:rPr>
        <w:t>探索目标变量与各个特征的相关性强弱。计算相关性时，</w:t>
      </w:r>
      <w:r w:rsidRPr="00A149B7">
        <w:t>连续特征与连续特征之间</w:t>
      </w:r>
      <w:r>
        <w:rPr>
          <w:rFonts w:hint="eastAsia"/>
        </w:rPr>
        <w:t>采用</w:t>
      </w:r>
      <w:r w:rsidRPr="00A149B7">
        <w:t>标准皮尔逊相关系数</w:t>
      </w:r>
      <w:r>
        <w:rPr>
          <w:rFonts w:hint="eastAsia"/>
        </w:rPr>
        <w:t>：</w:t>
      </w:r>
    </w:p>
    <w:p w14:paraId="198EAFB5" w14:textId="4D5C7E39" w:rsidR="00795AB6" w:rsidRDefault="00795AB6" w:rsidP="00795AB6">
      <w:pPr>
        <w:pStyle w:val="AMDisplayEquation"/>
        <w:ind w:left="1440" w:firstLine="482"/>
      </w:pPr>
      <w:r>
        <w:tab/>
      </w:r>
      <w:r w:rsidRPr="00795AB6">
        <w:rPr>
          <w:position w:val="-43"/>
        </w:rPr>
        <w:object w:dxaOrig="3520" w:dyaOrig="938" w14:anchorId="11F78182">
          <v:shape id="_x0000_i1037" type="#_x0000_t75" style="width:175.5pt;height:47.25pt" o:ole="">
            <v:imagedata r:id="rId40" o:title=""/>
          </v:shape>
          <o:OLEObject Type="Embed" ProgID="Equation.AxMath" ShapeID="_x0000_i1037" DrawAspect="Content" ObjectID="_1841744786" r:id="rId4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w:instrText>
        </w:r>
      </w:fldSimple>
      <w:r>
        <w:instrText>)</w:instrText>
      </w:r>
      <w:r>
        <w:fldChar w:fldCharType="end"/>
      </w:r>
    </w:p>
    <w:p w14:paraId="46538C1F" w14:textId="38287A33" w:rsidR="00A149B7" w:rsidRDefault="00A149B7" w:rsidP="001D3F75">
      <w:pPr>
        <w:spacing w:line="480" w:lineRule="exact"/>
        <w:ind w:firstLine="480"/>
      </w:pPr>
      <w:r>
        <w:rPr>
          <w:rFonts w:hint="eastAsia"/>
        </w:rPr>
        <w:t>而</w:t>
      </w:r>
      <w:r w:rsidRPr="00A149B7">
        <w:t>连续特征与目标变量之间</w:t>
      </w:r>
      <w:r>
        <w:rPr>
          <w:rFonts w:hint="eastAsia"/>
        </w:rPr>
        <w:t>采用</w:t>
      </w:r>
      <w:r w:rsidRPr="00A149B7">
        <w:t>点二列相关系数</w:t>
      </w:r>
      <w:r>
        <w:rPr>
          <w:rFonts w:hint="eastAsia"/>
        </w:rPr>
        <w:t>：</w:t>
      </w:r>
    </w:p>
    <w:p w14:paraId="78AADF64" w14:textId="6DBB5352" w:rsidR="00A149B7" w:rsidRDefault="00A149B7" w:rsidP="00795AB6">
      <w:pPr>
        <w:pStyle w:val="AMDisplayEquation"/>
      </w:pPr>
      <w:r>
        <w:tab/>
      </w:r>
      <w:r w:rsidR="00795AB6" w:rsidRPr="001B6841">
        <w:rPr>
          <w:position w:val="-25"/>
        </w:rPr>
        <w:object w:dxaOrig="2184" w:dyaOrig="654" w14:anchorId="7345808E">
          <v:shape id="_x0000_i1038" type="#_x0000_t75" style="width:109.5pt;height:33pt" o:ole="">
            <v:imagedata r:id="rId42" o:title=""/>
          </v:shape>
          <o:OLEObject Type="Embed" ProgID="Equation.AxMath" ShapeID="_x0000_i1038" DrawAspect="Content" ObjectID="_1841744787" r:id="rId4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2</w:instrText>
        </w:r>
      </w:fldSimple>
      <w:r>
        <w:instrText>)</w:instrText>
      </w:r>
      <w:r>
        <w:fldChar w:fldCharType="end"/>
      </w:r>
    </w:p>
    <w:p w14:paraId="59D8DCFE" w14:textId="39556FB7" w:rsidR="00A149B7" w:rsidRPr="00A149B7" w:rsidRDefault="00A149B7" w:rsidP="001D3F75">
      <w:pPr>
        <w:spacing w:line="480" w:lineRule="exact"/>
        <w:ind w:firstLine="480"/>
      </w:pPr>
      <w:r>
        <w:rPr>
          <w:rFonts w:hint="eastAsia"/>
        </w:rPr>
        <w:t>最终将结果可视化展示如下：</w:t>
      </w:r>
    </w:p>
    <w:p w14:paraId="4DAC6562" w14:textId="4E56E340" w:rsidR="00A149B7" w:rsidRDefault="00A149B7" w:rsidP="00795AB6">
      <w:pPr>
        <w:pStyle w:val="aff1"/>
      </w:pPr>
      <w:r>
        <w:rPr>
          <w:noProof/>
        </w:rPr>
        <w:drawing>
          <wp:inline distT="0" distB="0" distL="0" distR="0" wp14:anchorId="4C1BD969" wp14:editId="2FABADDD">
            <wp:extent cx="2259923" cy="1896102"/>
            <wp:effectExtent l="0" t="0" r="7620" b="9525"/>
            <wp:docPr id="20014479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853" t="6886" r="11193"/>
                    <a:stretch>
                      <a:fillRect/>
                    </a:stretch>
                  </pic:blipFill>
                  <pic:spPr bwMode="auto">
                    <a:xfrm>
                      <a:off x="0" y="0"/>
                      <a:ext cx="2359359" cy="1979530"/>
                    </a:xfrm>
                    <a:prstGeom prst="rect">
                      <a:avLst/>
                    </a:prstGeom>
                    <a:noFill/>
                    <a:ln>
                      <a:noFill/>
                    </a:ln>
                    <a:extLst>
                      <a:ext uri="{53640926-AAD7-44D8-BBD7-CCE9431645EC}">
                        <a14:shadowObscured xmlns:a14="http://schemas.microsoft.com/office/drawing/2010/main"/>
                      </a:ext>
                    </a:extLst>
                  </pic:spPr>
                </pic:pic>
              </a:graphicData>
            </a:graphic>
          </wp:inline>
        </w:drawing>
      </w:r>
    </w:p>
    <w:p w14:paraId="6F62DF2C" w14:textId="2276EE06" w:rsidR="00A149B7" w:rsidRPr="00A149B7" w:rsidRDefault="00E7159A" w:rsidP="001D3F75">
      <w:pPr>
        <w:pStyle w:val="a1"/>
        <w:spacing w:line="480" w:lineRule="exact"/>
      </w:pPr>
      <w:bookmarkStart w:id="27" w:name="_Toc228107857"/>
      <w:r>
        <w:rPr>
          <w:rFonts w:hint="eastAsia"/>
        </w:rPr>
        <w:t>全部特征相关性热力图</w:t>
      </w:r>
      <w:bookmarkEnd w:id="27"/>
    </w:p>
    <w:p w14:paraId="6B154B22" w14:textId="457F385D" w:rsidR="00A5485F" w:rsidRDefault="00A5485F" w:rsidP="001D3F75">
      <w:pPr>
        <w:spacing w:line="480" w:lineRule="exact"/>
        <w:ind w:firstLine="480"/>
      </w:pPr>
      <w:r>
        <w:rPr>
          <w:rFonts w:hint="eastAsia"/>
        </w:rPr>
        <w:t>再取与目标变量相关性最强的</w:t>
      </w:r>
      <w:r>
        <w:rPr>
          <w:rFonts w:hint="eastAsia"/>
        </w:rPr>
        <w:t>15</w:t>
      </w:r>
      <w:r>
        <w:rPr>
          <w:rFonts w:hint="eastAsia"/>
        </w:rPr>
        <w:t>个特征绘制相关性热力图：</w:t>
      </w:r>
    </w:p>
    <w:p w14:paraId="762BDFAA" w14:textId="5E0CAECF" w:rsidR="00A5485F" w:rsidRDefault="00A5485F" w:rsidP="00795AB6">
      <w:pPr>
        <w:pStyle w:val="aff1"/>
      </w:pPr>
      <w:r>
        <w:rPr>
          <w:noProof/>
        </w:rPr>
        <w:drawing>
          <wp:inline distT="0" distB="0" distL="0" distR="0" wp14:anchorId="4C2E483A" wp14:editId="20A6A955">
            <wp:extent cx="3228866" cy="2538069"/>
            <wp:effectExtent l="0" t="0" r="0" b="0"/>
            <wp:docPr id="6142486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9200" t="6857" r="9447"/>
                    <a:stretch>
                      <a:fillRect/>
                    </a:stretch>
                  </pic:blipFill>
                  <pic:spPr bwMode="auto">
                    <a:xfrm>
                      <a:off x="0" y="0"/>
                      <a:ext cx="3232487" cy="2540916"/>
                    </a:xfrm>
                    <a:prstGeom prst="rect">
                      <a:avLst/>
                    </a:prstGeom>
                    <a:noFill/>
                    <a:ln>
                      <a:noFill/>
                    </a:ln>
                    <a:extLst>
                      <a:ext uri="{53640926-AAD7-44D8-BBD7-CCE9431645EC}">
                        <a14:shadowObscured xmlns:a14="http://schemas.microsoft.com/office/drawing/2010/main"/>
                      </a:ext>
                    </a:extLst>
                  </pic:spPr>
                </pic:pic>
              </a:graphicData>
            </a:graphic>
          </wp:inline>
        </w:drawing>
      </w:r>
    </w:p>
    <w:p w14:paraId="0CB02BFC" w14:textId="470EAA23" w:rsidR="00A5485F" w:rsidRPr="00A5485F" w:rsidRDefault="00E7159A" w:rsidP="001D3F75">
      <w:pPr>
        <w:pStyle w:val="a1"/>
        <w:spacing w:line="480" w:lineRule="exact"/>
      </w:pPr>
      <w:bookmarkStart w:id="28" w:name="_Toc228107858"/>
      <w:r>
        <w:rPr>
          <w:rFonts w:hint="eastAsia"/>
        </w:rPr>
        <w:t>相关性</w:t>
      </w:r>
      <w:r>
        <w:rPr>
          <w:rFonts w:hint="eastAsia"/>
        </w:rPr>
        <w:t>Top15</w:t>
      </w:r>
      <w:r>
        <w:rPr>
          <w:rFonts w:hint="eastAsia"/>
        </w:rPr>
        <w:t>特征与目标变量相关性热力图</w:t>
      </w:r>
      <w:bookmarkEnd w:id="28"/>
    </w:p>
    <w:p w14:paraId="7A88AAA8" w14:textId="51E166F1" w:rsidR="00345012" w:rsidRDefault="00A149B7" w:rsidP="001D3F75">
      <w:pPr>
        <w:spacing w:line="480" w:lineRule="exact"/>
        <w:ind w:firstLine="480"/>
      </w:pPr>
      <w:r>
        <w:rPr>
          <w:rFonts w:hint="eastAsia"/>
        </w:rPr>
        <w:t>如上</w:t>
      </w:r>
      <w:r w:rsidR="00A5485F">
        <w:rPr>
          <w:rFonts w:hint="eastAsia"/>
        </w:rPr>
        <w:t>两</w:t>
      </w:r>
      <w:r>
        <w:rPr>
          <w:rFonts w:hint="eastAsia"/>
        </w:rPr>
        <w:t>图所示</w:t>
      </w:r>
      <w:r w:rsidR="00345012">
        <w:rPr>
          <w:rFonts w:hint="eastAsia"/>
        </w:rPr>
        <w:t>，</w:t>
      </w:r>
      <w:r>
        <w:rPr>
          <w:rFonts w:hint="eastAsia"/>
        </w:rPr>
        <w:t>目标变量与各个特征之间相关性较弱，并且</w:t>
      </w:r>
      <w:r w:rsidR="00345012">
        <w:rPr>
          <w:rFonts w:hint="eastAsia"/>
        </w:rPr>
        <w:t>仅</w:t>
      </w:r>
      <w:r>
        <w:rPr>
          <w:rFonts w:hint="eastAsia"/>
        </w:rPr>
        <w:t>有部分特征与</w:t>
      </w:r>
      <w:r w:rsidR="00345012">
        <w:rPr>
          <w:rFonts w:hint="eastAsia"/>
        </w:rPr>
        <w:t>目标变量</w:t>
      </w:r>
      <w:r>
        <w:rPr>
          <w:rFonts w:hint="eastAsia"/>
        </w:rPr>
        <w:t>间</w:t>
      </w:r>
      <w:r w:rsidR="00345012">
        <w:rPr>
          <w:rFonts w:hint="eastAsia"/>
        </w:rPr>
        <w:t>存</w:t>
      </w:r>
      <w:r>
        <w:rPr>
          <w:rFonts w:hint="eastAsia"/>
        </w:rPr>
        <w:t>在较强相关性。</w:t>
      </w:r>
      <w:r w:rsidR="00A5485F">
        <w:rPr>
          <w:rFonts w:hint="eastAsia"/>
        </w:rPr>
        <w:t>此外，部分</w:t>
      </w:r>
      <w:r w:rsidR="00345012">
        <w:rPr>
          <w:rFonts w:hint="eastAsia"/>
        </w:rPr>
        <w:t>特征</w:t>
      </w:r>
      <w:r w:rsidR="00A5485F">
        <w:rPr>
          <w:rFonts w:hint="eastAsia"/>
        </w:rPr>
        <w:t>对目标变量有</w:t>
      </w:r>
      <w:r w:rsidR="00345012">
        <w:rPr>
          <w:rFonts w:hint="eastAsia"/>
        </w:rPr>
        <w:t>一致</w:t>
      </w:r>
      <w:r w:rsidR="00A5485F">
        <w:rPr>
          <w:rFonts w:hint="eastAsia"/>
        </w:rPr>
        <w:t>的影响，热力图呈现同色分块的现象。</w:t>
      </w:r>
      <w:r>
        <w:rPr>
          <w:rFonts w:hint="eastAsia"/>
        </w:rPr>
        <w:t>虽然该结果可能受异常值影响，</w:t>
      </w:r>
      <w:r w:rsidRPr="00345012">
        <w:rPr>
          <w:rFonts w:hint="eastAsia"/>
          <w:b/>
          <w:bCs/>
        </w:rPr>
        <w:t>但依然能收获以下提示</w:t>
      </w:r>
      <w:r>
        <w:rPr>
          <w:rFonts w:hint="eastAsia"/>
        </w:rPr>
        <w:t>：</w:t>
      </w:r>
    </w:p>
    <w:p w14:paraId="0FBFED2C" w14:textId="77777777" w:rsidR="00345012" w:rsidRDefault="00A149B7" w:rsidP="001D3F75">
      <w:pPr>
        <w:spacing w:line="480" w:lineRule="exact"/>
        <w:ind w:firstLine="480"/>
      </w:pPr>
      <w:r>
        <w:rPr>
          <w:rFonts w:hint="eastAsia"/>
        </w:rPr>
        <w:lastRenderedPageBreak/>
        <w:t xml:space="preserve">(1) </w:t>
      </w:r>
      <w:r>
        <w:rPr>
          <w:rFonts w:hint="eastAsia"/>
        </w:rPr>
        <w:t>特征与特征之间可能存在非线性关系；</w:t>
      </w:r>
    </w:p>
    <w:p w14:paraId="2F2988D8" w14:textId="77777777" w:rsidR="00345012" w:rsidRDefault="00A149B7" w:rsidP="001D3F75">
      <w:pPr>
        <w:spacing w:line="480" w:lineRule="exact"/>
        <w:ind w:firstLine="480"/>
      </w:pPr>
      <w:r>
        <w:rPr>
          <w:rFonts w:hint="eastAsia"/>
        </w:rPr>
        <w:t xml:space="preserve">(2) </w:t>
      </w:r>
      <w:r>
        <w:rPr>
          <w:rFonts w:hint="eastAsia"/>
        </w:rPr>
        <w:t>单个特征对目标变量的单独影响较小，</w:t>
      </w:r>
      <w:r w:rsidR="00A5485F">
        <w:rPr>
          <w:rFonts w:hint="eastAsia"/>
        </w:rPr>
        <w:t>想要保持一定模型规模（特征数量）的同时有较好的模型效果，需要考虑交互项关系；</w:t>
      </w:r>
    </w:p>
    <w:p w14:paraId="1A3C0C0F" w14:textId="50FA58B2" w:rsidR="00D226B6" w:rsidRDefault="00A5485F" w:rsidP="001D3F75">
      <w:pPr>
        <w:spacing w:line="480" w:lineRule="exact"/>
        <w:ind w:firstLine="480"/>
      </w:pPr>
      <w:r>
        <w:rPr>
          <w:rFonts w:hint="eastAsia"/>
        </w:rPr>
        <w:t xml:space="preserve">(3) </w:t>
      </w:r>
      <w:r>
        <w:rPr>
          <w:rFonts w:hint="eastAsia"/>
        </w:rPr>
        <w:t>可以考虑对特征进行分类。</w:t>
      </w:r>
    </w:p>
    <w:p w14:paraId="5E75553E" w14:textId="54B49CAE" w:rsidR="00430CD4" w:rsidRDefault="00430CD4" w:rsidP="001D3F75">
      <w:pPr>
        <w:spacing w:line="480" w:lineRule="exact"/>
        <w:ind w:firstLine="480"/>
      </w:pPr>
      <w:r>
        <w:rPr>
          <w:rFonts w:hint="eastAsia"/>
        </w:rPr>
        <w:t>除此之外，</w:t>
      </w:r>
      <w:r w:rsidR="009D1861">
        <w:rPr>
          <w:rFonts w:hint="eastAsia"/>
        </w:rPr>
        <w:t>本文</w:t>
      </w:r>
      <w:r>
        <w:rPr>
          <w:rFonts w:hint="eastAsia"/>
        </w:rPr>
        <w:t>还取相关性最强的前</w:t>
      </w:r>
      <w:r>
        <w:rPr>
          <w:rFonts w:hint="eastAsia"/>
        </w:rPr>
        <w:t>15</w:t>
      </w:r>
      <w:r>
        <w:rPr>
          <w:rFonts w:hint="eastAsia"/>
        </w:rPr>
        <w:t>个特征分析破产与不破产企业的特征分布如下：</w:t>
      </w:r>
    </w:p>
    <w:p w14:paraId="3528A41A" w14:textId="32D9894E" w:rsidR="00430CD4" w:rsidRDefault="00430CD4" w:rsidP="00795AB6">
      <w:pPr>
        <w:pStyle w:val="aff1"/>
      </w:pPr>
      <w:r>
        <w:rPr>
          <w:noProof/>
        </w:rPr>
        <w:drawing>
          <wp:inline distT="0" distB="0" distL="0" distR="0" wp14:anchorId="4DC0B664" wp14:editId="276163BE">
            <wp:extent cx="4989797" cy="2782918"/>
            <wp:effectExtent l="0" t="0" r="1905" b="0"/>
            <wp:docPr id="9991946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9840"/>
                    <a:stretch>
                      <a:fillRect/>
                    </a:stretch>
                  </pic:blipFill>
                  <pic:spPr bwMode="auto">
                    <a:xfrm>
                      <a:off x="0" y="0"/>
                      <a:ext cx="5030737" cy="2805751"/>
                    </a:xfrm>
                    <a:prstGeom prst="rect">
                      <a:avLst/>
                    </a:prstGeom>
                    <a:noFill/>
                    <a:ln>
                      <a:noFill/>
                    </a:ln>
                    <a:extLst>
                      <a:ext uri="{53640926-AAD7-44D8-BBD7-CCE9431645EC}">
                        <a14:shadowObscured xmlns:a14="http://schemas.microsoft.com/office/drawing/2010/main"/>
                      </a:ext>
                    </a:extLst>
                  </pic:spPr>
                </pic:pic>
              </a:graphicData>
            </a:graphic>
          </wp:inline>
        </w:drawing>
      </w:r>
    </w:p>
    <w:p w14:paraId="191189E0" w14:textId="7129CC9A" w:rsidR="00430CD4" w:rsidRDefault="000645A3" w:rsidP="001D3F75">
      <w:pPr>
        <w:pStyle w:val="a1"/>
        <w:spacing w:line="480" w:lineRule="exact"/>
      </w:pPr>
      <w:bookmarkStart w:id="29" w:name="_Toc228107859"/>
      <w:r>
        <w:rPr>
          <w:rFonts w:hint="eastAsia"/>
        </w:rPr>
        <w:t>相关性最强</w:t>
      </w:r>
      <w:r>
        <w:rPr>
          <w:rFonts w:hint="eastAsia"/>
        </w:rPr>
        <w:t>15</w:t>
      </w:r>
      <w:r>
        <w:rPr>
          <w:rFonts w:hint="eastAsia"/>
        </w:rPr>
        <w:t>个特征关于目标变量的类别条件分布图</w:t>
      </w:r>
      <w:bookmarkEnd w:id="29"/>
    </w:p>
    <w:p w14:paraId="33ACC2F6" w14:textId="4FAD7A40" w:rsidR="00430CD4" w:rsidRPr="00430CD4" w:rsidRDefault="00430CD4" w:rsidP="001D3F75">
      <w:pPr>
        <w:spacing w:line="480" w:lineRule="exact"/>
        <w:ind w:firstLine="480"/>
      </w:pPr>
      <w:r>
        <w:rPr>
          <w:rFonts w:hint="eastAsia"/>
        </w:rPr>
        <w:t>可以很清楚地看到</w:t>
      </w:r>
      <w:r w:rsidR="00E63F40">
        <w:rPr>
          <w:rFonts w:hint="eastAsia"/>
        </w:rPr>
        <w:t>，破产与不破产企业之间的特征分布差异极大，破产企业的部分特征小的几乎看不见，而稳定企业的这些特征则是显著高于破产企业，这说明</w:t>
      </w:r>
      <w:r w:rsidR="00A74AFC">
        <w:rPr>
          <w:rFonts w:hint="eastAsia"/>
        </w:rPr>
        <w:t>部分特征关于是否破产存在明显差异、</w:t>
      </w:r>
      <w:r w:rsidR="00E63F40">
        <w:rPr>
          <w:rFonts w:hint="eastAsia"/>
        </w:rPr>
        <w:t>部分特征对目标变量存在较明显的阈值效应。</w:t>
      </w:r>
    </w:p>
    <w:p w14:paraId="2D34E60A" w14:textId="1715561F" w:rsidR="00BD5DB4" w:rsidRPr="00394F00" w:rsidRDefault="00D31FF7" w:rsidP="001D3F75">
      <w:pPr>
        <w:pStyle w:val="1"/>
        <w:keepNext w:val="0"/>
        <w:wordWrap/>
        <w:spacing w:before="120" w:after="120" w:line="480" w:lineRule="exact"/>
      </w:pPr>
      <w:bookmarkStart w:id="30" w:name="_Toc228042755"/>
      <w:bookmarkEnd w:id="20"/>
      <w:r>
        <w:rPr>
          <w:rFonts w:hint="eastAsia"/>
        </w:rPr>
        <w:t>主要</w:t>
      </w:r>
      <w:r w:rsidR="00145280">
        <w:rPr>
          <w:rFonts w:hint="eastAsia"/>
        </w:rPr>
        <w:t>模型</w:t>
      </w:r>
      <w:bookmarkEnd w:id="30"/>
    </w:p>
    <w:p w14:paraId="6A1C6837" w14:textId="35ECD212" w:rsidR="00726DBE" w:rsidRDefault="00726DBE" w:rsidP="001D3F75">
      <w:pPr>
        <w:pStyle w:val="2"/>
        <w:spacing w:before="120" w:after="120" w:line="480" w:lineRule="exact"/>
      </w:pPr>
      <w:bookmarkStart w:id="31" w:name="_Toc228042756"/>
      <w:r>
        <w:rPr>
          <w:rFonts w:hint="eastAsia"/>
        </w:rPr>
        <w:t>模型建立</w:t>
      </w:r>
      <w:bookmarkEnd w:id="31"/>
    </w:p>
    <w:p w14:paraId="07BD43D2" w14:textId="021A0908" w:rsidR="007B6C16" w:rsidRPr="007B6C16" w:rsidRDefault="00345012" w:rsidP="001D3F75">
      <w:pPr>
        <w:pStyle w:val="3"/>
        <w:spacing w:before="120" w:after="120" w:line="480" w:lineRule="exact"/>
      </w:pPr>
      <w:bookmarkStart w:id="32" w:name="_Toc228042757"/>
      <w:r>
        <w:rPr>
          <w:rFonts w:hint="eastAsia"/>
        </w:rPr>
        <w:t>特征工程</w:t>
      </w:r>
      <w:bookmarkEnd w:id="32"/>
    </w:p>
    <w:p w14:paraId="53C623F6" w14:textId="33F871B2" w:rsidR="00A65790" w:rsidRDefault="00863DC4" w:rsidP="001D3F75">
      <w:pPr>
        <w:spacing w:line="480" w:lineRule="exact"/>
        <w:ind w:firstLine="480"/>
      </w:pPr>
      <w:r w:rsidRPr="00863DC4">
        <w:t>Li</w:t>
      </w:r>
      <w:r w:rsidRPr="00863DC4">
        <w:t>等人</w:t>
      </w:r>
      <w:r w:rsidRPr="00863DC4">
        <w:t>2006</w:t>
      </w:r>
      <w:r w:rsidRPr="00863DC4">
        <w:t>年的实证研究分析了</w:t>
      </w:r>
      <w:r w:rsidRPr="00863DC4">
        <w:t>113</w:t>
      </w:r>
      <w:r w:rsidRPr="00863DC4">
        <w:t>个实验设计，发现：当两个主效应都显著时，交互作用显著的概率为</w:t>
      </w:r>
      <w:r w:rsidRPr="00863DC4">
        <w:t>33%</w:t>
      </w:r>
      <w:r w:rsidRPr="00863DC4">
        <w:t>；当只有一个主效应显著时，概率骤降至</w:t>
      </w:r>
      <w:r w:rsidRPr="00863DC4">
        <w:t>4.5%</w:t>
      </w:r>
      <w:r w:rsidRPr="00863DC4">
        <w:t>；当两个主效应都不显著时，概率仅</w:t>
      </w:r>
      <w:r w:rsidRPr="00863DC4">
        <w:t>0.48%</w:t>
      </w:r>
      <w:r w:rsidR="008B1A73">
        <w:fldChar w:fldCharType="begin"/>
      </w:r>
      <w:r w:rsidR="008B1A73">
        <w:instrText xml:space="preserve"> ADDIN NE.Ref.{6E7740A9-1718-4044-8C55-1568FF76AB64}</w:instrText>
      </w:r>
      <w:r w:rsidR="008B1A73">
        <w:fldChar w:fldCharType="separate"/>
      </w:r>
      <w:r w:rsidR="000D0331">
        <w:rPr>
          <w:rFonts w:cs="Times New Roman"/>
          <w:color w:val="080000"/>
          <w:kern w:val="0"/>
          <w:vertAlign w:val="superscript"/>
        </w:rPr>
        <w:t>[20]</w:t>
      </w:r>
      <w:r w:rsidR="008B1A73">
        <w:fldChar w:fldCharType="end"/>
      </w:r>
      <w:r>
        <w:rPr>
          <w:rFonts w:hint="eastAsia"/>
        </w:rPr>
        <w:t>。</w:t>
      </w:r>
      <w:r w:rsidR="005433C1">
        <w:rPr>
          <w:rFonts w:hint="eastAsia"/>
        </w:rPr>
        <w:t>事实上，在过去的关于交互项的研究中，多数学者基于</w:t>
      </w:r>
      <w:r w:rsidR="005433C1" w:rsidRPr="0034352B">
        <w:rPr>
          <w:rFonts w:hint="eastAsia"/>
          <w:b/>
          <w:bCs/>
        </w:rPr>
        <w:t>遗传性原则</w:t>
      </w:r>
      <w:r w:rsidR="005433C1">
        <w:rPr>
          <w:rFonts w:hint="eastAsia"/>
        </w:rPr>
        <w:t>采用两步法的方式，即先</w:t>
      </w:r>
      <w:r w:rsidR="00C10B92">
        <w:rPr>
          <w:rFonts w:hint="eastAsia"/>
        </w:rPr>
        <w:t>通过相关性或者建立</w:t>
      </w:r>
      <w:r w:rsidR="00C10B92">
        <w:rPr>
          <w:rFonts w:hint="eastAsia"/>
        </w:rPr>
        <w:t>SCAD</w:t>
      </w:r>
      <w:r w:rsidR="00C10B92">
        <w:rPr>
          <w:rFonts w:hint="eastAsia"/>
        </w:rPr>
        <w:t>模型</w:t>
      </w:r>
      <w:r w:rsidR="005433C1">
        <w:rPr>
          <w:rFonts w:hint="eastAsia"/>
        </w:rPr>
        <w:t>保留部分与目标变量强相关的主效应，再基于这些受限效应考虑交互效应。</w:t>
      </w:r>
      <w:r w:rsidR="00A65790">
        <w:rPr>
          <w:rFonts w:hint="eastAsia"/>
        </w:rPr>
        <w:t>又或者是直接针对高维特征</w:t>
      </w:r>
      <w:r w:rsidR="00A65790">
        <w:rPr>
          <w:rFonts w:hint="eastAsia"/>
        </w:rPr>
        <w:lastRenderedPageBreak/>
        <w:t>空间之间进行</w:t>
      </w:r>
      <w:r w:rsidR="00A65790">
        <w:rPr>
          <w:rFonts w:hint="eastAsia"/>
        </w:rPr>
        <w:t>LASSO</w:t>
      </w:r>
      <w:r w:rsidR="00A65790">
        <w:rPr>
          <w:rFonts w:hint="eastAsia"/>
        </w:rPr>
        <w:t>等惩罚项回归。</w:t>
      </w:r>
      <w:r w:rsidR="00C10B92">
        <w:rPr>
          <w:rFonts w:hint="eastAsia"/>
        </w:rPr>
        <w:t>虽然这</w:t>
      </w:r>
      <w:r w:rsidR="00A65790">
        <w:rPr>
          <w:rFonts w:hint="eastAsia"/>
        </w:rPr>
        <w:t>二者均是</w:t>
      </w:r>
      <w:r w:rsidR="00C10B92">
        <w:rPr>
          <w:rFonts w:hint="eastAsia"/>
        </w:rPr>
        <w:t>严谨有效的方法，但是在经济学中，尤其是</w:t>
      </w:r>
      <w:r w:rsidR="00C10B92" w:rsidRPr="00C10B92">
        <w:t>在极端的系统性金融风险中</w:t>
      </w:r>
      <w:r w:rsidR="00C10B92">
        <w:rPr>
          <w:rFonts w:hint="eastAsia"/>
        </w:rPr>
        <w:t>，通常存在</w:t>
      </w:r>
      <w:r w:rsidR="00C10B92" w:rsidRPr="00C10B92">
        <w:t>大量的</w:t>
      </w:r>
      <w:r w:rsidR="00C10B92" w:rsidRPr="0034352B">
        <w:rPr>
          <w:b/>
          <w:bCs/>
        </w:rPr>
        <w:t>纯交互效应</w:t>
      </w:r>
      <w:r w:rsidR="00C10B92">
        <w:rPr>
          <w:rFonts w:hint="eastAsia"/>
        </w:rPr>
        <w:t>，</w:t>
      </w:r>
      <w:r w:rsidR="00C10B92" w:rsidRPr="00C10B92">
        <w:t>例如，企业的轻微负债和短期现金流紧张作为单独的主效应，可能看起来健康</w:t>
      </w:r>
      <w:r w:rsidR="00C10B92">
        <w:rPr>
          <w:rFonts w:hint="eastAsia"/>
        </w:rPr>
        <w:t>，</w:t>
      </w:r>
      <w:r w:rsidR="00C10B92" w:rsidRPr="00C10B92">
        <w:t>但两者一旦叠加就</w:t>
      </w:r>
      <w:r w:rsidR="00C10B92">
        <w:rPr>
          <w:rFonts w:hint="eastAsia"/>
        </w:rPr>
        <w:t>出现就有可能</w:t>
      </w:r>
      <w:r w:rsidR="00C10B92" w:rsidRPr="00C10B92">
        <w:t>引发债务违约</w:t>
      </w:r>
      <w:r w:rsidR="00A65790">
        <w:rPr>
          <w:rFonts w:hint="eastAsia"/>
        </w:rPr>
        <w:t>；</w:t>
      </w:r>
      <w:r w:rsidR="00726DBE">
        <w:rPr>
          <w:rFonts w:hint="eastAsia"/>
        </w:rPr>
        <w:t>又或者是经济特征的独特性要求进行多项式或样条展开导致</w:t>
      </w:r>
      <w:r w:rsidR="00A65790">
        <w:rPr>
          <w:rFonts w:hint="eastAsia"/>
        </w:rPr>
        <w:t>特征数量超过</w:t>
      </w:r>
      <w:r w:rsidR="00A65790">
        <w:rPr>
          <w:rFonts w:hint="eastAsia"/>
        </w:rPr>
        <w:t>10000</w:t>
      </w:r>
      <w:r w:rsidR="00726DBE">
        <w:rPr>
          <w:rFonts w:hint="eastAsia"/>
        </w:rPr>
        <w:t>，形成</w:t>
      </w:r>
      <w:r w:rsidR="00A65790">
        <w:rPr>
          <w:rFonts w:hint="eastAsia"/>
        </w:rPr>
        <w:t>超高维特征</w:t>
      </w:r>
      <w:r w:rsidR="00726DBE">
        <w:rPr>
          <w:rFonts w:hint="eastAsia"/>
        </w:rPr>
        <w:t>空间，</w:t>
      </w:r>
      <w:r w:rsidR="00A65790">
        <w:rPr>
          <w:rFonts w:hint="eastAsia"/>
        </w:rPr>
        <w:t>导致</w:t>
      </w:r>
      <w:r w:rsidR="00A65790">
        <w:rPr>
          <w:rFonts w:hint="eastAsia"/>
        </w:rPr>
        <w:t>LASSO</w:t>
      </w:r>
      <w:r w:rsidR="00A65790">
        <w:rPr>
          <w:rFonts w:hint="eastAsia"/>
        </w:rPr>
        <w:t>等方法表现出现较大下滑</w:t>
      </w:r>
      <w:r w:rsidR="00C10B92">
        <w:rPr>
          <w:rFonts w:hint="eastAsia"/>
        </w:rPr>
        <w:t>。</w:t>
      </w:r>
    </w:p>
    <w:p w14:paraId="4F7321F3" w14:textId="6ED64760" w:rsidR="002E3CA2" w:rsidRDefault="00484D31" w:rsidP="001D3F75">
      <w:pPr>
        <w:spacing w:line="480" w:lineRule="exact"/>
        <w:ind w:firstLine="480"/>
      </w:pPr>
      <w:r w:rsidRPr="00484D31">
        <w:t>鉴于财务指标常具显著的非线性阈值效应（如资产回报率分布的破产异质性），由下图</w:t>
      </w:r>
      <w:r>
        <w:rPr>
          <w:rFonts w:hint="eastAsia"/>
        </w:rPr>
        <w:t>也</w:t>
      </w:r>
      <w:r w:rsidRPr="00484D31">
        <w:t>可以看出破产企业的利息和折旧前的总资产回报率基本均小于</w:t>
      </w:r>
      <w:r w:rsidRPr="00484D31">
        <w:t>0.5</w:t>
      </w:r>
      <w:r w:rsidRPr="00484D31">
        <w:t>，而正常企业则是围绕在</w:t>
      </w:r>
      <w:r w:rsidRPr="00484D31">
        <w:t>0.5</w:t>
      </w:r>
      <w:r w:rsidRPr="00484D31">
        <w:t>附近在整个区间均有分布</w:t>
      </w:r>
      <w:r>
        <w:rPr>
          <w:rFonts w:hint="eastAsia"/>
        </w:rPr>
        <w:t>，暗示阈值效应的存在</w:t>
      </w:r>
      <w:r w:rsidRPr="00484D31">
        <w:t>。</w:t>
      </w:r>
      <w:r>
        <w:rPr>
          <w:rFonts w:hint="eastAsia"/>
        </w:rPr>
        <w:t>故</w:t>
      </w:r>
      <w:r w:rsidRPr="00484D31">
        <w:t>本文引入自然三次样条（</w:t>
      </w:r>
      <w:r w:rsidRPr="00484D31">
        <w:t>Natural Cubic Splines, NCS</w:t>
      </w:r>
      <w:r w:rsidRPr="00484D31">
        <w:t>）对特征进行基函数展开。较之传统多项式，</w:t>
      </w:r>
      <w:r w:rsidRPr="00484D31">
        <w:t>NCS</w:t>
      </w:r>
      <w:r w:rsidRPr="00484D31">
        <w:t>通过施加边界线性约束，在保留内部节点高阶平滑性的同时，有效克服边界振荡，降低端点估计方差，显著提升模型的外推稳定性。此外，因</w:t>
      </w:r>
      <w:r w:rsidRPr="00484D31">
        <w:t>“Liability.Assets.Flag”</w:t>
      </w:r>
      <w:r w:rsidRPr="00484D31">
        <w:t>变量呈现极端分布致使节点重合，故不予样条展开。</w:t>
      </w:r>
    </w:p>
    <w:p w14:paraId="4BD73CDF" w14:textId="43953DDD" w:rsidR="002E3CA2" w:rsidRDefault="002E3CA2" w:rsidP="00795AB6">
      <w:pPr>
        <w:pStyle w:val="aff1"/>
      </w:pPr>
      <w:r>
        <w:rPr>
          <w:noProof/>
        </w:rPr>
        <w:drawing>
          <wp:inline distT="0" distB="0" distL="0" distR="0" wp14:anchorId="10E6055E" wp14:editId="2B8EEC4E">
            <wp:extent cx="3647089" cy="2815068"/>
            <wp:effectExtent l="0" t="0" r="0" b="4445"/>
            <wp:docPr id="17040165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3613"/>
                    <a:stretch>
                      <a:fillRect/>
                    </a:stretch>
                  </pic:blipFill>
                  <pic:spPr bwMode="auto">
                    <a:xfrm>
                      <a:off x="0" y="0"/>
                      <a:ext cx="3672479" cy="2834666"/>
                    </a:xfrm>
                    <a:prstGeom prst="rect">
                      <a:avLst/>
                    </a:prstGeom>
                    <a:noFill/>
                    <a:ln>
                      <a:noFill/>
                    </a:ln>
                    <a:extLst>
                      <a:ext uri="{53640926-AAD7-44D8-BBD7-CCE9431645EC}">
                        <a14:shadowObscured xmlns:a14="http://schemas.microsoft.com/office/drawing/2010/main"/>
                      </a:ext>
                    </a:extLst>
                  </pic:spPr>
                </pic:pic>
              </a:graphicData>
            </a:graphic>
          </wp:inline>
        </w:drawing>
      </w:r>
    </w:p>
    <w:p w14:paraId="2462F814" w14:textId="6D51E134" w:rsidR="00430CD4" w:rsidRPr="00430CD4" w:rsidRDefault="000645A3" w:rsidP="001D3F75">
      <w:pPr>
        <w:pStyle w:val="a1"/>
        <w:spacing w:line="480" w:lineRule="exact"/>
      </w:pPr>
      <w:bookmarkStart w:id="33" w:name="_Toc228107860"/>
      <w:r>
        <w:rPr>
          <w:rFonts w:hint="eastAsia"/>
        </w:rPr>
        <w:t>G</w:t>
      </w:r>
      <w:r>
        <w:t>a</w:t>
      </w:r>
      <w:r>
        <w:rPr>
          <w:rFonts w:hint="eastAsia"/>
        </w:rPr>
        <w:t>m</w:t>
      </w:r>
      <w:r>
        <w:rPr>
          <w:rFonts w:hint="eastAsia"/>
        </w:rPr>
        <w:t>平滑曲线图</w:t>
      </w:r>
      <w:bookmarkEnd w:id="33"/>
    </w:p>
    <w:p w14:paraId="62BD7E30" w14:textId="347C13BD" w:rsidR="005A652D" w:rsidRDefault="00CE70BF" w:rsidP="001D3F75">
      <w:pPr>
        <w:spacing w:line="480" w:lineRule="exact"/>
        <w:ind w:firstLine="480"/>
      </w:pPr>
      <w:r>
        <w:rPr>
          <w:rFonts w:hint="eastAsia"/>
        </w:rPr>
        <w:t>但是，如果在此之后</w:t>
      </w:r>
      <w:r w:rsidR="005A652D">
        <w:rPr>
          <w:rFonts w:hint="eastAsia"/>
        </w:rPr>
        <w:t>对所有特征进行</w:t>
      </w:r>
      <w:r w:rsidR="008B1A73">
        <w:rPr>
          <w:rFonts w:hint="eastAsia"/>
        </w:rPr>
        <w:t>两两</w:t>
      </w:r>
      <w:r w:rsidR="005A652D">
        <w:rPr>
          <w:rFonts w:hint="eastAsia"/>
        </w:rPr>
        <w:t>交叉取交互项会导致</w:t>
      </w:r>
      <w:r>
        <w:rPr>
          <w:rFonts w:hint="eastAsia"/>
        </w:rPr>
        <w:t>维度爆炸，降低模型的精准度与求解难度，不仅如此，还会引入许多无实际经济含义的交互项。因此，本文借助大语言模型，结合</w:t>
      </w:r>
      <w:r w:rsidRPr="000F5C1A">
        <w:rPr>
          <w:b/>
          <w:bCs/>
        </w:rPr>
        <w:t>经典杜邦分析法</w:t>
      </w:r>
      <w:r>
        <w:rPr>
          <w:rFonts w:hint="eastAsia"/>
        </w:rPr>
        <w:t>，将所有特征字段名上传给大语言模型并令其分类，最终得到下表五大类特征集合。</w:t>
      </w:r>
    </w:p>
    <w:p w14:paraId="5BCEB0F9" w14:textId="11549E1D" w:rsidR="004757D5" w:rsidRPr="005A652D" w:rsidRDefault="000645A3" w:rsidP="00795AB6">
      <w:pPr>
        <w:pStyle w:val="a0"/>
      </w:pPr>
      <w:bookmarkStart w:id="34" w:name="_Toc227870264"/>
      <w:bookmarkStart w:id="35" w:name="_Toc228042805"/>
      <w:bookmarkStart w:id="36" w:name="_Toc228042865"/>
      <w:bookmarkStart w:id="37" w:name="_Toc228044357"/>
      <w:bookmarkStart w:id="38" w:name="_Toc228045386"/>
      <w:bookmarkStart w:id="39" w:name="_Toc228107887"/>
      <w:r>
        <w:rPr>
          <w:rFonts w:hint="eastAsia"/>
        </w:rPr>
        <w:lastRenderedPageBreak/>
        <w:t>特征分类表</w:t>
      </w:r>
      <w:bookmarkEnd w:id="34"/>
      <w:bookmarkEnd w:id="35"/>
      <w:bookmarkEnd w:id="36"/>
      <w:bookmarkEnd w:id="37"/>
      <w:bookmarkEnd w:id="38"/>
      <w:bookmarkEnd w:id="39"/>
    </w:p>
    <w:tbl>
      <w:tblPr>
        <w:tblStyle w:val="afb"/>
        <w:tblW w:w="0" w:type="auto"/>
        <w:tblLook w:val="04A0" w:firstRow="1" w:lastRow="0" w:firstColumn="1" w:lastColumn="0" w:noHBand="0" w:noVBand="1"/>
      </w:tblPr>
      <w:tblGrid>
        <w:gridCol w:w="4530"/>
        <w:gridCol w:w="4530"/>
      </w:tblGrid>
      <w:tr w:rsidR="004757D5" w14:paraId="4F468082" w14:textId="77777777" w:rsidTr="007E7988">
        <w:trPr>
          <w:cnfStyle w:val="100000000000" w:firstRow="1" w:lastRow="0" w:firstColumn="0" w:lastColumn="0" w:oddVBand="0" w:evenVBand="0" w:oddHBand="0" w:evenHBand="0" w:firstRowFirstColumn="0" w:firstRowLastColumn="0" w:lastRowFirstColumn="0" w:lastRowLastColumn="0"/>
        </w:trPr>
        <w:tc>
          <w:tcPr>
            <w:tcW w:w="4530" w:type="dxa"/>
          </w:tcPr>
          <w:p w14:paraId="23683041" w14:textId="77777777" w:rsidR="004757D5" w:rsidRDefault="004757D5" w:rsidP="00795AB6">
            <w:pPr>
              <w:ind w:firstLineChars="0" w:firstLine="0"/>
              <w:jc w:val="center"/>
            </w:pPr>
            <w:r>
              <w:rPr>
                <w:rFonts w:hint="eastAsia"/>
              </w:rPr>
              <w:t>类别</w:t>
            </w:r>
          </w:p>
        </w:tc>
        <w:tc>
          <w:tcPr>
            <w:tcW w:w="4530" w:type="dxa"/>
          </w:tcPr>
          <w:p w14:paraId="6F0FE163" w14:textId="77777777" w:rsidR="004757D5" w:rsidRDefault="004757D5" w:rsidP="00795AB6">
            <w:pPr>
              <w:ind w:firstLineChars="0" w:firstLine="0"/>
              <w:jc w:val="center"/>
            </w:pPr>
            <w:r>
              <w:rPr>
                <w:rFonts w:hint="eastAsia"/>
              </w:rPr>
              <w:t>特征</w:t>
            </w:r>
          </w:p>
        </w:tc>
      </w:tr>
      <w:tr w:rsidR="004757D5" w14:paraId="7D4B84BB" w14:textId="77777777" w:rsidTr="007E7988">
        <w:tc>
          <w:tcPr>
            <w:tcW w:w="4530" w:type="dxa"/>
          </w:tcPr>
          <w:p w14:paraId="5EBCEAA5" w14:textId="77777777" w:rsidR="004757D5" w:rsidRDefault="004757D5" w:rsidP="00795AB6">
            <w:pPr>
              <w:ind w:firstLineChars="0" w:firstLine="0"/>
              <w:jc w:val="center"/>
            </w:pPr>
            <w:r w:rsidRPr="00CE70BF">
              <w:t>盈利能力与收益质量</w:t>
            </w:r>
          </w:p>
        </w:tc>
        <w:tc>
          <w:tcPr>
            <w:tcW w:w="4530" w:type="dxa"/>
          </w:tcPr>
          <w:p w14:paraId="1082999B" w14:textId="77777777" w:rsidR="004757D5" w:rsidRDefault="004757D5" w:rsidP="00795AB6">
            <w:pPr>
              <w:ind w:firstLineChars="0" w:firstLine="0"/>
            </w:pPr>
            <w:r>
              <w:rPr>
                <w:rFonts w:hint="eastAsia"/>
              </w:rPr>
              <w:t>X</w:t>
            </w:r>
            <w:r w:rsidRPr="007C0278">
              <w:t>1</w:t>
            </w:r>
            <w:r>
              <w:rPr>
                <w:rFonts w:hint="eastAsia"/>
              </w:rPr>
              <w:t>-X</w:t>
            </w:r>
            <w:r w:rsidRPr="007C0278">
              <w:t>12</w:t>
            </w:r>
            <w:r>
              <w:rPr>
                <w:rFonts w:hint="eastAsia"/>
              </w:rPr>
              <w:t>、</w:t>
            </w:r>
            <w:r>
              <w:rPr>
                <w:rFonts w:hint="eastAsia"/>
              </w:rPr>
              <w:t>X</w:t>
            </w:r>
            <w:r w:rsidRPr="007C0278">
              <w:t>15</w:t>
            </w:r>
            <w:r>
              <w:rPr>
                <w:rFonts w:hint="eastAsia"/>
              </w:rPr>
              <w:t>、</w:t>
            </w:r>
            <w:r>
              <w:rPr>
                <w:rFonts w:hint="eastAsia"/>
              </w:rPr>
              <w:t>X</w:t>
            </w:r>
            <w:r w:rsidRPr="007C0278">
              <w:t>42</w:t>
            </w:r>
            <w:r>
              <w:rPr>
                <w:rFonts w:hint="eastAsia"/>
              </w:rPr>
              <w:t>、</w:t>
            </w:r>
            <w:r>
              <w:rPr>
                <w:rFonts w:hint="eastAsia"/>
              </w:rPr>
              <w:t>X</w:t>
            </w:r>
            <w:r w:rsidRPr="007C0278">
              <w:t>43</w:t>
            </w:r>
            <w:r>
              <w:rPr>
                <w:rFonts w:hint="eastAsia"/>
              </w:rPr>
              <w:t>、</w:t>
            </w:r>
            <w:r>
              <w:rPr>
                <w:rFonts w:hint="eastAsia"/>
              </w:rPr>
              <w:t>X</w:t>
            </w:r>
            <w:r w:rsidRPr="007C0278">
              <w:t>68</w:t>
            </w:r>
            <w:r>
              <w:rPr>
                <w:rFonts w:hint="eastAsia"/>
              </w:rPr>
              <w:t>、</w:t>
            </w:r>
            <w:r>
              <w:rPr>
                <w:rFonts w:hint="eastAsia"/>
              </w:rPr>
              <w:t>X</w:t>
            </w:r>
            <w:r w:rsidRPr="007C0278">
              <w:t>69</w:t>
            </w:r>
            <w:r>
              <w:rPr>
                <w:rFonts w:hint="eastAsia"/>
              </w:rPr>
              <w:t>、</w:t>
            </w:r>
            <w:r>
              <w:rPr>
                <w:rFonts w:hint="eastAsia"/>
              </w:rPr>
              <w:t>X</w:t>
            </w:r>
            <w:r w:rsidRPr="007C0278">
              <w:t>86</w:t>
            </w:r>
            <w:r>
              <w:rPr>
                <w:rFonts w:hint="eastAsia"/>
              </w:rPr>
              <w:t>、</w:t>
            </w:r>
            <w:r>
              <w:rPr>
                <w:rFonts w:hint="eastAsia"/>
              </w:rPr>
              <w:t>X</w:t>
            </w:r>
            <w:r w:rsidRPr="007C0278">
              <w:t>89</w:t>
            </w:r>
            <w:r>
              <w:rPr>
                <w:rFonts w:hint="eastAsia"/>
              </w:rPr>
              <w:t>、</w:t>
            </w:r>
            <w:r>
              <w:rPr>
                <w:rFonts w:hint="eastAsia"/>
              </w:rPr>
              <w:t>X</w:t>
            </w:r>
            <w:r w:rsidRPr="007C0278">
              <w:t>90</w:t>
            </w:r>
          </w:p>
        </w:tc>
      </w:tr>
      <w:tr w:rsidR="004757D5" w14:paraId="543EF6CC" w14:textId="77777777" w:rsidTr="007E7988">
        <w:tc>
          <w:tcPr>
            <w:tcW w:w="4530" w:type="dxa"/>
          </w:tcPr>
          <w:p w14:paraId="552FE754" w14:textId="77777777" w:rsidR="004757D5" w:rsidRPr="00CE70BF" w:rsidRDefault="004757D5" w:rsidP="00795AB6">
            <w:pPr>
              <w:ind w:firstLineChars="0" w:firstLine="0"/>
              <w:jc w:val="center"/>
            </w:pPr>
            <w:r w:rsidRPr="00060F12">
              <w:t>偿债能力与杠杆结构</w:t>
            </w:r>
          </w:p>
        </w:tc>
        <w:tc>
          <w:tcPr>
            <w:tcW w:w="4530" w:type="dxa"/>
          </w:tcPr>
          <w:p w14:paraId="29CA62D9" w14:textId="77777777" w:rsidR="004757D5" w:rsidRDefault="004757D5" w:rsidP="00795AB6">
            <w:pPr>
              <w:ind w:firstLineChars="0" w:firstLine="0"/>
            </w:pPr>
            <w:r>
              <w:rPr>
                <w:rFonts w:hint="eastAsia"/>
              </w:rPr>
              <w:t>X</w:t>
            </w:r>
            <w:r w:rsidRPr="00060F12">
              <w:t>14</w:t>
            </w:r>
            <w:r>
              <w:t>、</w:t>
            </w:r>
            <w:r>
              <w:rPr>
                <w:rFonts w:hint="eastAsia"/>
              </w:rPr>
              <w:t>X</w:t>
            </w:r>
            <w:r w:rsidRPr="00060F12">
              <w:t>35</w:t>
            </w:r>
            <w:r>
              <w:rPr>
                <w:rFonts w:hint="eastAsia"/>
              </w:rPr>
              <w:t>-X</w:t>
            </w:r>
            <w:r w:rsidRPr="00060F12">
              <w:t>41</w:t>
            </w:r>
            <w:r>
              <w:t>、</w:t>
            </w:r>
            <w:r>
              <w:rPr>
                <w:rFonts w:hint="eastAsia"/>
              </w:rPr>
              <w:t>X</w:t>
            </w:r>
            <w:r w:rsidRPr="00060F12">
              <w:t>60</w:t>
            </w:r>
            <w:r>
              <w:t>、</w:t>
            </w:r>
            <w:r>
              <w:rPr>
                <w:rFonts w:hint="eastAsia"/>
              </w:rPr>
              <w:t>X</w:t>
            </w:r>
            <w:r w:rsidRPr="00060F12">
              <w:t>64</w:t>
            </w:r>
            <w:r>
              <w:t>、</w:t>
            </w:r>
            <w:r>
              <w:rPr>
                <w:rFonts w:hint="eastAsia"/>
              </w:rPr>
              <w:t>X</w:t>
            </w:r>
            <w:r w:rsidRPr="00060F12">
              <w:t>66</w:t>
            </w:r>
            <w:r>
              <w:t>、</w:t>
            </w:r>
            <w:r>
              <w:rPr>
                <w:rFonts w:hint="eastAsia"/>
              </w:rPr>
              <w:t>X</w:t>
            </w:r>
            <w:r w:rsidRPr="00060F12">
              <w:t>67</w:t>
            </w:r>
            <w:r>
              <w:t>、</w:t>
            </w:r>
            <w:r>
              <w:rPr>
                <w:rFonts w:hint="eastAsia"/>
              </w:rPr>
              <w:t>X</w:t>
            </w:r>
            <w:r w:rsidRPr="00060F12">
              <w:t>77</w:t>
            </w:r>
            <w:r>
              <w:rPr>
                <w:rFonts w:hint="eastAsia"/>
              </w:rPr>
              <w:t>-X</w:t>
            </w:r>
            <w:r w:rsidRPr="00060F12">
              <w:t>79</w:t>
            </w:r>
            <w:r>
              <w:t>、</w:t>
            </w:r>
            <w:r>
              <w:rPr>
                <w:rFonts w:hint="eastAsia"/>
              </w:rPr>
              <w:t>X</w:t>
            </w:r>
            <w:r w:rsidRPr="00060F12">
              <w:t>84</w:t>
            </w:r>
            <w:r>
              <w:t>、</w:t>
            </w:r>
            <w:r>
              <w:rPr>
                <w:rFonts w:hint="eastAsia"/>
              </w:rPr>
              <w:t>X</w:t>
            </w:r>
            <w:r w:rsidRPr="00060F12">
              <w:t>85</w:t>
            </w:r>
            <w:r>
              <w:t>、</w:t>
            </w:r>
            <w:r>
              <w:rPr>
                <w:rFonts w:hint="eastAsia"/>
              </w:rPr>
              <w:t>X</w:t>
            </w:r>
            <w:r w:rsidRPr="00060F12">
              <w:t>91</w:t>
            </w:r>
            <w:r>
              <w:rPr>
                <w:rFonts w:hint="eastAsia"/>
              </w:rPr>
              <w:t>-</w:t>
            </w:r>
            <w:r w:rsidRPr="00060F12">
              <w:t>93</w:t>
            </w:r>
            <w:r>
              <w:t>、</w:t>
            </w:r>
            <w:r>
              <w:rPr>
                <w:rFonts w:hint="eastAsia"/>
              </w:rPr>
              <w:t>X</w:t>
            </w:r>
            <w:r w:rsidRPr="00060F12">
              <w:t>94</w:t>
            </w:r>
          </w:p>
        </w:tc>
      </w:tr>
      <w:tr w:rsidR="004757D5" w14:paraId="60FEA1E3" w14:textId="77777777" w:rsidTr="007E7988">
        <w:tc>
          <w:tcPr>
            <w:tcW w:w="4530" w:type="dxa"/>
          </w:tcPr>
          <w:p w14:paraId="0E8ED365" w14:textId="77777777" w:rsidR="004757D5" w:rsidRPr="00CE70BF" w:rsidRDefault="004757D5" w:rsidP="00795AB6">
            <w:pPr>
              <w:ind w:firstLineChars="0" w:firstLine="0"/>
              <w:jc w:val="center"/>
            </w:pPr>
            <w:r w:rsidRPr="00060F12">
              <w:t>现金流与流动性</w:t>
            </w:r>
          </w:p>
        </w:tc>
        <w:tc>
          <w:tcPr>
            <w:tcW w:w="4530" w:type="dxa"/>
          </w:tcPr>
          <w:p w14:paraId="185070A8" w14:textId="77777777" w:rsidR="004757D5" w:rsidRDefault="004757D5" w:rsidP="00795AB6">
            <w:pPr>
              <w:ind w:firstLineChars="0" w:firstLine="0"/>
            </w:pPr>
            <w:r>
              <w:rPr>
                <w:rFonts w:hint="eastAsia"/>
              </w:rPr>
              <w:t>X</w:t>
            </w:r>
            <w:r w:rsidRPr="00060F12">
              <w:t>13</w:t>
            </w:r>
            <w:r>
              <w:t>、</w:t>
            </w:r>
            <w:r>
              <w:t>X</w:t>
            </w:r>
            <w:r w:rsidRPr="00060F12">
              <w:t>20</w:t>
            </w:r>
            <w:r>
              <w:t>、</w:t>
            </w:r>
            <w:r>
              <w:t>X</w:t>
            </w:r>
            <w:r w:rsidRPr="00060F12">
              <w:t>32</w:t>
            </w:r>
            <w:r>
              <w:rPr>
                <w:rFonts w:hint="eastAsia"/>
              </w:rPr>
              <w:t>-X</w:t>
            </w:r>
            <w:r w:rsidRPr="00060F12">
              <w:t>34</w:t>
            </w:r>
            <w:r>
              <w:t>、</w:t>
            </w:r>
            <w:r>
              <w:t>X</w:t>
            </w:r>
            <w:r w:rsidRPr="00060F12">
              <w:t>54</w:t>
            </w:r>
            <w:r>
              <w:rPr>
                <w:rFonts w:hint="eastAsia"/>
              </w:rPr>
              <w:t>-X</w:t>
            </w:r>
            <w:r w:rsidRPr="00060F12">
              <w:t>59</w:t>
            </w:r>
            <w:r>
              <w:t>、</w:t>
            </w:r>
            <w:r>
              <w:t>X</w:t>
            </w:r>
            <w:r w:rsidRPr="00060F12">
              <w:t>61</w:t>
            </w:r>
            <w:r>
              <w:rPr>
                <w:rFonts w:hint="eastAsia"/>
              </w:rPr>
              <w:t>-X</w:t>
            </w:r>
            <w:r w:rsidRPr="00060F12">
              <w:t>63</w:t>
            </w:r>
            <w:r>
              <w:t>、</w:t>
            </w:r>
            <w:r>
              <w:t>X</w:t>
            </w:r>
            <w:r w:rsidRPr="00060F12">
              <w:t>65</w:t>
            </w:r>
            <w:r>
              <w:t>、</w:t>
            </w:r>
            <w:r>
              <w:t>X</w:t>
            </w:r>
            <w:r w:rsidRPr="00060F12">
              <w:t>74</w:t>
            </w:r>
            <w:r>
              <w:t>、</w:t>
            </w:r>
            <w:r>
              <w:t>X</w:t>
            </w:r>
            <w:r w:rsidRPr="00060F12">
              <w:t>75</w:t>
            </w:r>
            <w:r>
              <w:t>、</w:t>
            </w:r>
            <w:r>
              <w:t>X</w:t>
            </w:r>
            <w:r w:rsidRPr="00060F12">
              <w:t>80</w:t>
            </w:r>
            <w:r>
              <w:rPr>
                <w:rFonts w:hint="eastAsia"/>
              </w:rPr>
              <w:t>-X</w:t>
            </w:r>
            <w:r w:rsidRPr="00060F12">
              <w:t>83</w:t>
            </w:r>
          </w:p>
        </w:tc>
      </w:tr>
      <w:tr w:rsidR="004757D5" w14:paraId="4C5A4D2E" w14:textId="77777777" w:rsidTr="007E7988">
        <w:tc>
          <w:tcPr>
            <w:tcW w:w="4530" w:type="dxa"/>
          </w:tcPr>
          <w:p w14:paraId="23957EE6" w14:textId="77777777" w:rsidR="004757D5" w:rsidRPr="00CE70BF" w:rsidRDefault="004757D5" w:rsidP="00795AB6">
            <w:pPr>
              <w:ind w:firstLineChars="0" w:firstLine="0"/>
              <w:jc w:val="center"/>
            </w:pPr>
            <w:r w:rsidRPr="004757D5">
              <w:t>营运能力与经营效率</w:t>
            </w:r>
          </w:p>
        </w:tc>
        <w:tc>
          <w:tcPr>
            <w:tcW w:w="4530" w:type="dxa"/>
          </w:tcPr>
          <w:p w14:paraId="3931F394" w14:textId="77777777" w:rsidR="004757D5" w:rsidRDefault="004757D5" w:rsidP="00795AB6">
            <w:pPr>
              <w:ind w:firstLineChars="0" w:firstLine="0"/>
            </w:pPr>
            <w:r>
              <w:rPr>
                <w:rFonts w:hint="eastAsia"/>
              </w:rPr>
              <w:t>X</w:t>
            </w:r>
            <w:r w:rsidRPr="004757D5">
              <w:t>44</w:t>
            </w:r>
            <w:r>
              <w:rPr>
                <w:rFonts w:hint="eastAsia"/>
              </w:rPr>
              <w:t>-</w:t>
            </w:r>
            <w:r>
              <w:t>X</w:t>
            </w:r>
            <w:r w:rsidRPr="004757D5">
              <w:t>53</w:t>
            </w:r>
            <w:r>
              <w:t>、</w:t>
            </w:r>
            <w:r>
              <w:t>X</w:t>
            </w:r>
            <w:r w:rsidRPr="004757D5">
              <w:t>70</w:t>
            </w:r>
            <w:r>
              <w:t>-X</w:t>
            </w:r>
            <w:r w:rsidRPr="004757D5">
              <w:t>73</w:t>
            </w:r>
            <w:r>
              <w:t>、</w:t>
            </w:r>
            <w:r>
              <w:t>X</w:t>
            </w:r>
            <w:r w:rsidRPr="004757D5">
              <w:t>76</w:t>
            </w:r>
            <w:r>
              <w:t>、</w:t>
            </w:r>
            <w:r>
              <w:t>X</w:t>
            </w:r>
            <w:r w:rsidRPr="004757D5">
              <w:t>87</w:t>
            </w:r>
            <w:r>
              <w:t>、</w:t>
            </w:r>
            <w:r>
              <w:t>X</w:t>
            </w:r>
            <w:r w:rsidRPr="004757D5">
              <w:t>88</w:t>
            </w:r>
          </w:p>
        </w:tc>
      </w:tr>
      <w:tr w:rsidR="004757D5" w14:paraId="3070E8C7" w14:textId="77777777" w:rsidTr="007E7988">
        <w:tc>
          <w:tcPr>
            <w:tcW w:w="4530" w:type="dxa"/>
          </w:tcPr>
          <w:p w14:paraId="3F4FC470" w14:textId="77777777" w:rsidR="004757D5" w:rsidRPr="00CE70BF" w:rsidRDefault="004757D5" w:rsidP="00795AB6">
            <w:pPr>
              <w:ind w:firstLineChars="0" w:firstLine="0"/>
              <w:jc w:val="center"/>
            </w:pPr>
            <w:r w:rsidRPr="004757D5">
              <w:t>成长能力与每股绝对规模</w:t>
            </w:r>
          </w:p>
        </w:tc>
        <w:tc>
          <w:tcPr>
            <w:tcW w:w="4530" w:type="dxa"/>
          </w:tcPr>
          <w:p w14:paraId="722FD7A6" w14:textId="77777777" w:rsidR="004757D5" w:rsidRDefault="004757D5" w:rsidP="00795AB6">
            <w:pPr>
              <w:ind w:firstLineChars="0" w:firstLine="0"/>
            </w:pPr>
            <w:r>
              <w:rPr>
                <w:rFonts w:hint="eastAsia"/>
              </w:rPr>
              <w:t>X</w:t>
            </w:r>
            <w:r w:rsidRPr="004757D5">
              <w:t>16</w:t>
            </w:r>
            <w:r>
              <w:rPr>
                <w:rFonts w:hint="eastAsia"/>
              </w:rPr>
              <w:t>-X</w:t>
            </w:r>
            <w:r w:rsidRPr="004757D5">
              <w:t>19</w:t>
            </w:r>
            <w:r>
              <w:rPr>
                <w:rFonts w:hint="eastAsia"/>
              </w:rPr>
              <w:t>、</w:t>
            </w:r>
            <w:r>
              <w:rPr>
                <w:rFonts w:hint="eastAsia"/>
              </w:rPr>
              <w:t>X</w:t>
            </w:r>
            <w:r w:rsidRPr="004757D5">
              <w:t>21</w:t>
            </w:r>
            <w:r>
              <w:rPr>
                <w:rFonts w:hint="eastAsia"/>
              </w:rPr>
              <w:t>-X</w:t>
            </w:r>
            <w:r w:rsidRPr="004757D5">
              <w:t>31</w:t>
            </w:r>
          </w:p>
        </w:tc>
      </w:tr>
    </w:tbl>
    <w:p w14:paraId="41AA623A" w14:textId="04A5D87C" w:rsidR="00430CD4" w:rsidRPr="00335F1C" w:rsidRDefault="004757D5" w:rsidP="001D3F75">
      <w:pPr>
        <w:spacing w:line="480" w:lineRule="exact"/>
        <w:ind w:firstLineChars="0" w:firstLine="0"/>
      </w:pPr>
      <w:r>
        <w:rPr>
          <w:rFonts w:hint="eastAsia"/>
        </w:rPr>
        <w:t>注：具体字段名见</w:t>
      </w:r>
      <w:r>
        <w:rPr>
          <w:rFonts w:hint="eastAsia"/>
        </w:rPr>
        <w:t>kaggle</w:t>
      </w:r>
      <w:r>
        <w:rPr>
          <w:rFonts w:hint="eastAsia"/>
        </w:rPr>
        <w:t>网站，其中原数据集特征“</w:t>
      </w:r>
      <w:r w:rsidRPr="001114CF">
        <w:t>Net Income Flag</w:t>
      </w:r>
      <w:r>
        <w:rPr>
          <w:rFonts w:hint="eastAsia"/>
        </w:rPr>
        <w:t>”已在上文中删去</w:t>
      </w:r>
      <w:r w:rsidR="00430CD4">
        <w:rPr>
          <w:rFonts w:hint="eastAsia"/>
        </w:rPr>
        <w:t>。</w:t>
      </w:r>
    </w:p>
    <w:p w14:paraId="15AF8F50" w14:textId="050B1F31" w:rsidR="00092468" w:rsidRDefault="00812BA1" w:rsidP="001D3F75">
      <w:pPr>
        <w:spacing w:line="480" w:lineRule="exact"/>
        <w:ind w:firstLine="480"/>
      </w:pPr>
      <w:r>
        <w:rPr>
          <w:rFonts w:hint="eastAsia"/>
        </w:rPr>
        <w:t>为验证分类的准确性，</w:t>
      </w:r>
      <w:r w:rsidR="009D1861">
        <w:rPr>
          <w:rFonts w:hint="eastAsia"/>
        </w:rPr>
        <w:t>本文</w:t>
      </w:r>
      <w:r>
        <w:rPr>
          <w:rFonts w:hint="eastAsia"/>
        </w:rPr>
        <w:t>依照上文的相关性公式计算类别平均相关性系数矩阵，可视化展示如下：</w:t>
      </w:r>
    </w:p>
    <w:p w14:paraId="7D8F67F3" w14:textId="72FAAC44" w:rsidR="00812BA1" w:rsidRDefault="00812BA1" w:rsidP="00795AB6">
      <w:pPr>
        <w:pStyle w:val="aff1"/>
      </w:pPr>
      <w:r>
        <w:rPr>
          <w:noProof/>
        </w:rPr>
        <w:drawing>
          <wp:inline distT="0" distB="0" distL="0" distR="0" wp14:anchorId="7092F968" wp14:editId="5A335C0B">
            <wp:extent cx="3847585" cy="2988441"/>
            <wp:effectExtent l="0" t="0" r="635" b="2540"/>
            <wp:docPr id="741764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8112"/>
                    <a:stretch>
                      <a:fillRect/>
                    </a:stretch>
                  </pic:blipFill>
                  <pic:spPr bwMode="auto">
                    <a:xfrm>
                      <a:off x="0" y="0"/>
                      <a:ext cx="3900878" cy="3029834"/>
                    </a:xfrm>
                    <a:prstGeom prst="rect">
                      <a:avLst/>
                    </a:prstGeom>
                    <a:noFill/>
                    <a:ln>
                      <a:noFill/>
                    </a:ln>
                    <a:extLst>
                      <a:ext uri="{53640926-AAD7-44D8-BBD7-CCE9431645EC}">
                        <a14:shadowObscured xmlns:a14="http://schemas.microsoft.com/office/drawing/2010/main"/>
                      </a:ext>
                    </a:extLst>
                  </pic:spPr>
                </pic:pic>
              </a:graphicData>
            </a:graphic>
          </wp:inline>
        </w:drawing>
      </w:r>
    </w:p>
    <w:p w14:paraId="7BC2E2E1" w14:textId="7745570D" w:rsidR="00092468" w:rsidRPr="00092468" w:rsidRDefault="000645A3" w:rsidP="001D3F75">
      <w:pPr>
        <w:pStyle w:val="a1"/>
        <w:spacing w:line="480" w:lineRule="exact"/>
      </w:pPr>
      <w:bookmarkStart w:id="40" w:name="_Toc228107861"/>
      <w:r>
        <w:rPr>
          <w:rFonts w:hint="eastAsia"/>
        </w:rPr>
        <w:t>类别平均相关性系数热力图</w:t>
      </w:r>
      <w:bookmarkEnd w:id="40"/>
    </w:p>
    <w:p w14:paraId="73E227DB" w14:textId="2B8FB8E0" w:rsidR="00430CD4" w:rsidRDefault="00BB725B" w:rsidP="001D3F75">
      <w:pPr>
        <w:spacing w:line="480" w:lineRule="exact"/>
        <w:ind w:left="360" w:firstLineChars="0" w:firstLine="360"/>
      </w:pPr>
      <w:r>
        <w:rPr>
          <w:rFonts w:hint="eastAsia"/>
        </w:rPr>
        <w:t>结果显示，整体特征分类效果良好，基本上均为类内平均相关性系数最大。</w:t>
      </w:r>
      <w:r w:rsidR="00430CD4">
        <w:rPr>
          <w:rFonts w:hint="eastAsia"/>
        </w:rPr>
        <w:t>对类内所有特征与目标变量进行相关性分析，结果可视化如下：</w:t>
      </w:r>
    </w:p>
    <w:p w14:paraId="3DF95EEC" w14:textId="5F4EFA38" w:rsidR="00430CD4" w:rsidRDefault="00430CD4" w:rsidP="00795AB6">
      <w:pPr>
        <w:pStyle w:val="aff1"/>
      </w:pPr>
      <w:r>
        <w:rPr>
          <w:noProof/>
        </w:rPr>
        <w:lastRenderedPageBreak/>
        <w:drawing>
          <wp:inline distT="0" distB="0" distL="0" distR="0" wp14:anchorId="069E31EA" wp14:editId="03E0BE2C">
            <wp:extent cx="4078161" cy="2483945"/>
            <wp:effectExtent l="0" t="0" r="0" b="0"/>
            <wp:docPr id="14479115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8326"/>
                    <a:stretch>
                      <a:fillRect/>
                    </a:stretch>
                  </pic:blipFill>
                  <pic:spPr bwMode="auto">
                    <a:xfrm>
                      <a:off x="0" y="0"/>
                      <a:ext cx="4142443" cy="2523098"/>
                    </a:xfrm>
                    <a:prstGeom prst="rect">
                      <a:avLst/>
                    </a:prstGeom>
                    <a:noFill/>
                    <a:ln>
                      <a:noFill/>
                    </a:ln>
                    <a:extLst>
                      <a:ext uri="{53640926-AAD7-44D8-BBD7-CCE9431645EC}">
                        <a14:shadowObscured xmlns:a14="http://schemas.microsoft.com/office/drawing/2010/main"/>
                      </a:ext>
                    </a:extLst>
                  </pic:spPr>
                </pic:pic>
              </a:graphicData>
            </a:graphic>
          </wp:inline>
        </w:drawing>
      </w:r>
    </w:p>
    <w:p w14:paraId="6670DFAA" w14:textId="0C2675EF" w:rsidR="00430CD4" w:rsidRDefault="000645A3" w:rsidP="001D3F75">
      <w:pPr>
        <w:pStyle w:val="a1"/>
        <w:spacing w:line="480" w:lineRule="exact"/>
      </w:pPr>
      <w:bookmarkStart w:id="41" w:name="_Toc228107862"/>
      <w:r>
        <w:rPr>
          <w:rFonts w:hint="eastAsia"/>
        </w:rPr>
        <w:t>各类内特征与目标变量相关性箱线图</w:t>
      </w:r>
      <w:bookmarkEnd w:id="41"/>
    </w:p>
    <w:p w14:paraId="4DEBAE83" w14:textId="358C4B98" w:rsidR="00430CD4" w:rsidRDefault="00430CD4" w:rsidP="001D3F75">
      <w:pPr>
        <w:spacing w:line="480" w:lineRule="exact"/>
        <w:ind w:firstLine="480"/>
      </w:pPr>
      <w:r>
        <w:rPr>
          <w:rFonts w:hint="eastAsia"/>
        </w:rPr>
        <w:t>可以看出，盈利能力与收益质量整体与目标变量相关性较强，并且与目标变量相关性最强的三个特征均属于该类。而</w:t>
      </w:r>
      <w:r w:rsidRPr="004757D5">
        <w:t>营运能力与经营</w:t>
      </w:r>
      <w:r>
        <w:rPr>
          <w:rFonts w:hint="eastAsia"/>
        </w:rPr>
        <w:t>效率则整体与目标变量相关性较弱。</w:t>
      </w:r>
    </w:p>
    <w:p w14:paraId="73397BE0" w14:textId="50B6BD5D" w:rsidR="00E63F40" w:rsidRDefault="00430CD4" w:rsidP="00795AB6">
      <w:pPr>
        <w:ind w:firstLine="480"/>
      </w:pPr>
      <w:r>
        <w:rPr>
          <w:rFonts w:hint="eastAsia"/>
        </w:rPr>
        <w:t>再取各个分区分别对目标变量</w:t>
      </w:r>
      <w:r w:rsidR="00E63F40">
        <w:rPr>
          <w:rFonts w:hint="eastAsia"/>
        </w:rPr>
        <w:t>建立逻辑回归模型，并计算</w:t>
      </w:r>
      <w:r w:rsidR="00E63F40" w:rsidRPr="00E63F40">
        <w:t>McFadden's Pseudo-</w:t>
      </w:r>
      <w:r w:rsidR="00795AB6" w:rsidRPr="001B6841">
        <w:rPr>
          <w:position w:val="-11"/>
        </w:rPr>
        <w:object w:dxaOrig="307" w:dyaOrig="329" w14:anchorId="045CCC24">
          <v:shape id="_x0000_i1039" type="#_x0000_t75" style="width:16.15pt;height:16.9pt" o:ole="">
            <v:imagedata r:id="rId50" o:title=""/>
          </v:shape>
          <o:OLEObject Type="Embed" ProgID="Equation.AxMath" ShapeID="_x0000_i1039" DrawAspect="Content" ObjectID="_1841744788" r:id="rId51"/>
        </w:object>
      </w:r>
      <w:r w:rsidR="00E63F40">
        <w:rPr>
          <w:rFonts w:hint="eastAsia"/>
        </w:rPr>
        <w:t>（</w:t>
      </w:r>
      <w:r w:rsidR="00795AB6" w:rsidRPr="001B6841">
        <w:rPr>
          <w:position w:val="-24"/>
        </w:rPr>
        <w:object w:dxaOrig="1633" w:dyaOrig="601" w14:anchorId="21277D31">
          <v:shape id="_x0000_i1040" type="#_x0000_t75" style="width:82.15pt;height:29.65pt" o:ole="">
            <v:imagedata r:id="rId52" o:title=""/>
          </v:shape>
          <o:OLEObject Type="Embed" ProgID="Equation.AxMath" ShapeID="_x0000_i1040" DrawAspect="Content" ObjectID="_1841744789" r:id="rId53"/>
        </w:object>
      </w:r>
      <w:r w:rsidR="00E63F40">
        <w:rPr>
          <w:rFonts w:hint="eastAsia"/>
        </w:rPr>
        <w:t>）。</w:t>
      </w:r>
    </w:p>
    <w:p w14:paraId="5F15C446" w14:textId="6648001E" w:rsidR="00E63F40" w:rsidRDefault="00E63F40" w:rsidP="00795AB6">
      <w:pPr>
        <w:pStyle w:val="aff1"/>
      </w:pPr>
      <w:r>
        <w:rPr>
          <w:noProof/>
        </w:rPr>
        <w:drawing>
          <wp:inline distT="0" distB="0" distL="0" distR="0" wp14:anchorId="0E4EFCE5" wp14:editId="51FC6B71">
            <wp:extent cx="5442556" cy="2986140"/>
            <wp:effectExtent l="0" t="0" r="6350" b="5080"/>
            <wp:docPr id="4104517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7773"/>
                    <a:stretch>
                      <a:fillRect/>
                    </a:stretch>
                  </pic:blipFill>
                  <pic:spPr bwMode="auto">
                    <a:xfrm>
                      <a:off x="0" y="0"/>
                      <a:ext cx="5442556" cy="2986140"/>
                    </a:xfrm>
                    <a:prstGeom prst="rect">
                      <a:avLst/>
                    </a:prstGeom>
                    <a:noFill/>
                    <a:ln>
                      <a:noFill/>
                    </a:ln>
                    <a:extLst>
                      <a:ext uri="{53640926-AAD7-44D8-BBD7-CCE9431645EC}">
                        <a14:shadowObscured xmlns:a14="http://schemas.microsoft.com/office/drawing/2010/main"/>
                      </a:ext>
                    </a:extLst>
                  </pic:spPr>
                </pic:pic>
              </a:graphicData>
            </a:graphic>
          </wp:inline>
        </w:drawing>
      </w:r>
    </w:p>
    <w:p w14:paraId="3586F49B" w14:textId="0B3A9428" w:rsidR="00E63F40" w:rsidRDefault="000645A3" w:rsidP="001D3F75">
      <w:pPr>
        <w:pStyle w:val="a1"/>
        <w:spacing w:line="480" w:lineRule="exact"/>
      </w:pPr>
      <w:bookmarkStart w:id="42" w:name="_Toc228107863"/>
      <w:r>
        <w:rPr>
          <w:rFonts w:hint="eastAsia"/>
        </w:rPr>
        <w:t>逻辑回归拟合图</w:t>
      </w:r>
      <w:bookmarkEnd w:id="42"/>
    </w:p>
    <w:p w14:paraId="06B281D1" w14:textId="77793919" w:rsidR="00E63F40" w:rsidRPr="00E63F40" w:rsidRDefault="00E63F40" w:rsidP="001D3F75">
      <w:pPr>
        <w:spacing w:line="480" w:lineRule="exact"/>
        <w:ind w:firstLine="480"/>
      </w:pPr>
      <w:r>
        <w:rPr>
          <w:rFonts w:hint="eastAsia"/>
        </w:rPr>
        <w:t>显然，不同类别之间存在明显差异。</w:t>
      </w:r>
      <w:r w:rsidRPr="00CE70BF">
        <w:t>盈利能力与收益质量</w:t>
      </w:r>
      <w:r>
        <w:rPr>
          <w:rFonts w:hint="eastAsia"/>
        </w:rPr>
        <w:t>与</w:t>
      </w:r>
      <w:r w:rsidRPr="004757D5">
        <w:t>营运能力与经营效率</w:t>
      </w:r>
      <w:r>
        <w:rPr>
          <w:rFonts w:hint="eastAsia"/>
        </w:rPr>
        <w:t>两类出现了极为明显的跃迁现象，暗示阈值效应的存在。此外，</w:t>
      </w:r>
      <w:r w:rsidR="00484D31">
        <w:rPr>
          <w:rFonts w:hint="eastAsia"/>
        </w:rPr>
        <w:t>这</w:t>
      </w:r>
      <w:r>
        <w:rPr>
          <w:rFonts w:hint="eastAsia"/>
        </w:rPr>
        <w:t>两类</w:t>
      </w:r>
      <w:r w:rsidRPr="00E63F40">
        <w:t>对数几率被推到了</w:t>
      </w:r>
      <w:r w:rsidRPr="00E63F40">
        <w:t>-2000</w:t>
      </w:r>
      <w:r>
        <w:rPr>
          <w:rFonts w:hint="eastAsia"/>
        </w:rPr>
        <w:t>甚至</w:t>
      </w:r>
      <w:r>
        <w:rPr>
          <w:rFonts w:hint="eastAsia"/>
        </w:rPr>
        <w:t>-4000</w:t>
      </w:r>
      <w:r>
        <w:rPr>
          <w:rFonts w:hint="eastAsia"/>
        </w:rPr>
        <w:t>，</w:t>
      </w:r>
      <w:r w:rsidRPr="00E63F40">
        <w:t>这说明模型参数估计实质上已经发散</w:t>
      </w:r>
      <w:r>
        <w:rPr>
          <w:rFonts w:hint="eastAsia"/>
        </w:rPr>
        <w:t>，</w:t>
      </w:r>
      <w:r w:rsidR="00795AB6" w:rsidRPr="001B6841">
        <w:rPr>
          <w:position w:val="-11"/>
        </w:rPr>
        <w:object w:dxaOrig="307" w:dyaOrig="329" w14:anchorId="3FF31B2D">
          <v:shape id="_x0000_i1041" type="#_x0000_t75" style="width:16.15pt;height:16.9pt" o:ole="">
            <v:imagedata r:id="rId50" o:title=""/>
          </v:shape>
          <o:OLEObject Type="Embed" ProgID="Equation.AxMath" ShapeID="_x0000_i1041" DrawAspect="Content" ObjectID="_1841744790" r:id="rId55"/>
        </w:object>
      </w:r>
      <w:r>
        <w:rPr>
          <w:rFonts w:hint="eastAsia"/>
        </w:rPr>
        <w:t>不再可靠。</w:t>
      </w:r>
      <w:r w:rsidR="00F41CAB" w:rsidRPr="00F41CAB">
        <w:t>特征与极度不平</w:t>
      </w:r>
      <w:r w:rsidR="00F41CAB" w:rsidRPr="00F41CAB">
        <w:lastRenderedPageBreak/>
        <w:t>衡的目标变量之间存在强烈的线性分离倾向，或者区块内部存在极强的多重共线性</w:t>
      </w:r>
      <w:r w:rsidR="00F41CAB">
        <w:rPr>
          <w:rFonts w:hint="eastAsia"/>
        </w:rPr>
        <w:t>，</w:t>
      </w:r>
      <w:r w:rsidR="00F41CAB" w:rsidRPr="00F41CAB">
        <w:t>传统的无惩罚逻辑回归或线性判别分析在</w:t>
      </w:r>
      <w:r w:rsidR="00F41CAB">
        <w:rPr>
          <w:rFonts w:hint="eastAsia"/>
        </w:rPr>
        <w:t>该</w:t>
      </w:r>
      <w:r w:rsidR="00F41CAB" w:rsidRPr="00F41CAB">
        <w:t>数据集上</w:t>
      </w:r>
      <w:r w:rsidR="00F41CAB">
        <w:rPr>
          <w:rFonts w:hint="eastAsia"/>
        </w:rPr>
        <w:t>不适用。</w:t>
      </w:r>
    </w:p>
    <w:p w14:paraId="7BBC9C7C" w14:textId="186A43F3" w:rsidR="00BD5B19" w:rsidRPr="00BD5B19" w:rsidRDefault="00D72941" w:rsidP="001D3F75">
      <w:pPr>
        <w:spacing w:line="480" w:lineRule="exact"/>
        <w:ind w:firstLine="480"/>
      </w:pPr>
      <w:r>
        <w:rPr>
          <w:rFonts w:hint="eastAsia"/>
        </w:rPr>
        <w:t>最后，将五类特征集进行两两</w:t>
      </w:r>
      <w:r w:rsidR="008B1A73">
        <w:rPr>
          <w:rFonts w:hint="eastAsia"/>
        </w:rPr>
        <w:t>样条</w:t>
      </w:r>
      <w:r>
        <w:rPr>
          <w:rFonts w:hint="eastAsia"/>
        </w:rPr>
        <w:t>交叉，并加上主效应，新数据集特征数量为</w:t>
      </w:r>
      <w:r w:rsidR="00795AB6" w:rsidRPr="001B6841">
        <w:rPr>
          <w:position w:val="-11"/>
        </w:rPr>
        <w:object w:dxaOrig="1347" w:dyaOrig="328" w14:anchorId="78983FD0">
          <v:shape id="_x0000_i1042" type="#_x0000_t75" style="width:67.15pt;height:16.15pt" o:ole="">
            <v:imagedata r:id="rId56" o:title=""/>
          </v:shape>
          <o:OLEObject Type="Embed" ProgID="Equation.AxMath" ShapeID="_x0000_i1042" DrawAspect="Content" ObjectID="_1841744791" r:id="rId57"/>
        </w:object>
      </w:r>
      <w:r>
        <w:rPr>
          <w:rFonts w:hint="eastAsia"/>
        </w:rPr>
        <w:t>。</w:t>
      </w:r>
      <w:r w:rsidR="00BD5B19" w:rsidRPr="00BD5B19">
        <w:t>在现代高维统计理论中，当</w:t>
      </w:r>
      <w:r w:rsidR="00795AB6" w:rsidRPr="001B6841">
        <w:rPr>
          <w:position w:val="-11"/>
        </w:rPr>
        <w:object w:dxaOrig="594" w:dyaOrig="328" w14:anchorId="2F280607">
          <v:shape id="_x0000_i1043" type="#_x0000_t75" style="width:29.65pt;height:16.9pt" o:ole="">
            <v:imagedata r:id="rId58" o:title=""/>
          </v:shape>
          <o:OLEObject Type="Embed" ProgID="Equation.AxMath" ShapeID="_x0000_i1043" DrawAspect="Content" ObjectID="_1841744792" r:id="rId59"/>
        </w:object>
      </w:r>
      <w:r w:rsidR="00BD5B19" w:rsidRPr="00BD5B19">
        <w:t>且达到万维级别时，数据空间已呈现出典型的超高维特征</w:t>
      </w:r>
      <w:r w:rsidR="00BD5B19">
        <w:fldChar w:fldCharType="begin"/>
      </w:r>
      <w:r w:rsidR="00BD5B19">
        <w:instrText xml:space="preserve"> ADDIN NE.Ref.{BDBB9BE7-9FD3-40FB-80F3-0AF58E9610F2}</w:instrText>
      </w:r>
      <w:r w:rsidR="00BD5B19">
        <w:fldChar w:fldCharType="separate"/>
      </w:r>
      <w:r w:rsidR="000D0331">
        <w:rPr>
          <w:rFonts w:cs="Times New Roman"/>
          <w:color w:val="080000"/>
          <w:kern w:val="0"/>
          <w:vertAlign w:val="superscript"/>
        </w:rPr>
        <w:t>[21]</w:t>
      </w:r>
      <w:r w:rsidR="00BD5B19">
        <w:fldChar w:fldCharType="end"/>
      </w:r>
      <w:r w:rsidR="00BD5B19" w:rsidRPr="00BD5B19">
        <w:t>。若将该矩阵直接输入</w:t>
      </w:r>
      <w:r w:rsidR="00BD5B19" w:rsidRPr="00BD5B19">
        <w:t xml:space="preserve"> SCAD </w:t>
      </w:r>
      <w:r w:rsidR="00BD5B19" w:rsidRPr="00BD5B19">
        <w:t>等惩罚回归模型，不仅面临极高的计算复杂度和</w:t>
      </w:r>
      <w:r w:rsidR="00345012">
        <w:rPr>
          <w:rFonts w:hint="eastAsia"/>
        </w:rPr>
        <w:t>共线性问题</w:t>
      </w:r>
      <w:r w:rsidR="00BD5B19" w:rsidRPr="00BD5B19">
        <w:t>，更会因海量无关变量的干扰导致正则化算法收敛困难与估计失效。因此，在接入精确的惩罚模型之前，本文必须引入独立筛选（</w:t>
      </w:r>
      <w:r w:rsidR="00BD5B19" w:rsidRPr="00BD5B19">
        <w:t>SIS</w:t>
      </w:r>
      <w:r w:rsidR="00BD5B19" w:rsidRPr="00BD5B19">
        <w:t>）机制进行降维。</w:t>
      </w:r>
    </w:p>
    <w:p w14:paraId="12C11E74" w14:textId="5FB981B4" w:rsidR="00CE70BF" w:rsidRDefault="00275CB4" w:rsidP="001D3F75">
      <w:pPr>
        <w:spacing w:line="480" w:lineRule="exact"/>
        <w:ind w:firstLine="480"/>
      </w:pPr>
      <w:r>
        <w:rPr>
          <w:rFonts w:hint="eastAsia"/>
        </w:rPr>
        <w:t>但是，</w:t>
      </w:r>
      <w:r w:rsidR="008B1A73">
        <w:rPr>
          <w:rFonts w:hint="eastAsia"/>
        </w:rPr>
        <w:t>使用</w:t>
      </w:r>
      <w:r w:rsidR="00A65790">
        <w:rPr>
          <w:rFonts w:hint="eastAsia"/>
        </w:rPr>
        <w:t>上述</w:t>
      </w:r>
      <w:r>
        <w:rPr>
          <w:rFonts w:hint="eastAsia"/>
        </w:rPr>
        <w:t>升维</w:t>
      </w:r>
      <w:r w:rsidR="008B1A73">
        <w:rPr>
          <w:rFonts w:hint="eastAsia"/>
        </w:rPr>
        <w:t>框架</w:t>
      </w:r>
      <w:r w:rsidR="00E62BDF">
        <w:rPr>
          <w:rFonts w:hint="eastAsia"/>
        </w:rPr>
        <w:t>有</w:t>
      </w:r>
      <w:r w:rsidR="00BD5B19">
        <w:rPr>
          <w:rFonts w:hint="eastAsia"/>
        </w:rPr>
        <w:t>以下</w:t>
      </w:r>
      <w:r w:rsidR="00F41CAB" w:rsidRPr="000F5C1A">
        <w:rPr>
          <w:rFonts w:hint="eastAsia"/>
          <w:b/>
          <w:bCs/>
        </w:rPr>
        <w:t>三</w:t>
      </w:r>
      <w:r w:rsidR="00E62BDF" w:rsidRPr="000F5C1A">
        <w:rPr>
          <w:rFonts w:hint="eastAsia"/>
          <w:b/>
          <w:bCs/>
        </w:rPr>
        <w:t>大痛点</w:t>
      </w:r>
      <w:r w:rsidR="00E62BDF">
        <w:rPr>
          <w:rFonts w:hint="eastAsia"/>
        </w:rPr>
        <w:t>亟需解决：</w:t>
      </w:r>
    </w:p>
    <w:p w14:paraId="3FF31FE3" w14:textId="1870D34D" w:rsidR="00F41CAB" w:rsidRDefault="00E62BDF" w:rsidP="001D3F75">
      <w:pPr>
        <w:spacing w:line="480" w:lineRule="exact"/>
        <w:ind w:firstLineChars="150" w:firstLine="360"/>
      </w:pPr>
      <w:r>
        <w:rPr>
          <w:rFonts w:hint="eastAsia"/>
        </w:rPr>
        <w:t xml:space="preserve">1. </w:t>
      </w:r>
      <w:r w:rsidR="00345012">
        <w:rPr>
          <w:rFonts w:hint="eastAsia"/>
        </w:rPr>
        <w:t>未</w:t>
      </w:r>
      <w:r w:rsidR="00F41CAB">
        <w:rPr>
          <w:rFonts w:hint="eastAsia"/>
        </w:rPr>
        <w:t>进行异常值处理，算法需要具有稳健性</w:t>
      </w:r>
    </w:p>
    <w:p w14:paraId="13083832" w14:textId="48B90D80" w:rsidR="00E62BDF" w:rsidRDefault="00F41CAB" w:rsidP="001D3F75">
      <w:pPr>
        <w:spacing w:line="480" w:lineRule="exact"/>
        <w:ind w:firstLineChars="150" w:firstLine="360"/>
      </w:pPr>
      <w:r>
        <w:rPr>
          <w:rFonts w:hint="eastAsia"/>
        </w:rPr>
        <w:t xml:space="preserve">2. </w:t>
      </w:r>
      <w:r w:rsidR="00E62BDF" w:rsidRPr="00E62BDF">
        <w:t>极大地增加了计算负担</w:t>
      </w:r>
    </w:p>
    <w:p w14:paraId="02229C82" w14:textId="0A494642" w:rsidR="00E62BDF" w:rsidRDefault="00F41CAB" w:rsidP="001D3F75">
      <w:pPr>
        <w:spacing w:line="480" w:lineRule="exact"/>
        <w:ind w:firstLineChars="150" w:firstLine="360"/>
      </w:pPr>
      <w:r>
        <w:rPr>
          <w:rFonts w:hint="eastAsia"/>
        </w:rPr>
        <w:t>3</w:t>
      </w:r>
      <w:r w:rsidR="00E62BDF">
        <w:rPr>
          <w:rFonts w:hint="eastAsia"/>
        </w:rPr>
        <w:t xml:space="preserve">. </w:t>
      </w:r>
      <w:r w:rsidR="00E62BDF" w:rsidRPr="00E62BDF">
        <w:t>容易选出纯噪音的交叉项</w:t>
      </w:r>
      <w:r w:rsidR="00E62BDF">
        <w:rPr>
          <w:rFonts w:hint="eastAsia"/>
        </w:rPr>
        <w:t>，即具有较高的</w:t>
      </w:r>
      <w:r w:rsidR="00E62BDF" w:rsidRPr="00E62BDF">
        <w:t>假阳性率（</w:t>
      </w:r>
      <w:r w:rsidR="00E62BDF" w:rsidRPr="00E62BDF">
        <w:t>False Discovery Rate</w:t>
      </w:r>
      <w:r w:rsidR="00E62BDF">
        <w:rPr>
          <w:rFonts w:hint="eastAsia"/>
        </w:rPr>
        <w:t>，下记</w:t>
      </w:r>
      <w:r w:rsidR="00E62BDF">
        <w:rPr>
          <w:rFonts w:hint="eastAsia"/>
        </w:rPr>
        <w:t>FDR</w:t>
      </w:r>
      <w:r w:rsidR="00E62BDF" w:rsidRPr="00E62BDF">
        <w:t>）</w:t>
      </w:r>
    </w:p>
    <w:p w14:paraId="7C31026F" w14:textId="2B090913" w:rsidR="005433C1" w:rsidRDefault="005A652D" w:rsidP="001D3F75">
      <w:pPr>
        <w:pStyle w:val="3"/>
        <w:spacing w:before="120" w:after="120" w:line="480" w:lineRule="exact"/>
      </w:pPr>
      <w:bookmarkStart w:id="43" w:name="_Toc228042758"/>
      <w:r>
        <w:rPr>
          <w:rFonts w:hint="eastAsia"/>
        </w:rPr>
        <w:t>GCor-SIS-REDS</w:t>
      </w:r>
      <w:r w:rsidR="00032B18">
        <w:rPr>
          <w:rFonts w:hint="eastAsia"/>
        </w:rPr>
        <w:t>-</w:t>
      </w:r>
      <w:r w:rsidR="004D5E9E">
        <w:rPr>
          <w:rFonts w:hint="eastAsia"/>
        </w:rPr>
        <w:t>MDS</w:t>
      </w:r>
      <w:r>
        <w:rPr>
          <w:rFonts w:hint="eastAsia"/>
        </w:rPr>
        <w:t>算法</w:t>
      </w:r>
      <w:bookmarkEnd w:id="43"/>
    </w:p>
    <w:p w14:paraId="428FFABD" w14:textId="01A872E8" w:rsidR="00E62BDF" w:rsidRDefault="008B1A73" w:rsidP="001D3F75">
      <w:pPr>
        <w:spacing w:line="480" w:lineRule="exact"/>
        <w:ind w:firstLine="480"/>
      </w:pPr>
      <w:r>
        <w:rPr>
          <w:rFonts w:hint="eastAsia"/>
        </w:rPr>
        <w:t>首先，</w:t>
      </w:r>
      <w:r w:rsidR="00D72941">
        <w:rPr>
          <w:rFonts w:hint="eastAsia"/>
        </w:rPr>
        <w:t>针对超高维特征筛选，</w:t>
      </w:r>
      <w:r w:rsidR="00D72941">
        <w:rPr>
          <w:rFonts w:hint="eastAsia"/>
        </w:rPr>
        <w:t>F</w:t>
      </w:r>
      <w:r w:rsidR="00D72941">
        <w:t>a</w:t>
      </w:r>
      <w:r w:rsidR="00D72941">
        <w:rPr>
          <w:rFonts w:hint="eastAsia"/>
        </w:rPr>
        <w:t>n</w:t>
      </w:r>
      <w:r w:rsidR="00275CB4">
        <w:rPr>
          <w:rFonts w:hint="eastAsia"/>
        </w:rPr>
        <w:t>（</w:t>
      </w:r>
      <w:r w:rsidR="00275CB4">
        <w:rPr>
          <w:rFonts w:hint="eastAsia"/>
        </w:rPr>
        <w:t>2008</w:t>
      </w:r>
      <w:r w:rsidR="00275CB4">
        <w:rPr>
          <w:rFonts w:hint="eastAsia"/>
        </w:rPr>
        <w:t>）基于边际相关性</w:t>
      </w:r>
      <w:r w:rsidR="00D72941">
        <w:rPr>
          <w:rFonts w:hint="eastAsia"/>
        </w:rPr>
        <w:t>提出确定</w:t>
      </w:r>
      <w:r w:rsidR="00275CB4">
        <w:rPr>
          <w:rFonts w:hint="eastAsia"/>
        </w:rPr>
        <w:t>性独立</w:t>
      </w:r>
      <w:r w:rsidR="00D72941">
        <w:rPr>
          <w:rFonts w:hint="eastAsia"/>
        </w:rPr>
        <w:t>筛选（</w:t>
      </w:r>
      <w:r w:rsidR="00275CB4" w:rsidRPr="00275CB4">
        <w:t>sure independence screening</w:t>
      </w:r>
      <w:r w:rsidR="00275CB4">
        <w:rPr>
          <w:rFonts w:hint="eastAsia"/>
        </w:rPr>
        <w:t>，</w:t>
      </w:r>
      <w:r w:rsidR="00D72941">
        <w:rPr>
          <w:rFonts w:hint="eastAsia"/>
        </w:rPr>
        <w:t>下记</w:t>
      </w:r>
      <w:r w:rsidR="00D72941">
        <w:rPr>
          <w:rFonts w:hint="eastAsia"/>
        </w:rPr>
        <w:t>SIS</w:t>
      </w:r>
      <w:r w:rsidR="00D72941">
        <w:rPr>
          <w:rFonts w:hint="eastAsia"/>
        </w:rPr>
        <w:t>）方法</w:t>
      </w:r>
      <w:r w:rsidR="00275CB4">
        <w:rPr>
          <w:rFonts w:hint="eastAsia"/>
        </w:rPr>
        <w:t>，并取得较好效果</w:t>
      </w:r>
      <w:r>
        <w:fldChar w:fldCharType="begin"/>
      </w:r>
      <w:r>
        <w:instrText xml:space="preserve"> ADDIN NE.Ref.{D0883B6C-15EA-4D7F-8576-CFEF6AE372F4}</w:instrText>
      </w:r>
      <w:r>
        <w:fldChar w:fldCharType="separate"/>
      </w:r>
      <w:r w:rsidR="000D0331">
        <w:rPr>
          <w:rFonts w:cs="Times New Roman"/>
          <w:color w:val="080000"/>
          <w:kern w:val="0"/>
          <w:vertAlign w:val="superscript"/>
        </w:rPr>
        <w:t>[21]</w:t>
      </w:r>
      <w:r>
        <w:fldChar w:fldCharType="end"/>
      </w:r>
      <w:r w:rsidR="00275CB4">
        <w:rPr>
          <w:rFonts w:hint="eastAsia"/>
        </w:rPr>
        <w:t>。</w:t>
      </w:r>
      <w:r w:rsidR="00751F04">
        <w:rPr>
          <w:rFonts w:hint="eastAsia"/>
        </w:rPr>
        <w:t>他提出，</w:t>
      </w:r>
      <w:r w:rsidR="002944D6">
        <w:rPr>
          <w:rFonts w:hint="eastAsia"/>
        </w:rPr>
        <w:t>在条件</w:t>
      </w:r>
      <w:r w:rsidR="00795AB6" w:rsidRPr="00795AB6">
        <w:rPr>
          <w:position w:val="-11"/>
        </w:rPr>
        <w:object w:dxaOrig="264" w:dyaOrig="329" w14:anchorId="095E4286">
          <v:shape id="_x0000_i1044" type="#_x0000_t75" style="width:13.9pt;height:16.9pt" o:ole="">
            <v:imagedata r:id="rId60" o:title=""/>
          </v:shape>
          <o:OLEObject Type="Embed" ProgID="Equation.AxMath" ShapeID="_x0000_i1044" DrawAspect="Content" ObjectID="_1841744793" r:id="rId61"/>
        </w:object>
      </w:r>
      <w:r w:rsidR="002944D6">
        <w:rPr>
          <w:rFonts w:hint="eastAsia"/>
        </w:rPr>
        <w:t>和条件</w:t>
      </w:r>
      <w:r w:rsidR="00795AB6" w:rsidRPr="00795AB6">
        <w:rPr>
          <w:position w:val="-11"/>
        </w:rPr>
        <w:object w:dxaOrig="274" w:dyaOrig="329" w14:anchorId="5634555B">
          <v:shape id="_x0000_i1045" type="#_x0000_t75" style="width:13.9pt;height:16.9pt" o:ole="">
            <v:imagedata r:id="rId62" o:title=""/>
          </v:shape>
          <o:OLEObject Type="Embed" ProgID="Equation.AxMath" ShapeID="_x0000_i1045" DrawAspect="Content" ObjectID="_1841744794" r:id="rId63"/>
        </w:object>
      </w:r>
      <w:r w:rsidR="002944D6">
        <w:rPr>
          <w:rFonts w:hint="eastAsia"/>
        </w:rPr>
        <w:t>下</w:t>
      </w:r>
      <w:r w:rsidR="00751F04">
        <w:rPr>
          <w:rFonts w:hint="eastAsia"/>
        </w:rPr>
        <w:t>：</w:t>
      </w:r>
    </w:p>
    <w:p w14:paraId="2CC10913" w14:textId="7D66C53A" w:rsidR="00E62BDF" w:rsidRDefault="002944D6" w:rsidP="00795AB6">
      <w:pPr>
        <w:pStyle w:val="AMDisplayEquation"/>
      </w:pPr>
      <w:r>
        <w:tab/>
      </w:r>
      <w:r w:rsidR="00795AB6" w:rsidRPr="001B6841">
        <w:rPr>
          <w:position w:val="-49"/>
        </w:rPr>
        <w:object w:dxaOrig="4534" w:dyaOrig="1099" w14:anchorId="444DF13D">
          <v:shape id="_x0000_i1046" type="#_x0000_t75" style="width:226.9pt;height:55.5pt" o:ole="">
            <v:imagedata r:id="rId15" o:title=""/>
          </v:shape>
          <o:OLEObject Type="Embed" ProgID="Equation.AxMath" ShapeID="_x0000_i1046" DrawAspect="Content" ObjectID="_1841744795" r:id="rId6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3</w:instrText>
        </w:r>
      </w:fldSimple>
      <w:r>
        <w:instrText>)</w:instrText>
      </w:r>
      <w:r>
        <w:fldChar w:fldCharType="end"/>
      </w:r>
    </w:p>
    <w:p w14:paraId="225CAE49" w14:textId="5896EF80" w:rsidR="00751F04" w:rsidRPr="00751F04" w:rsidRDefault="00751F04" w:rsidP="001D3F75">
      <w:pPr>
        <w:spacing w:line="480" w:lineRule="exact"/>
        <w:ind w:firstLineChars="83" w:firstLine="199"/>
      </w:pPr>
      <w:r>
        <w:rPr>
          <w:rFonts w:hint="eastAsia"/>
        </w:rPr>
        <w:t>SIS</w:t>
      </w:r>
      <w:r>
        <w:rPr>
          <w:rFonts w:hint="eastAsia"/>
        </w:rPr>
        <w:t>方法具有以下两个性质：</w:t>
      </w:r>
    </w:p>
    <w:p w14:paraId="6C70C681" w14:textId="29BDDADD" w:rsidR="00751F04" w:rsidRDefault="00751F04" w:rsidP="00795AB6">
      <w:pPr>
        <w:pStyle w:val="AMDisplayEquation"/>
      </w:pPr>
      <w:r>
        <w:tab/>
      </w:r>
      <w:r w:rsidR="00795AB6" w:rsidRPr="001B6841">
        <w:rPr>
          <w:position w:val="-23"/>
        </w:rPr>
        <w:object w:dxaOrig="4813" w:dyaOrig="588" w14:anchorId="181A745E">
          <v:shape id="_x0000_i1047" type="#_x0000_t75" style="width:240.75pt;height:29.65pt" o:ole="">
            <v:imagedata r:id="rId65" o:title=""/>
          </v:shape>
          <o:OLEObject Type="Embed" ProgID="Equation.AxMath" ShapeID="_x0000_i1047" DrawAspect="Content" ObjectID="_1841744796" r:id="rId6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4</w:instrText>
        </w:r>
      </w:fldSimple>
      <w:r>
        <w:instrText>)</w:instrText>
      </w:r>
      <w:r>
        <w:fldChar w:fldCharType="end"/>
      </w:r>
    </w:p>
    <w:p w14:paraId="45FFFF2D" w14:textId="01556AC9" w:rsidR="00751F04" w:rsidRPr="00751F04" w:rsidRDefault="00751F04" w:rsidP="00795AB6">
      <w:pPr>
        <w:pStyle w:val="AMDisplayEquation"/>
      </w:pPr>
      <w:r>
        <w:tab/>
      </w:r>
      <w:r w:rsidR="00795AB6" w:rsidRPr="001B6841">
        <w:rPr>
          <w:position w:val="-11"/>
        </w:rPr>
        <w:object w:dxaOrig="2693" w:dyaOrig="409" w14:anchorId="001B1995">
          <v:shape id="_x0000_i1048" type="#_x0000_t75" style="width:134.25pt;height:20.25pt" o:ole="">
            <v:imagedata r:id="rId67" o:title=""/>
          </v:shape>
          <o:OLEObject Type="Embed" ProgID="Equation.AxMath" ShapeID="_x0000_i1048" DrawAspect="Content" ObjectID="_1841744797" r:id="rId6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5</w:instrText>
        </w:r>
      </w:fldSimple>
      <w:r>
        <w:instrText>)</w:instrText>
      </w:r>
      <w:r>
        <w:fldChar w:fldCharType="end"/>
      </w:r>
    </w:p>
    <w:p w14:paraId="41CAF4F1" w14:textId="10D12DD3" w:rsidR="005A652D" w:rsidRDefault="00751F04" w:rsidP="001D3F75">
      <w:pPr>
        <w:spacing w:line="480" w:lineRule="exact"/>
        <w:ind w:firstLine="480"/>
      </w:pPr>
      <w:r>
        <w:rPr>
          <w:rFonts w:hint="eastAsia"/>
        </w:rPr>
        <w:t>这两个性质保证了</w:t>
      </w:r>
      <w:r>
        <w:rPr>
          <w:rFonts w:hint="eastAsia"/>
        </w:rPr>
        <w:t>SIS</w:t>
      </w:r>
      <w:r>
        <w:rPr>
          <w:rFonts w:hint="eastAsia"/>
        </w:rPr>
        <w:t>方法具有确定筛选性，即当样本量最够大时能够找出有效变量。</w:t>
      </w:r>
      <w:r w:rsidR="00275CB4">
        <w:rPr>
          <w:rFonts w:hint="eastAsia"/>
        </w:rPr>
        <w:t>自此之后，多种基于不同边际相关性的</w:t>
      </w:r>
      <w:r w:rsidR="00275CB4">
        <w:rPr>
          <w:rFonts w:hint="eastAsia"/>
        </w:rPr>
        <w:t>SIS</w:t>
      </w:r>
      <w:r w:rsidR="00275CB4">
        <w:rPr>
          <w:rFonts w:hint="eastAsia"/>
        </w:rPr>
        <w:t>方法层出不穷，其中</w:t>
      </w:r>
      <w:r w:rsidR="00563245">
        <w:rPr>
          <w:rFonts w:hint="eastAsia"/>
        </w:rPr>
        <w:t>Li</w:t>
      </w:r>
      <w:r w:rsidR="00563245">
        <w:rPr>
          <w:rFonts w:hint="eastAsia"/>
        </w:rPr>
        <w:t>等（</w:t>
      </w:r>
      <w:r w:rsidR="00563245">
        <w:rPr>
          <w:rFonts w:hint="eastAsia"/>
        </w:rPr>
        <w:t>2012</w:t>
      </w:r>
      <w:r w:rsidR="00563245">
        <w:rPr>
          <w:rFonts w:hint="eastAsia"/>
        </w:rPr>
        <w:t>）</w:t>
      </w:r>
      <w:r w:rsidR="00275CB4">
        <w:rPr>
          <w:rFonts w:hint="eastAsia"/>
        </w:rPr>
        <w:t>基于距离相关性的</w:t>
      </w:r>
      <w:r w:rsidR="00275CB4">
        <w:rPr>
          <w:rFonts w:hint="eastAsia"/>
        </w:rPr>
        <w:t>DC-SIS</w:t>
      </w:r>
      <w:r w:rsidR="00275CB4">
        <w:rPr>
          <w:rFonts w:hint="eastAsia"/>
        </w:rPr>
        <w:t>方法广为流传。尽管</w:t>
      </w:r>
      <w:r w:rsidR="00E62BDF">
        <w:rPr>
          <w:rFonts w:hint="eastAsia"/>
        </w:rPr>
        <w:t>各种</w:t>
      </w:r>
      <w:r w:rsidR="00E62BDF">
        <w:rPr>
          <w:rFonts w:hint="eastAsia"/>
        </w:rPr>
        <w:t>SIS</w:t>
      </w:r>
      <w:r w:rsidR="00E62BDF">
        <w:rPr>
          <w:rFonts w:hint="eastAsia"/>
        </w:rPr>
        <w:t>方法在不同场合大放异彩，但多数</w:t>
      </w:r>
      <w:r w:rsidR="00E62BDF">
        <w:rPr>
          <w:rFonts w:hint="eastAsia"/>
        </w:rPr>
        <w:t>SIS</w:t>
      </w:r>
      <w:r w:rsidR="00E62BDF">
        <w:rPr>
          <w:rFonts w:hint="eastAsia"/>
        </w:rPr>
        <w:t>方法并不能解决上述提到的两个痛点，如</w:t>
      </w:r>
      <w:r w:rsidR="00E62BDF">
        <w:rPr>
          <w:rFonts w:hint="eastAsia"/>
        </w:rPr>
        <w:t>BCor-SIS</w:t>
      </w:r>
      <w:r w:rsidR="00563245">
        <w:fldChar w:fldCharType="begin"/>
      </w:r>
      <w:r w:rsidR="00563245">
        <w:instrText xml:space="preserve"> ADDIN NE.Ref.{B9C7A3E2-4969-49EC-BD54-FB67A734FF01}</w:instrText>
      </w:r>
      <w:r w:rsidR="00563245">
        <w:fldChar w:fldCharType="separate"/>
      </w:r>
      <w:r w:rsidR="000D0331">
        <w:rPr>
          <w:rFonts w:cs="Times New Roman"/>
          <w:color w:val="080000"/>
          <w:kern w:val="0"/>
          <w:vertAlign w:val="superscript"/>
        </w:rPr>
        <w:t>[22]</w:t>
      </w:r>
      <w:r w:rsidR="00563245">
        <w:fldChar w:fldCharType="end"/>
      </w:r>
      <w:r w:rsidR="00E62BDF">
        <w:rPr>
          <w:rFonts w:hint="eastAsia"/>
        </w:rPr>
        <w:t>、</w:t>
      </w:r>
      <w:r w:rsidR="00E62BDF">
        <w:rPr>
          <w:rFonts w:hint="eastAsia"/>
        </w:rPr>
        <w:t>PC-SIS</w:t>
      </w:r>
      <w:r w:rsidR="00C117C1">
        <w:fldChar w:fldCharType="begin"/>
      </w:r>
      <w:r w:rsidR="00C117C1">
        <w:instrText xml:space="preserve"> ADDIN NE.Ref.{7AB2A1D9-E673-4838-9D9B-9328D049F94A}</w:instrText>
      </w:r>
      <w:r w:rsidR="00C117C1">
        <w:fldChar w:fldCharType="separate"/>
      </w:r>
      <w:r w:rsidR="000D0331">
        <w:rPr>
          <w:rFonts w:cs="Times New Roman"/>
          <w:color w:val="080000"/>
          <w:kern w:val="0"/>
          <w:vertAlign w:val="superscript"/>
        </w:rPr>
        <w:t>[23]</w:t>
      </w:r>
      <w:r w:rsidR="00C117C1">
        <w:fldChar w:fldCharType="end"/>
      </w:r>
      <w:r w:rsidR="00E62BDF">
        <w:rPr>
          <w:rFonts w:hint="eastAsia"/>
        </w:rPr>
        <w:t>虽然具有较强的筛选能力，但是均有</w:t>
      </w:r>
      <w:r w:rsidR="008B1A73">
        <w:rPr>
          <w:rFonts w:hint="eastAsia"/>
        </w:rPr>
        <w:t>较大</w:t>
      </w:r>
      <w:r w:rsidR="00E62BDF">
        <w:rPr>
          <w:rFonts w:hint="eastAsia"/>
        </w:rPr>
        <w:t>的计算复杂度</w:t>
      </w:r>
      <w:r w:rsidR="008B1A73">
        <w:rPr>
          <w:rFonts w:hint="eastAsia"/>
        </w:rPr>
        <w:t>，并且</w:t>
      </w:r>
      <w:r w:rsidR="00E14FC7">
        <w:rPr>
          <w:rFonts w:hint="eastAsia"/>
        </w:rPr>
        <w:t>无法</w:t>
      </w:r>
      <w:r w:rsidR="00E62BDF">
        <w:rPr>
          <w:rFonts w:hint="eastAsia"/>
        </w:rPr>
        <w:t>解决假阳性问题。幸运的是，</w:t>
      </w:r>
      <w:r w:rsidR="00E62BDF">
        <w:rPr>
          <w:rFonts w:hint="eastAsia"/>
        </w:rPr>
        <w:t>Jiang</w:t>
      </w:r>
      <w:r w:rsidR="00E62BDF">
        <w:rPr>
          <w:rFonts w:hint="eastAsia"/>
        </w:rPr>
        <w:t>等（</w:t>
      </w:r>
      <w:r w:rsidR="00E62BDF">
        <w:rPr>
          <w:rFonts w:hint="eastAsia"/>
        </w:rPr>
        <w:t>2025</w:t>
      </w:r>
      <w:r w:rsidR="00E62BDF">
        <w:rPr>
          <w:rFonts w:hint="eastAsia"/>
        </w:rPr>
        <w:t>）提出</w:t>
      </w:r>
      <w:r w:rsidR="00C87CB0">
        <w:rPr>
          <w:rFonts w:hint="eastAsia"/>
        </w:rPr>
        <w:t>的</w:t>
      </w:r>
      <w:r w:rsidR="00E62BDF" w:rsidRPr="000F5C1A">
        <w:rPr>
          <w:rFonts w:hint="eastAsia"/>
          <w:b/>
          <w:bCs/>
        </w:rPr>
        <w:t>Gcor-SIS-REDS</w:t>
      </w:r>
      <w:r w:rsidR="00E62BDF">
        <w:rPr>
          <w:rFonts w:hint="eastAsia"/>
        </w:rPr>
        <w:t>方法能够解决上述</w:t>
      </w:r>
      <w:r w:rsidR="00F41CAB">
        <w:rPr>
          <w:rFonts w:hint="eastAsia"/>
        </w:rPr>
        <w:t>三</w:t>
      </w:r>
      <w:r w:rsidR="00E62BDF">
        <w:rPr>
          <w:rFonts w:hint="eastAsia"/>
        </w:rPr>
        <w:t>个痛点</w:t>
      </w:r>
      <w:r w:rsidR="00C117C1">
        <w:fldChar w:fldCharType="begin"/>
      </w:r>
      <w:r w:rsidR="00C117C1">
        <w:instrText xml:space="preserve"> ADDIN NE.Ref.{DD20ED86-C453-4315-818A-34F11EE7B70C}</w:instrText>
      </w:r>
      <w:r w:rsidR="00C117C1">
        <w:fldChar w:fldCharType="separate"/>
      </w:r>
      <w:r w:rsidR="000D0331">
        <w:rPr>
          <w:rFonts w:cs="Times New Roman"/>
          <w:color w:val="080000"/>
          <w:kern w:val="0"/>
          <w:vertAlign w:val="superscript"/>
        </w:rPr>
        <w:t>[24]</w:t>
      </w:r>
      <w:r w:rsidR="00C117C1">
        <w:fldChar w:fldCharType="end"/>
      </w:r>
      <w:r w:rsidR="00E62BDF">
        <w:rPr>
          <w:rFonts w:hint="eastAsia"/>
        </w:rPr>
        <w:t>。</w:t>
      </w:r>
    </w:p>
    <w:p w14:paraId="4D0FD506" w14:textId="736C231D" w:rsidR="00F31730" w:rsidRDefault="00A65790" w:rsidP="001D3F75">
      <w:pPr>
        <w:spacing w:line="480" w:lineRule="exact"/>
        <w:ind w:firstLine="480"/>
      </w:pPr>
      <w:r>
        <w:rPr>
          <w:rFonts w:hint="eastAsia"/>
        </w:rPr>
        <w:lastRenderedPageBreak/>
        <w:t>Jiang</w:t>
      </w:r>
      <w:r>
        <w:rPr>
          <w:rFonts w:hint="eastAsia"/>
        </w:rPr>
        <w:t>等（</w:t>
      </w:r>
      <w:r>
        <w:rPr>
          <w:rFonts w:hint="eastAsia"/>
        </w:rPr>
        <w:t>2025</w:t>
      </w:r>
      <w:r>
        <w:rPr>
          <w:rFonts w:hint="eastAsia"/>
        </w:rPr>
        <w:t>）引入</w:t>
      </w:r>
      <w:r w:rsidRPr="00A65790">
        <w:t>Grothendieck</w:t>
      </w:r>
      <w:r>
        <w:rPr>
          <w:rFonts w:hint="eastAsia"/>
        </w:rPr>
        <w:t>相关性作为特征与目标变量间边际相关性的衡量指标，并对</w:t>
      </w:r>
      <w:r>
        <w:rPr>
          <w:rFonts w:hint="eastAsia"/>
        </w:rPr>
        <w:t>FDR</w:t>
      </w:r>
      <w:r>
        <w:rPr>
          <w:rFonts w:hint="eastAsia"/>
        </w:rPr>
        <w:t>进行严格的控制。具体算法如下：</w:t>
      </w:r>
    </w:p>
    <w:p w14:paraId="7049A905" w14:textId="688596EA" w:rsidR="006B0401" w:rsidRDefault="00FF537B" w:rsidP="003057C1">
      <w:pPr>
        <w:pStyle w:val="aff1"/>
      </w:pPr>
      <w:r w:rsidRPr="00FF537B">
        <w:rPr>
          <w:noProof/>
        </w:rPr>
        <w:drawing>
          <wp:inline distT="0" distB="0" distL="0" distR="0" wp14:anchorId="67FB8804" wp14:editId="0E68EA36">
            <wp:extent cx="4690405" cy="2954386"/>
            <wp:effectExtent l="0" t="0" r="0" b="0"/>
            <wp:docPr id="688246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6112" name=""/>
                    <pic:cNvPicPr/>
                  </pic:nvPicPr>
                  <pic:blipFill>
                    <a:blip r:embed="rId69"/>
                    <a:stretch>
                      <a:fillRect/>
                    </a:stretch>
                  </pic:blipFill>
                  <pic:spPr>
                    <a:xfrm>
                      <a:off x="0" y="0"/>
                      <a:ext cx="4701724" cy="2961516"/>
                    </a:xfrm>
                    <a:prstGeom prst="rect">
                      <a:avLst/>
                    </a:prstGeom>
                  </pic:spPr>
                </pic:pic>
              </a:graphicData>
            </a:graphic>
          </wp:inline>
        </w:drawing>
      </w:r>
    </w:p>
    <w:p w14:paraId="4319E63B" w14:textId="16F392C8" w:rsidR="006B0401" w:rsidRPr="006B0401" w:rsidRDefault="000645A3" w:rsidP="001D3F75">
      <w:pPr>
        <w:pStyle w:val="a1"/>
        <w:spacing w:line="480" w:lineRule="exact"/>
      </w:pPr>
      <w:bookmarkStart w:id="44" w:name="_Toc228107864"/>
      <w:r>
        <w:rPr>
          <w:rFonts w:hint="eastAsia"/>
        </w:rPr>
        <w:t>GCor-SIS-REDS</w:t>
      </w:r>
      <w:r>
        <w:rPr>
          <w:rFonts w:hint="eastAsia"/>
        </w:rPr>
        <w:t>算法流程图</w:t>
      </w:r>
      <w:bookmarkEnd w:id="44"/>
    </w:p>
    <w:p w14:paraId="2046C922" w14:textId="367C627B" w:rsidR="00F31730" w:rsidRDefault="00F31730" w:rsidP="001D3F75">
      <w:pPr>
        <w:spacing w:line="480" w:lineRule="exact"/>
        <w:ind w:firstLine="480"/>
      </w:pPr>
      <w:r>
        <w:rPr>
          <w:rFonts w:hint="eastAsia"/>
        </w:rPr>
        <w:t>其中，</w:t>
      </w:r>
      <w:r w:rsidR="00795AB6" w:rsidRPr="001B6841">
        <w:rPr>
          <w:position w:val="-11"/>
        </w:rPr>
        <w:object w:dxaOrig="268" w:dyaOrig="329" w14:anchorId="5885E0AE">
          <v:shape id="_x0000_i1049" type="#_x0000_t75" style="width:13.15pt;height:16.9pt" o:ole="">
            <v:imagedata r:id="rId70" o:title=""/>
          </v:shape>
          <o:OLEObject Type="Embed" ProgID="Equation.AxMath" ShapeID="_x0000_i1049" DrawAspect="Content" ObjectID="_1841744798" r:id="rId71"/>
        </w:object>
      </w:r>
      <w:r w:rsidR="00172D58">
        <w:rPr>
          <w:rFonts w:hint="eastAsia"/>
        </w:rPr>
        <w:t>计算如下：</w:t>
      </w:r>
    </w:p>
    <w:p w14:paraId="7B344F59" w14:textId="0D1CD5A1" w:rsidR="00F31730" w:rsidRDefault="00F31730" w:rsidP="00EF4BA5">
      <w:pPr>
        <w:pStyle w:val="AMDisplayEquation"/>
        <w:spacing w:line="360" w:lineRule="auto"/>
      </w:pPr>
      <w:r>
        <w:tab/>
      </w:r>
      <w:r w:rsidR="00795AB6" w:rsidRPr="001B6841">
        <w:rPr>
          <w:position w:val="-12"/>
        </w:rPr>
        <w:object w:dxaOrig="3458" w:dyaOrig="394" w14:anchorId="51C81B0F">
          <v:shape id="_x0000_i1050" type="#_x0000_t75" style="width:172.9pt;height:19.9pt" o:ole="">
            <v:imagedata r:id="rId72" o:title=""/>
          </v:shape>
          <o:OLEObject Type="Embed" ProgID="Equation.AxMath" ShapeID="_x0000_i1050" DrawAspect="Content" ObjectID="_1841744799" r:id="rId7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6</w:instrText>
        </w:r>
      </w:fldSimple>
      <w:r>
        <w:instrText>)</w:instrText>
      </w:r>
      <w:r>
        <w:fldChar w:fldCharType="end"/>
      </w:r>
    </w:p>
    <w:p w14:paraId="59738573" w14:textId="785E640D" w:rsidR="00172D58" w:rsidRPr="00172D58" w:rsidRDefault="00172D58" w:rsidP="00EF4BA5">
      <w:pPr>
        <w:pStyle w:val="AMDisplayEquation"/>
        <w:spacing w:line="360" w:lineRule="auto"/>
      </w:pPr>
      <w:r>
        <w:tab/>
      </w:r>
      <w:r w:rsidR="00795AB6" w:rsidRPr="001B6841">
        <w:rPr>
          <w:position w:val="-82"/>
        </w:rPr>
        <w:object w:dxaOrig="7002" w:dyaOrig="1772" w14:anchorId="32ED3565">
          <v:shape id="_x0000_i1051" type="#_x0000_t75" style="width:351pt;height:88.5pt" o:ole="">
            <v:imagedata r:id="rId74" o:title=""/>
          </v:shape>
          <o:OLEObject Type="Embed" ProgID="Equation.AxMath" ShapeID="_x0000_i1051" DrawAspect="Content" ObjectID="_1841744800" r:id="rId7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7</w:instrText>
        </w:r>
      </w:fldSimple>
      <w:r>
        <w:instrText>)</w:instrText>
      </w:r>
      <w:r>
        <w:fldChar w:fldCharType="end"/>
      </w:r>
    </w:p>
    <w:p w14:paraId="38E2355E" w14:textId="77D15054" w:rsidR="00172D58" w:rsidRDefault="00172D58" w:rsidP="00EF4BA5">
      <w:pPr>
        <w:pStyle w:val="AMDisplayEquation"/>
        <w:spacing w:line="360" w:lineRule="auto"/>
      </w:pPr>
      <w:r>
        <w:tab/>
      </w:r>
      <w:r w:rsidR="00795AB6" w:rsidRPr="001B6841">
        <w:rPr>
          <w:position w:val="-29"/>
        </w:rPr>
        <w:object w:dxaOrig="3474" w:dyaOrig="649" w14:anchorId="5868ED35">
          <v:shape id="_x0000_i1052" type="#_x0000_t75" style="width:174pt;height:33pt" o:ole="">
            <v:imagedata r:id="rId76" o:title=""/>
          </v:shape>
          <o:OLEObject Type="Embed" ProgID="Equation.AxMath" ShapeID="_x0000_i1052" DrawAspect="Content" ObjectID="_1841744801" r:id="rId7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8</w:instrText>
        </w:r>
      </w:fldSimple>
      <w:r>
        <w:instrText>)</w:instrText>
      </w:r>
      <w:r>
        <w:fldChar w:fldCharType="end"/>
      </w:r>
    </w:p>
    <w:p w14:paraId="03FCC329" w14:textId="364457FB" w:rsidR="00172D58" w:rsidRDefault="00795AB6" w:rsidP="001D3F75">
      <w:pPr>
        <w:spacing w:line="480" w:lineRule="exact"/>
        <w:ind w:firstLine="480"/>
      </w:pPr>
      <w:r w:rsidRPr="001B6841">
        <w:rPr>
          <w:position w:val="-11"/>
        </w:rPr>
        <w:object w:dxaOrig="334" w:dyaOrig="329" w14:anchorId="20A51ADD">
          <v:shape id="_x0000_i1053" type="#_x0000_t75" style="width:16.9pt;height:16.9pt" o:ole="">
            <v:imagedata r:id="rId78" o:title=""/>
          </v:shape>
          <o:OLEObject Type="Embed" ProgID="Equation.AxMath" ShapeID="_x0000_i1053" DrawAspect="Content" ObjectID="_1841744802" r:id="rId79"/>
        </w:object>
      </w:r>
      <w:r w:rsidR="00172D58">
        <w:rPr>
          <w:rFonts w:hint="eastAsia"/>
        </w:rPr>
        <w:t>,</w:t>
      </w:r>
      <w:r w:rsidRPr="001B6841">
        <w:rPr>
          <w:position w:val="-11"/>
        </w:rPr>
        <w:object w:dxaOrig="316" w:dyaOrig="329" w14:anchorId="4A569BEA">
          <v:shape id="_x0000_i1054" type="#_x0000_t75" style="width:16.15pt;height:16.9pt" o:ole="">
            <v:imagedata r:id="rId80" o:title=""/>
          </v:shape>
          <o:OLEObject Type="Embed" ProgID="Equation.AxMath" ShapeID="_x0000_i1054" DrawAspect="Content" ObjectID="_1841744803" r:id="rId81"/>
        </w:object>
      </w:r>
      <w:r w:rsidR="00172D58">
        <w:rPr>
          <w:rFonts w:hint="eastAsia"/>
        </w:rPr>
        <w:t>和</w:t>
      </w:r>
      <w:r w:rsidRPr="001B6841">
        <w:rPr>
          <w:position w:val="-11"/>
        </w:rPr>
        <w:object w:dxaOrig="748" w:dyaOrig="396" w14:anchorId="534E62A5">
          <v:shape id="_x0000_i1055" type="#_x0000_t75" style="width:37.5pt;height:19.9pt" o:ole="">
            <v:imagedata r:id="rId82" o:title=""/>
          </v:shape>
          <o:OLEObject Type="Embed" ProgID="Equation.AxMath" ShapeID="_x0000_i1055" DrawAspect="Content" ObjectID="_1841744804" r:id="rId83"/>
        </w:object>
      </w:r>
      <w:r w:rsidR="00172D58">
        <w:rPr>
          <w:rFonts w:hint="eastAsia"/>
        </w:rPr>
        <w:t>计算如下公式：</w:t>
      </w:r>
    </w:p>
    <w:p w14:paraId="54CFA779" w14:textId="66D6560A" w:rsidR="00172D58" w:rsidRDefault="00172D58" w:rsidP="00EF4BA5">
      <w:pPr>
        <w:pStyle w:val="AMDisplayEquation"/>
        <w:spacing w:line="360" w:lineRule="auto"/>
      </w:pPr>
      <w:r>
        <w:tab/>
      </w:r>
      <w:r w:rsidR="00795AB6" w:rsidRPr="001B6841">
        <w:rPr>
          <w:position w:val="-11"/>
        </w:rPr>
        <w:object w:dxaOrig="4076" w:dyaOrig="330" w14:anchorId="6463AC99">
          <v:shape id="_x0000_i1056" type="#_x0000_t75" style="width:203.65pt;height:16.9pt" o:ole="">
            <v:imagedata r:id="rId84" o:title=""/>
          </v:shape>
          <o:OLEObject Type="Embed" ProgID="Equation.AxMath" ShapeID="_x0000_i1056" DrawAspect="Content" ObjectID="_1841744805" r:id="rId8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9</w:instrText>
        </w:r>
      </w:fldSimple>
      <w:r>
        <w:instrText>)</w:instrText>
      </w:r>
      <w:r>
        <w:fldChar w:fldCharType="end"/>
      </w:r>
    </w:p>
    <w:p w14:paraId="4E77BDB9" w14:textId="155FCED1" w:rsidR="00172D58" w:rsidRDefault="00172D58" w:rsidP="00EF4BA5">
      <w:pPr>
        <w:pStyle w:val="AMDisplayEquation"/>
        <w:spacing w:line="360" w:lineRule="auto"/>
      </w:pPr>
      <w:r>
        <w:tab/>
      </w:r>
      <w:r w:rsidR="00795AB6" w:rsidRPr="001B6841">
        <w:rPr>
          <w:position w:val="-26"/>
        </w:rPr>
        <w:object w:dxaOrig="4051" w:dyaOrig="650" w14:anchorId="091F3AFE">
          <v:shape id="_x0000_i1057" type="#_x0000_t75" style="width:202.9pt;height:32.65pt" o:ole="">
            <v:imagedata r:id="rId86" o:title=""/>
          </v:shape>
          <o:OLEObject Type="Embed" ProgID="Equation.AxMath" ShapeID="_x0000_i1057" DrawAspect="Content" ObjectID="_1841744806" r:id="rId8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10</w:instrText>
        </w:r>
      </w:fldSimple>
      <w:r>
        <w:instrText>)</w:instrText>
      </w:r>
      <w:r>
        <w:fldChar w:fldCharType="end"/>
      </w:r>
    </w:p>
    <w:p w14:paraId="7D9740F7" w14:textId="0E1CF107" w:rsidR="00172D58" w:rsidRDefault="00172D58" w:rsidP="00EF4BA5">
      <w:pPr>
        <w:pStyle w:val="AMDisplayEquation"/>
        <w:spacing w:line="360" w:lineRule="auto"/>
      </w:pPr>
      <w:r>
        <w:tab/>
      </w:r>
      <w:r w:rsidR="00795AB6" w:rsidRPr="001B6841">
        <w:rPr>
          <w:position w:val="-11"/>
        </w:rPr>
        <w:object w:dxaOrig="3269" w:dyaOrig="409" w14:anchorId="7D888608">
          <v:shape id="_x0000_i1058" type="#_x0000_t75" style="width:163.9pt;height:20.25pt" o:ole="">
            <v:imagedata r:id="rId88" o:title=""/>
          </v:shape>
          <o:OLEObject Type="Embed" ProgID="Equation.AxMath" ShapeID="_x0000_i1058" DrawAspect="Content" ObjectID="_1841744807" r:id="rId8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11</w:instrText>
        </w:r>
      </w:fldSimple>
      <w:r>
        <w:instrText>)</w:instrText>
      </w:r>
      <w:r>
        <w:fldChar w:fldCharType="end"/>
      </w:r>
    </w:p>
    <w:p w14:paraId="20E6E53F" w14:textId="594D4A2E" w:rsidR="00D31FF7" w:rsidRPr="00D31FF7" w:rsidRDefault="00D31FF7" w:rsidP="001D3F75">
      <w:pPr>
        <w:spacing w:line="480" w:lineRule="exact"/>
        <w:ind w:firstLine="480"/>
      </w:pPr>
      <w:r>
        <w:rPr>
          <w:rFonts w:hint="eastAsia"/>
        </w:rPr>
        <w:t>上述计算流程的复杂度为</w:t>
      </w:r>
      <w:r w:rsidR="00795AB6" w:rsidRPr="001B6841">
        <w:rPr>
          <w:position w:val="-12"/>
        </w:rPr>
        <w:object w:dxaOrig="1342" w:dyaOrig="354" w14:anchorId="0AEAB9CC">
          <v:shape id="_x0000_i1059" type="#_x0000_t75" style="width:67.15pt;height:18pt" o:ole="">
            <v:imagedata r:id="rId90" o:title=""/>
          </v:shape>
          <o:OLEObject Type="Embed" ProgID="Equation.AxMath" ShapeID="_x0000_i1059" DrawAspect="Content" ObjectID="_1841744808" r:id="rId91"/>
        </w:object>
      </w:r>
      <w:r>
        <w:rPr>
          <w:rFonts w:hint="eastAsia"/>
        </w:rPr>
        <w:t>，此处</w:t>
      </w:r>
      <w:r w:rsidR="00795AB6" w:rsidRPr="001B6841">
        <w:rPr>
          <w:position w:val="-11"/>
        </w:rPr>
        <w:object w:dxaOrig="518" w:dyaOrig="328" w14:anchorId="27E94346">
          <v:shape id="_x0000_i1060" type="#_x0000_t75" style="width:26.25pt;height:16.15pt" o:ole="">
            <v:imagedata r:id="rId92" o:title=""/>
          </v:shape>
          <o:OLEObject Type="Embed" ProgID="Equation.AxMath" ShapeID="_x0000_i1060" DrawAspect="Content" ObjectID="_1841744809" r:id="rId93"/>
        </w:object>
      </w:r>
      <w:r>
        <w:rPr>
          <w:rFonts w:hint="eastAsia"/>
        </w:rPr>
        <w:t>，显著优于</w:t>
      </w:r>
      <w:r>
        <w:rPr>
          <w:rFonts w:hint="eastAsia"/>
        </w:rPr>
        <w:t>BCor-SIS</w:t>
      </w:r>
      <w:r>
        <w:rPr>
          <w:rFonts w:hint="eastAsia"/>
        </w:rPr>
        <w:t>（</w:t>
      </w:r>
      <w:r w:rsidR="00795AB6" w:rsidRPr="001B6841">
        <w:rPr>
          <w:position w:val="-12"/>
        </w:rPr>
        <w:object w:dxaOrig="1678" w:dyaOrig="354" w14:anchorId="6EB84EC6">
          <v:shape id="_x0000_i1061" type="#_x0000_t75" style="width:84pt;height:18pt" o:ole="">
            <v:imagedata r:id="rId94" o:title=""/>
          </v:shape>
          <o:OLEObject Type="Embed" ProgID="Equation.AxMath" ShapeID="_x0000_i1061" DrawAspect="Content" ObjectID="_1841744810" r:id="rId95"/>
        </w:object>
      </w:r>
      <w:r>
        <w:rPr>
          <w:rFonts w:hint="eastAsia"/>
        </w:rPr>
        <w:t>和</w:t>
      </w:r>
      <w:r>
        <w:rPr>
          <w:rFonts w:hint="eastAsia"/>
        </w:rPr>
        <w:t>PC-SIS</w:t>
      </w:r>
      <w:r>
        <w:rPr>
          <w:rFonts w:hint="eastAsia"/>
        </w:rPr>
        <w:t>（</w:t>
      </w:r>
      <w:r w:rsidR="00795AB6" w:rsidRPr="001B6841">
        <w:rPr>
          <w:position w:val="-12"/>
        </w:rPr>
        <w:object w:dxaOrig="1344" w:dyaOrig="354" w14:anchorId="20172B9E">
          <v:shape id="_x0000_i1062" type="#_x0000_t75" style="width:66.75pt;height:18pt" o:ole="">
            <v:imagedata r:id="rId96" o:title=""/>
          </v:shape>
          <o:OLEObject Type="Embed" ProgID="Equation.AxMath" ShapeID="_x0000_i1062" DrawAspect="Content" ObjectID="_1841744811" r:id="rId97"/>
        </w:object>
      </w:r>
      <w:r>
        <w:rPr>
          <w:rFonts w:hint="eastAsia"/>
        </w:rPr>
        <w:t>。</w:t>
      </w:r>
    </w:p>
    <w:p w14:paraId="08B5967E" w14:textId="52BC8581" w:rsidR="007F6079" w:rsidRDefault="007F6079" w:rsidP="001D3F75">
      <w:pPr>
        <w:spacing w:line="480" w:lineRule="exact"/>
        <w:ind w:firstLine="480"/>
      </w:pPr>
      <w:r>
        <w:rPr>
          <w:rFonts w:hint="eastAsia"/>
        </w:rPr>
        <w:lastRenderedPageBreak/>
        <w:t>Jiang</w:t>
      </w:r>
      <w:r>
        <w:rPr>
          <w:rFonts w:hint="eastAsia"/>
        </w:rPr>
        <w:t>等还提出，在上述的</w:t>
      </w:r>
      <w:r>
        <w:rPr>
          <w:rFonts w:hint="eastAsia"/>
        </w:rPr>
        <w:t>C1</w:t>
      </w:r>
      <w:r>
        <w:rPr>
          <w:rFonts w:hint="eastAsia"/>
        </w:rPr>
        <w:t>，</w:t>
      </w:r>
      <w:r>
        <w:rPr>
          <w:rFonts w:hint="eastAsia"/>
        </w:rPr>
        <w:t>C2</w:t>
      </w:r>
      <w:r>
        <w:rPr>
          <w:rFonts w:hint="eastAsia"/>
        </w:rPr>
        <w:t>假定下，</w:t>
      </w:r>
      <w:r>
        <w:rPr>
          <w:rFonts w:hint="eastAsia"/>
        </w:rPr>
        <w:t>GCor-SIS-REDS</w:t>
      </w:r>
      <w:r>
        <w:rPr>
          <w:rFonts w:hint="eastAsia"/>
        </w:rPr>
        <w:t>除了具备上述的两条定理外，还具有</w:t>
      </w:r>
      <w:r w:rsidR="00D226B6">
        <w:rPr>
          <w:rFonts w:hint="eastAsia"/>
        </w:rPr>
        <w:t>对重尾分布的稳健性以及</w:t>
      </w:r>
      <w:r>
        <w:rPr>
          <w:rFonts w:hint="eastAsia"/>
        </w:rPr>
        <w:t>如下性质：</w:t>
      </w:r>
    </w:p>
    <w:p w14:paraId="54A8171B" w14:textId="41CF006C" w:rsidR="007F6079" w:rsidRPr="007F6079" w:rsidRDefault="007F6079" w:rsidP="003057C1">
      <w:pPr>
        <w:pStyle w:val="AMDisplayEquation"/>
      </w:pPr>
      <w:r>
        <w:tab/>
      </w:r>
      <w:r w:rsidR="00795AB6" w:rsidRPr="001B6841">
        <w:rPr>
          <w:position w:val="-33"/>
        </w:rPr>
        <w:object w:dxaOrig="4450" w:dyaOrig="777" w14:anchorId="724FBBAB">
          <v:shape id="_x0000_i1063" type="#_x0000_t75" style="width:223.15pt;height:39pt" o:ole="">
            <v:imagedata r:id="rId98" o:title=""/>
          </v:shape>
          <o:OLEObject Type="Embed" ProgID="Equation.AxMath" ShapeID="_x0000_i1063" DrawAspect="Content" ObjectID="_1841744812" r:id="rId9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12</w:instrText>
        </w:r>
      </w:fldSimple>
      <w:r>
        <w:instrText>)</w:instrText>
      </w:r>
      <w:r>
        <w:fldChar w:fldCharType="end"/>
      </w:r>
    </w:p>
    <w:p w14:paraId="4FE7AC9C" w14:textId="5E527D7F" w:rsidR="006B0401" w:rsidRDefault="007F6079" w:rsidP="001D3F75">
      <w:pPr>
        <w:spacing w:line="480" w:lineRule="exact"/>
        <w:ind w:firstLine="480"/>
      </w:pPr>
      <w:r>
        <w:rPr>
          <w:rFonts w:hint="eastAsia"/>
        </w:rPr>
        <w:t>当</w:t>
      </w:r>
      <w:r w:rsidR="00795AB6" w:rsidRPr="001B6841">
        <w:rPr>
          <w:rFonts w:hint="eastAsia"/>
          <w:position w:val="-11"/>
        </w:rPr>
        <w:object w:dxaOrig="902" w:dyaOrig="328" w14:anchorId="09CEDF5A">
          <v:shape id="_x0000_i1064" type="#_x0000_t75" style="width:45.4pt;height:16.9pt" o:ole="">
            <v:imagedata r:id="rId100" o:title=""/>
          </v:shape>
          <o:OLEObject Type="Embed" ProgID="Equation.AxMath" ShapeID="_x0000_i1064" DrawAspect="Content" ObjectID="_1841744813" r:id="rId101"/>
        </w:object>
      </w:r>
      <w:r>
        <w:rPr>
          <w:rFonts w:hint="eastAsia"/>
        </w:rPr>
        <w:t>是有</w:t>
      </w:r>
      <w:r w:rsidR="00795AB6" w:rsidRPr="001B6841">
        <w:rPr>
          <w:position w:val="-11"/>
        </w:rPr>
        <w:object w:dxaOrig="885" w:dyaOrig="341" w14:anchorId="0F3606A2">
          <v:shape id="_x0000_i1065" type="#_x0000_t75" style="width:44.65pt;height:16.9pt" o:ole="">
            <v:imagedata r:id="rId102" o:title=""/>
          </v:shape>
          <o:OLEObject Type="Embed" ProgID="Equation.AxMath" ShapeID="_x0000_i1065" DrawAspect="Content" ObjectID="_1841744814" r:id="rId103"/>
        </w:object>
      </w:r>
      <w:r>
        <w:rPr>
          <w:rFonts w:hint="eastAsia"/>
        </w:rPr>
        <w:t>。</w:t>
      </w:r>
      <w:r w:rsidRPr="000F5C1A">
        <w:rPr>
          <w:rFonts w:hint="eastAsia"/>
          <w:b/>
          <w:bCs/>
        </w:rPr>
        <w:t>这说明当</w:t>
      </w:r>
      <w:r w:rsidR="00795AB6" w:rsidRPr="000F5C1A">
        <w:rPr>
          <w:b/>
          <w:bCs/>
          <w:position w:val="-11"/>
        </w:rPr>
        <w:object w:dxaOrig="387" w:dyaOrig="328" w14:anchorId="092F36BA">
          <v:shape id="_x0000_i1066" type="#_x0000_t75" style="width:19.9pt;height:16.9pt" o:ole="">
            <v:imagedata r:id="rId104" o:title=""/>
          </v:shape>
          <o:OLEObject Type="Embed" ProgID="Equation.AxMath" ShapeID="_x0000_i1066" DrawAspect="Content" ObjectID="_1841744815" r:id="rId105"/>
        </w:object>
      </w:r>
      <w:r w:rsidRPr="000F5C1A">
        <w:rPr>
          <w:rFonts w:hint="eastAsia"/>
          <w:b/>
          <w:bCs/>
        </w:rPr>
        <w:t>足够大时</w:t>
      </w:r>
      <w:r w:rsidRPr="000F5C1A">
        <w:rPr>
          <w:rFonts w:hint="eastAsia"/>
          <w:b/>
          <w:bCs/>
        </w:rPr>
        <w:t>FDR</w:t>
      </w:r>
      <w:r w:rsidRPr="000F5C1A">
        <w:rPr>
          <w:rFonts w:hint="eastAsia"/>
          <w:b/>
          <w:bCs/>
        </w:rPr>
        <w:t>能够得到有效控制</w:t>
      </w:r>
      <w:r>
        <w:rPr>
          <w:rFonts w:hint="eastAsia"/>
        </w:rPr>
        <w:t>。</w:t>
      </w:r>
    </w:p>
    <w:p w14:paraId="2DC0754D" w14:textId="4804730F" w:rsidR="00795C7F" w:rsidRDefault="004D5E9E" w:rsidP="001D3F75">
      <w:pPr>
        <w:spacing w:line="480" w:lineRule="exact"/>
        <w:ind w:firstLine="480"/>
      </w:pPr>
      <w:r>
        <w:rPr>
          <w:rFonts w:hint="eastAsia"/>
        </w:rPr>
        <w:t>然而，本文在实际操作中发现该方法会引入一个新问题</w:t>
      </w:r>
      <w:r w:rsidR="00795C7F">
        <w:rPr>
          <w:rFonts w:hint="eastAsia"/>
        </w:rPr>
        <w:t>，即</w:t>
      </w:r>
      <w:r>
        <w:rPr>
          <w:rFonts w:hint="eastAsia"/>
        </w:rPr>
        <w:t>该方法对</w:t>
      </w:r>
      <w:r>
        <w:rPr>
          <w:rFonts w:hint="eastAsia"/>
        </w:rPr>
        <w:t>FDR</w:t>
      </w:r>
      <w:r>
        <w:rPr>
          <w:rFonts w:hint="eastAsia"/>
        </w:rPr>
        <w:t>的硬约束与随机划分数据子集会导致结果的不稳健</w:t>
      </w:r>
      <w:r w:rsidR="00795C7F">
        <w:rPr>
          <w:rFonts w:hint="eastAsia"/>
        </w:rPr>
        <w:t>：</w:t>
      </w:r>
      <w:r w:rsidR="00795C7F" w:rsidRPr="00795C7F">
        <w:t>在单次划分</w:t>
      </w:r>
      <w:r w:rsidR="00795AB6" w:rsidRPr="001B6841">
        <w:rPr>
          <w:position w:val="-11"/>
        </w:rPr>
        <w:object w:dxaOrig="286" w:dyaOrig="329" w14:anchorId="7B602772">
          <v:shape id="_x0000_i1067" type="#_x0000_t75" style="width:14.65pt;height:16.9pt" o:ole="">
            <v:imagedata r:id="rId106" o:title=""/>
          </v:shape>
          <o:OLEObject Type="Embed" ProgID="Equation.AxMath" ShapeID="_x0000_i1067" DrawAspect="Content" ObjectID="_1841744816" r:id="rId107"/>
        </w:object>
      </w:r>
      <w:r w:rsidR="00795C7F" w:rsidRPr="00795C7F">
        <w:t>和</w:t>
      </w:r>
      <w:r w:rsidR="00795AB6" w:rsidRPr="001B6841">
        <w:rPr>
          <w:position w:val="-11"/>
        </w:rPr>
        <w:object w:dxaOrig="297" w:dyaOrig="329" w14:anchorId="00AC7A8F">
          <v:shape id="_x0000_i1068" type="#_x0000_t75" style="width:15.75pt;height:16.9pt" o:ole="">
            <v:imagedata r:id="rId108" o:title=""/>
          </v:shape>
          <o:OLEObject Type="Embed" ProgID="Equation.AxMath" ShapeID="_x0000_i1068" DrawAspect="Content" ObjectID="_1841744817" r:id="rId109"/>
        </w:object>
      </w:r>
      <w:r w:rsidR="00795C7F" w:rsidRPr="00795C7F">
        <w:t>时，</w:t>
      </w:r>
      <w:r w:rsidR="004E4211" w:rsidRPr="004E4211">
        <w:t>单纯依赖一次样本</w:t>
      </w:r>
      <w:r w:rsidR="004E4211">
        <w:rPr>
          <w:rFonts w:hint="eastAsia"/>
        </w:rPr>
        <w:t>分割</w:t>
      </w:r>
      <w:r w:rsidR="004E4211" w:rsidRPr="004E4211">
        <w:t>会</w:t>
      </w:r>
      <w:r w:rsidR="004E4211">
        <w:rPr>
          <w:rFonts w:hint="eastAsia"/>
        </w:rPr>
        <w:t>使</w:t>
      </w:r>
      <w:r w:rsidR="004E4211" w:rsidRPr="004E4211">
        <w:t>结果对数据的微小扰动极其敏感</w:t>
      </w:r>
      <w:r w:rsidR="004E4211">
        <w:rPr>
          <w:rFonts w:hint="eastAsia"/>
        </w:rPr>
        <w:t>，若</w:t>
      </w:r>
      <w:r w:rsidR="00795C7F" w:rsidRPr="00795C7F">
        <w:t>极端杠杆点如果恰好不成比例地落入了样本量较小的</w:t>
      </w:r>
      <w:r w:rsidR="00795AB6" w:rsidRPr="001B6841">
        <w:rPr>
          <w:position w:val="-11"/>
        </w:rPr>
        <w:object w:dxaOrig="297" w:dyaOrig="329" w14:anchorId="1504B235">
          <v:shape id="_x0000_i1069" type="#_x0000_t75" style="width:15.75pt;height:16.9pt" o:ole="">
            <v:imagedata r:id="rId108" o:title=""/>
          </v:shape>
          <o:OLEObject Type="Embed" ProgID="Equation.AxMath" ShapeID="_x0000_i1069" DrawAspect="Content" ObjectID="_1841744818" r:id="rId110"/>
        </w:object>
      </w:r>
      <w:r w:rsidR="00795C7F" w:rsidRPr="00795C7F">
        <w:t>集中，算法</w:t>
      </w:r>
      <w:r w:rsidR="00795C7F">
        <w:rPr>
          <w:rFonts w:hint="eastAsia"/>
        </w:rPr>
        <w:t>会</w:t>
      </w:r>
      <w:r w:rsidR="00795C7F" w:rsidRPr="00795C7F">
        <w:t>计算出极</w:t>
      </w:r>
      <w:r w:rsidR="00795C7F">
        <w:rPr>
          <w:rFonts w:hint="eastAsia"/>
        </w:rPr>
        <w:t>大的</w:t>
      </w:r>
      <w:r w:rsidR="00795AB6" w:rsidRPr="001B6841">
        <w:rPr>
          <w:position w:val="-11"/>
        </w:rPr>
        <w:object w:dxaOrig="269" w:dyaOrig="330" w14:anchorId="57BD9AEA">
          <v:shape id="_x0000_i1070" type="#_x0000_t75" style="width:13.9pt;height:16.9pt" o:ole="">
            <v:imagedata r:id="rId111" o:title=""/>
          </v:shape>
          <o:OLEObject Type="Embed" ProgID="Equation.AxMath" ShapeID="_x0000_i1070" DrawAspect="Content" ObjectID="_1841744819" r:id="rId112"/>
        </w:object>
      </w:r>
      <w:r w:rsidR="00795C7F">
        <w:rPr>
          <w:rFonts w:hint="eastAsia"/>
        </w:rPr>
        <w:t>，进而导致</w:t>
      </w:r>
      <w:r w:rsidR="00795AB6" w:rsidRPr="001B6841">
        <w:rPr>
          <w:position w:val="-11"/>
        </w:rPr>
        <w:object w:dxaOrig="334" w:dyaOrig="329" w14:anchorId="790C4CF4">
          <v:shape id="_x0000_i1071" type="#_x0000_t75" style="width:16.9pt;height:16.9pt" o:ole="">
            <v:imagedata r:id="rId78" o:title=""/>
          </v:shape>
          <o:OLEObject Type="Embed" ProgID="Equation.AxMath" ShapeID="_x0000_i1071" DrawAspect="Content" ObjectID="_1841744820" r:id="rId113"/>
        </w:object>
      </w:r>
      <w:r w:rsidR="00795C7F" w:rsidRPr="00795C7F">
        <w:t>变成巨大的负数。</w:t>
      </w:r>
    </w:p>
    <w:p w14:paraId="7F4E3E9F" w14:textId="2A4F2855" w:rsidR="004D5E9E" w:rsidRPr="00F76580" w:rsidRDefault="00874EF9" w:rsidP="001D3F75">
      <w:pPr>
        <w:spacing w:line="480" w:lineRule="exact"/>
        <w:ind w:firstLine="480"/>
      </w:pPr>
      <w:r>
        <w:rPr>
          <w:rFonts w:hint="eastAsia"/>
        </w:rPr>
        <w:t>为</w:t>
      </w:r>
      <w:r w:rsidR="00D567FF">
        <w:rPr>
          <w:rFonts w:hint="eastAsia"/>
        </w:rPr>
        <w:t>解决该问题，本文引入</w:t>
      </w:r>
      <w:r w:rsidR="00484D31">
        <w:rPr>
          <w:rFonts w:hint="eastAsia"/>
        </w:rPr>
        <w:t>了</w:t>
      </w:r>
      <w:r w:rsidR="00D567FF" w:rsidRPr="00D567FF">
        <w:t>多重数据拆分</w:t>
      </w:r>
      <w:r w:rsidR="00D567FF" w:rsidRPr="00D567FF">
        <w:t xml:space="preserve"> (Multiple Data Splitting</w:t>
      </w:r>
      <w:r w:rsidR="00D567FF">
        <w:rPr>
          <w:rFonts w:hint="eastAsia"/>
        </w:rPr>
        <w:t>，下记</w:t>
      </w:r>
      <w:r w:rsidR="00D567FF">
        <w:rPr>
          <w:rFonts w:hint="eastAsia"/>
        </w:rPr>
        <w:t>MDS</w:t>
      </w:r>
      <w:r w:rsidR="00D567FF" w:rsidRPr="00D567FF">
        <w:t>)</w:t>
      </w:r>
      <w:r w:rsidR="00D567FF">
        <w:rPr>
          <w:rFonts w:hint="eastAsia"/>
        </w:rPr>
        <w:t>来解决上述不稳健问题，并采用并行计算方式加快算法计算。</w:t>
      </w:r>
      <w:r w:rsidR="004E4211" w:rsidRPr="004E4211">
        <w:t>Meinshausen</w:t>
      </w:r>
      <w:r w:rsidR="004E4211">
        <w:rPr>
          <w:rFonts w:hint="eastAsia"/>
        </w:rPr>
        <w:t>等（</w:t>
      </w:r>
      <w:r w:rsidR="004E4211">
        <w:rPr>
          <w:rFonts w:hint="eastAsia"/>
        </w:rPr>
        <w:t>2010</w:t>
      </w:r>
      <w:r w:rsidR="004E4211">
        <w:rPr>
          <w:rFonts w:hint="eastAsia"/>
        </w:rPr>
        <w:t>）</w:t>
      </w:r>
      <w:r w:rsidR="004E4211" w:rsidRPr="004E4211">
        <w:t>提出，通过对数据进行多次子抽样或拆分，记录每个变量在</w:t>
      </w:r>
      <w:r w:rsidR="00795AB6" w:rsidRPr="001B6841">
        <w:rPr>
          <w:position w:val="-11"/>
        </w:rPr>
        <w:object w:dxaOrig="219" w:dyaOrig="328" w14:anchorId="3A5D7BF9">
          <v:shape id="_x0000_i1072" type="#_x0000_t75" style="width:10.9pt;height:16.15pt" o:ole="">
            <v:imagedata r:id="rId114" o:title=""/>
          </v:shape>
          <o:OLEObject Type="Embed" ProgID="Equation.AxMath" ShapeID="_x0000_i1072" DrawAspect="Content" ObjectID="_1841744821" r:id="rId115"/>
        </w:object>
      </w:r>
      <w:r w:rsidR="004E4211" w:rsidRPr="004E4211">
        <w:t>次惩罚回归中被选中的频率</w:t>
      </w:r>
      <w:r w:rsidR="00795AB6" w:rsidRPr="001B6841">
        <w:rPr>
          <w:position w:val="-11"/>
        </w:rPr>
        <w:object w:dxaOrig="297" w:dyaOrig="391" w14:anchorId="77049692">
          <v:shape id="_x0000_i1073" type="#_x0000_t75" style="width:14.65pt;height:19.9pt" o:ole="">
            <v:imagedata r:id="rId116" o:title=""/>
          </v:shape>
          <o:OLEObject Type="Embed" ProgID="Equation.AxMath" ShapeID="_x0000_i1073" DrawAspect="Content" ObjectID="_1841744822" r:id="rId117"/>
        </w:object>
      </w:r>
      <w:r w:rsidR="00836C35">
        <w:rPr>
          <w:rFonts w:hint="eastAsia"/>
        </w:rPr>
        <w:t>，并</w:t>
      </w:r>
      <w:r w:rsidR="00836C35" w:rsidRPr="00836C35">
        <w:t>只保留那些被选中频率</w:t>
      </w:r>
      <w:r w:rsidR="00795AB6" w:rsidRPr="001B6841">
        <w:rPr>
          <w:position w:val="-11"/>
        </w:rPr>
        <w:object w:dxaOrig="697" w:dyaOrig="391" w14:anchorId="798E0BEA">
          <v:shape id="_x0000_i1074" type="#_x0000_t75" style="width:34.9pt;height:19.9pt" o:ole="">
            <v:imagedata r:id="rId118" o:title=""/>
          </v:shape>
          <o:OLEObject Type="Embed" ProgID="Equation.AxMath" ShapeID="_x0000_i1074" DrawAspect="Content" ObjectID="_1841744823" r:id="rId119"/>
        </w:object>
      </w:r>
      <w:r w:rsidR="00836C35" w:rsidRPr="00836C35">
        <w:t>（通常</w:t>
      </w:r>
      <w:r w:rsidR="00836C35">
        <w:rPr>
          <w:rFonts w:hint="eastAsia"/>
        </w:rPr>
        <w:t>取</w:t>
      </w:r>
      <w:r w:rsidR="00795AB6" w:rsidRPr="001B6841">
        <w:rPr>
          <w:position w:val="-11"/>
        </w:rPr>
        <w:object w:dxaOrig="787" w:dyaOrig="328" w14:anchorId="15CD5977">
          <v:shape id="_x0000_i1075" type="#_x0000_t75" style="width:39pt;height:16.15pt" o:ole="">
            <v:imagedata r:id="rId120" o:title=""/>
          </v:shape>
          <o:OLEObject Type="Embed" ProgID="Equation.AxMath" ShapeID="_x0000_i1075" DrawAspect="Content" ObjectID="_1841744824" r:id="rId121"/>
        </w:object>
      </w:r>
      <w:r w:rsidR="00836C35" w:rsidRPr="00836C35">
        <w:t>）的变量，可以显著降低错误发现的数量，并且给出了有限样本下控制族系错误率和错误发现率的理论上界</w:t>
      </w:r>
      <w:r w:rsidR="002367E5">
        <w:fldChar w:fldCharType="begin"/>
      </w:r>
      <w:r w:rsidR="002367E5">
        <w:instrText xml:space="preserve"> ADDIN NE.Ref.{B82F7548-50CD-4890-AD9E-43B30FA0246F}</w:instrText>
      </w:r>
      <w:r w:rsidR="002367E5">
        <w:fldChar w:fldCharType="separate"/>
      </w:r>
      <w:r w:rsidR="000D0331">
        <w:rPr>
          <w:rFonts w:cs="Times New Roman"/>
          <w:color w:val="080000"/>
          <w:kern w:val="0"/>
          <w:vertAlign w:val="superscript"/>
        </w:rPr>
        <w:t>[25]</w:t>
      </w:r>
      <w:r w:rsidR="002367E5">
        <w:fldChar w:fldCharType="end"/>
      </w:r>
      <w:r w:rsidR="00836C35" w:rsidRPr="00836C35">
        <w:t>。</w:t>
      </w:r>
    </w:p>
    <w:p w14:paraId="4E546577" w14:textId="0B12476F" w:rsidR="007F6079" w:rsidRDefault="004B3BFA" w:rsidP="001D3F75">
      <w:pPr>
        <w:pStyle w:val="3"/>
        <w:spacing w:before="120" w:after="120" w:line="480" w:lineRule="exact"/>
      </w:pPr>
      <w:bookmarkStart w:id="45" w:name="_Toc228042759"/>
      <w:r w:rsidRPr="004B3BFA">
        <w:t>平滑切片绝对偏度（</w:t>
      </w:r>
      <w:r w:rsidRPr="004B3BFA">
        <w:t>Smoothly Clipped Absolute Deviation, SCAD</w:t>
      </w:r>
      <w:r w:rsidRPr="004B3BFA">
        <w:t>）</w:t>
      </w:r>
      <w:bookmarkEnd w:id="45"/>
    </w:p>
    <w:p w14:paraId="6BDBC12F" w14:textId="6E968474" w:rsidR="00032B18" w:rsidRDefault="00032B18" w:rsidP="003057C1">
      <w:pPr>
        <w:ind w:firstLine="480"/>
      </w:pPr>
      <w:r>
        <w:rPr>
          <w:rFonts w:hint="eastAsia"/>
        </w:rPr>
        <w:t>SIS</w:t>
      </w:r>
      <w:r>
        <w:rPr>
          <w:rFonts w:hint="eastAsia"/>
        </w:rPr>
        <w:t>算法</w:t>
      </w:r>
      <w:r w:rsidR="002B4DD3">
        <w:rPr>
          <w:rFonts w:hint="eastAsia"/>
        </w:rPr>
        <w:t>筛选出的特征集通常仍会保留一定维度（对于不具备</w:t>
      </w:r>
      <w:r w:rsidR="002B4DD3">
        <w:rPr>
          <w:rFonts w:hint="eastAsia"/>
        </w:rPr>
        <w:t>FDR</w:t>
      </w:r>
      <w:r w:rsidR="002B4DD3">
        <w:rPr>
          <w:rFonts w:hint="eastAsia"/>
        </w:rPr>
        <w:t>控制的</w:t>
      </w:r>
      <w:r w:rsidR="002B4DD3">
        <w:rPr>
          <w:rFonts w:hint="eastAsia"/>
        </w:rPr>
        <w:t>SIS</w:t>
      </w:r>
      <w:r w:rsidR="002B4DD3">
        <w:rPr>
          <w:rFonts w:hint="eastAsia"/>
        </w:rPr>
        <w:t>算法通常取边际相关性最大的前</w:t>
      </w:r>
      <w:r w:rsidR="00795AB6" w:rsidRPr="001B6841">
        <w:rPr>
          <w:position w:val="-26"/>
        </w:rPr>
        <w:object w:dxaOrig="824" w:dyaOrig="641" w14:anchorId="256219BC">
          <v:shape id="_x0000_i1076" type="#_x0000_t75" style="width:40.9pt;height:32.65pt" o:ole="">
            <v:imagedata r:id="rId122" o:title=""/>
          </v:shape>
          <o:OLEObject Type="Embed" ProgID="Equation.AxMath" ShapeID="_x0000_i1076" DrawAspect="Content" ObjectID="_1841744825" r:id="rId123"/>
        </w:object>
      </w:r>
      <w:r w:rsidR="002B4DD3">
        <w:rPr>
          <w:rFonts w:hint="eastAsia"/>
        </w:rPr>
        <w:t>个特征</w:t>
      </w:r>
      <w:r w:rsidR="002B4DD3">
        <w:fldChar w:fldCharType="begin"/>
      </w:r>
      <w:r w:rsidR="002B4DD3">
        <w:instrText xml:space="preserve"> ADDIN NE.Ref.{13951736-DCA7-463B-87F0-D00AC63D928F}</w:instrText>
      </w:r>
      <w:r w:rsidR="002B4DD3">
        <w:fldChar w:fldCharType="separate"/>
      </w:r>
      <w:r w:rsidR="000D0331">
        <w:rPr>
          <w:rFonts w:cs="Times New Roman"/>
          <w:color w:val="080000"/>
          <w:kern w:val="0"/>
          <w:vertAlign w:val="superscript"/>
        </w:rPr>
        <w:t>[21]</w:t>
      </w:r>
      <w:r w:rsidR="002B4DD3">
        <w:fldChar w:fldCharType="end"/>
      </w:r>
      <w:r w:rsidR="002B7067">
        <w:rPr>
          <w:rFonts w:hint="eastAsia"/>
        </w:rPr>
        <w:t>。此处中括号表示向下取整</w:t>
      </w:r>
      <w:r w:rsidR="002B4DD3">
        <w:rPr>
          <w:rFonts w:hint="eastAsia"/>
        </w:rPr>
        <w:t>）</w:t>
      </w:r>
      <w:r w:rsidR="007A5156">
        <w:rPr>
          <w:rFonts w:hint="eastAsia"/>
        </w:rPr>
        <w:t>，故通常对筛选后的特征进行二次筛选。</w:t>
      </w:r>
    </w:p>
    <w:p w14:paraId="157FED7D" w14:textId="28594D09" w:rsidR="004B3BFA" w:rsidRDefault="004B3BFA" w:rsidP="001D3F75">
      <w:pPr>
        <w:spacing w:line="480" w:lineRule="exact"/>
        <w:ind w:firstLine="480"/>
      </w:pPr>
      <w:r w:rsidRPr="004B3BFA">
        <w:t>平滑切片绝对偏度（</w:t>
      </w:r>
      <w:r>
        <w:rPr>
          <w:rFonts w:hint="eastAsia"/>
        </w:rPr>
        <w:t>下记</w:t>
      </w:r>
      <w:r w:rsidRPr="004B3BFA">
        <w:t>SCAD</w:t>
      </w:r>
      <w:r w:rsidRPr="004B3BFA">
        <w:t>）惩罚函数由</w:t>
      </w:r>
      <w:r w:rsidRPr="004B3BFA">
        <w:t>Fan</w:t>
      </w:r>
      <w:r w:rsidRPr="004B3BFA">
        <w:t>和</w:t>
      </w:r>
      <w:r w:rsidRPr="004B3BFA">
        <w:t>Li</w:t>
      </w:r>
      <w:r w:rsidRPr="004B3BFA">
        <w:t>于</w:t>
      </w:r>
      <w:r w:rsidRPr="004B3BFA">
        <w:t>2001</w:t>
      </w:r>
      <w:r w:rsidRPr="004B3BFA">
        <w:t>年提出，是一种非凸惩罚方法，旨在同时实现高维数据建模中的变量选择与参数估计</w:t>
      </w:r>
      <w:r>
        <w:fldChar w:fldCharType="begin"/>
      </w:r>
      <w:r>
        <w:instrText xml:space="preserve"> ADDIN NE.Ref.{EE3168F0-1759-49A2-A805-C07EB1585F65}</w:instrText>
      </w:r>
      <w:r>
        <w:fldChar w:fldCharType="separate"/>
      </w:r>
      <w:r w:rsidR="000D0331">
        <w:rPr>
          <w:rFonts w:cs="Times New Roman"/>
          <w:color w:val="080000"/>
          <w:kern w:val="0"/>
          <w:vertAlign w:val="superscript"/>
        </w:rPr>
        <w:t>[26]</w:t>
      </w:r>
      <w:r>
        <w:fldChar w:fldCharType="end"/>
      </w:r>
      <w:r w:rsidRPr="004B3BFA">
        <w:t>。相较于传统的</w:t>
      </w:r>
      <w:r w:rsidRPr="004B3BFA">
        <w:t>LASSO</w:t>
      </w:r>
      <w:r w:rsidRPr="004B3BFA">
        <w:t>惩罚，</w:t>
      </w:r>
      <w:r w:rsidRPr="004B3BFA">
        <w:t>SCAD</w:t>
      </w:r>
      <w:r w:rsidRPr="004B3BFA">
        <w:t>能够有效克服由于对大系数过度惩罚而导致的估计有偏性，从而兼具连续性、稀疏性以及无偏性这三大优良特性，即在理论上具备</w:t>
      </w:r>
      <w:r w:rsidRPr="004B3BFA">
        <w:t>Oracle Property</w:t>
      </w:r>
      <w:r>
        <w:rPr>
          <w:rFonts w:hint="eastAsia"/>
        </w:rPr>
        <w:t>（神谕性质）</w:t>
      </w:r>
      <w:r w:rsidRPr="004B3BFA">
        <w:t>。在统计建模应用中，</w:t>
      </w:r>
      <w:r w:rsidRPr="004B3BFA">
        <w:t>SCAD</w:t>
      </w:r>
      <w:r w:rsidRPr="004B3BFA">
        <w:t>通过在对数似然或损失函数中引入特定的惩罚项来实现特征的自动筛选，其核心的惩罚函数解析式定义为如下的分段函数：</w:t>
      </w:r>
    </w:p>
    <w:p w14:paraId="496925AB" w14:textId="6B6C7E18" w:rsidR="004B3BFA" w:rsidRDefault="004B3BFA" w:rsidP="003057C1">
      <w:pPr>
        <w:pStyle w:val="AMDisplayEquation"/>
      </w:pPr>
      <w:r>
        <w:tab/>
      </w:r>
      <w:r w:rsidR="00795AB6" w:rsidRPr="001B6841">
        <w:rPr>
          <w:position w:val="-77"/>
        </w:rPr>
        <w:object w:dxaOrig="4402" w:dyaOrig="1678" w14:anchorId="1B2D12E3">
          <v:shape id="_x0000_i1077" type="#_x0000_t75" style="width:220.5pt;height:84pt" o:ole="">
            <v:imagedata r:id="rId124" o:title=""/>
          </v:shape>
          <o:OLEObject Type="Embed" ProgID="Equation.AxMath" ShapeID="_x0000_i1077" DrawAspect="Content" ObjectID="_1841744826" r:id="rId12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13</w:instrText>
        </w:r>
      </w:fldSimple>
      <w:r>
        <w:instrText>)</w:instrText>
      </w:r>
      <w:r>
        <w:fldChar w:fldCharType="end"/>
      </w:r>
    </w:p>
    <w:p w14:paraId="5B77D1ED" w14:textId="244822F0" w:rsidR="004B3BFA" w:rsidRDefault="004B3BFA" w:rsidP="001D3F75">
      <w:pPr>
        <w:spacing w:line="480" w:lineRule="exact"/>
        <w:ind w:firstLine="480"/>
      </w:pPr>
      <w:r>
        <w:rPr>
          <w:rFonts w:hint="eastAsia"/>
        </w:rPr>
        <w:lastRenderedPageBreak/>
        <w:t>上</w:t>
      </w:r>
      <w:r w:rsidRPr="004B3BFA">
        <w:t>式中</w:t>
      </w:r>
      <w:r>
        <w:rPr>
          <w:rFonts w:hint="eastAsia"/>
        </w:rPr>
        <w:t>，</w:t>
      </w:r>
      <w:r w:rsidR="00795AB6" w:rsidRPr="001B6841">
        <w:rPr>
          <w:position w:val="-11"/>
        </w:rPr>
        <w:object w:dxaOrig="196" w:dyaOrig="328" w14:anchorId="01A33162">
          <v:shape id="_x0000_i1078" type="#_x0000_t75" style="width:9.75pt;height:16.9pt" o:ole="">
            <v:imagedata r:id="rId126" o:title=""/>
          </v:shape>
          <o:OLEObject Type="Embed" ProgID="Equation.AxMath" ShapeID="_x0000_i1078" DrawAspect="Content" ObjectID="_1841744827" r:id="rId127"/>
        </w:object>
      </w:r>
      <w:r w:rsidRPr="004B3BFA">
        <w:t>代表模型待估参数</w:t>
      </w:r>
      <w:r>
        <w:rPr>
          <w:rFonts w:hint="eastAsia"/>
        </w:rPr>
        <w:t>，</w:t>
      </w:r>
      <w:r w:rsidR="00795AB6" w:rsidRPr="001B6841">
        <w:rPr>
          <w:position w:val="-11"/>
        </w:rPr>
        <w:object w:dxaOrig="179" w:dyaOrig="328" w14:anchorId="46531250">
          <v:shape id="_x0000_i1079" type="#_x0000_t75" style="width:9.75pt;height:16.9pt" o:ole="">
            <v:imagedata r:id="rId128" o:title=""/>
          </v:shape>
          <o:OLEObject Type="Embed" ProgID="Equation.AxMath" ShapeID="_x0000_i1079" DrawAspect="Content" ObjectID="_1841744828" r:id="rId129"/>
        </w:object>
      </w:r>
      <w:r w:rsidRPr="004B3BFA">
        <w:t>为大于零的调节参数，用于控制整体惩罚力度；</w:t>
      </w:r>
      <w:r w:rsidR="00795AB6" w:rsidRPr="001B6841">
        <w:rPr>
          <w:position w:val="-11"/>
        </w:rPr>
        <w:object w:dxaOrig="164" w:dyaOrig="328" w14:anchorId="0E070515">
          <v:shape id="_x0000_i1080" type="#_x0000_t75" style="width:9pt;height:16.9pt" o:ole="">
            <v:imagedata r:id="rId130" o:title=""/>
          </v:shape>
          <o:OLEObject Type="Embed" ProgID="Equation.AxMath" ShapeID="_x0000_i1080" DrawAspect="Content" ObjectID="_1841744829" r:id="rId131"/>
        </w:object>
      </w:r>
      <w:r w:rsidRPr="004B3BFA">
        <w:t>为控制惩罚率衰减的超参数，理论推导要求</w:t>
      </w:r>
      <w:r w:rsidR="00795AB6" w:rsidRPr="001B6841">
        <w:rPr>
          <w:position w:val="-11"/>
        </w:rPr>
        <w:object w:dxaOrig="543" w:dyaOrig="328" w14:anchorId="02A2A615">
          <v:shape id="_x0000_i1081" type="#_x0000_t75" style="width:26.65pt;height:16.9pt" o:ole="">
            <v:imagedata r:id="rId132" o:title=""/>
          </v:shape>
          <o:OLEObject Type="Embed" ProgID="Equation.AxMath" ShapeID="_x0000_i1081" DrawAspect="Content" ObjectID="_1841744830" r:id="rId133"/>
        </w:object>
      </w:r>
      <w:r w:rsidRPr="004B3BFA">
        <w:t>。在经验研究与实际计算中，基于最小化贝叶斯风险的考量，通常采纳原作者的建议将超参数</w:t>
      </w:r>
      <w:r w:rsidR="00795AB6" w:rsidRPr="001B6841">
        <w:rPr>
          <w:position w:val="-11"/>
        </w:rPr>
        <w:object w:dxaOrig="164" w:dyaOrig="328" w14:anchorId="469671FE">
          <v:shape id="_x0000_i1082" type="#_x0000_t75" style="width:9pt;height:16.9pt" o:ole="">
            <v:imagedata r:id="rId130" o:title=""/>
          </v:shape>
          <o:OLEObject Type="Embed" ProgID="Equation.AxMath" ShapeID="_x0000_i1082" DrawAspect="Content" ObjectID="_1841744831" r:id="rId134"/>
        </w:object>
      </w:r>
      <w:r w:rsidRPr="004B3BFA">
        <w:t>设定为</w:t>
      </w:r>
      <w:r w:rsidRPr="004B3BFA">
        <w:t>3.7</w:t>
      </w:r>
      <w:r w:rsidRPr="004B3BFA">
        <w:t>。由于该惩罚函数在部分区间非凸且在原点不可导，实际求解模型时通常需要借助局部线性近似或局部二次近似等数值优化算法将其转化为易于处理的凸优化问题进行迭代求解。</w:t>
      </w:r>
      <w:r w:rsidR="00A11CE9">
        <w:rPr>
          <w:rFonts w:hint="eastAsia"/>
        </w:rPr>
        <w:t>事实上，基于该数据集二分类场景建立的</w:t>
      </w:r>
      <w:r w:rsidR="00A11CE9">
        <w:rPr>
          <w:rFonts w:hint="eastAsia"/>
        </w:rPr>
        <w:t>SCAD</w:t>
      </w:r>
      <w:r w:rsidR="00A11CE9">
        <w:rPr>
          <w:rFonts w:hint="eastAsia"/>
        </w:rPr>
        <w:t>模型相当于</w:t>
      </w:r>
      <w:r w:rsidR="00A11CE9" w:rsidRPr="00A11CE9">
        <w:t>逻辑回归加上</w:t>
      </w:r>
      <w:r w:rsidR="00A11CE9" w:rsidRPr="00A11CE9">
        <w:t xml:space="preserve"> SCAD </w:t>
      </w:r>
      <w:r w:rsidR="00A11CE9" w:rsidRPr="00A11CE9">
        <w:t>惩罚项</w:t>
      </w:r>
      <w:r w:rsidR="00A11CE9">
        <w:rPr>
          <w:rFonts w:hint="eastAsia"/>
        </w:rPr>
        <w:t>。</w:t>
      </w:r>
    </w:p>
    <w:p w14:paraId="2E446C5A" w14:textId="7A321F6C" w:rsidR="00546B65" w:rsidRDefault="00546B65" w:rsidP="001D3F75">
      <w:pPr>
        <w:spacing w:line="480" w:lineRule="exact"/>
        <w:ind w:firstLine="480"/>
      </w:pPr>
      <w:r>
        <w:rPr>
          <w:rFonts w:hint="eastAsia"/>
        </w:rPr>
        <w:t>对于目标函数：</w:t>
      </w:r>
    </w:p>
    <w:p w14:paraId="7DFC100E" w14:textId="01DA286B" w:rsidR="00546B65" w:rsidRDefault="00546B65" w:rsidP="003057C1">
      <w:pPr>
        <w:pStyle w:val="AMDisplayEquation"/>
      </w:pPr>
      <w:r>
        <w:tab/>
      </w:r>
      <w:r w:rsidR="00795AB6" w:rsidRPr="001B6841">
        <w:rPr>
          <w:position w:val="-29"/>
        </w:rPr>
        <w:object w:dxaOrig="6379" w:dyaOrig="709" w14:anchorId="3D9981EC">
          <v:shape id="_x0000_i1083" type="#_x0000_t75" style="width:319.15pt;height:34.9pt" o:ole="">
            <v:imagedata r:id="rId135" o:title=""/>
          </v:shape>
          <o:OLEObject Type="Embed" ProgID="Equation.AxMath" ShapeID="_x0000_i1083" DrawAspect="Content" ObjectID="_1841744832" r:id="rId13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14</w:instrText>
        </w:r>
      </w:fldSimple>
      <w:r>
        <w:instrText>)</w:instrText>
      </w:r>
      <w:r>
        <w:fldChar w:fldCharType="end"/>
      </w:r>
    </w:p>
    <w:p w14:paraId="73EFB3D2" w14:textId="04011B9D" w:rsidR="00546B65" w:rsidRDefault="009D1861" w:rsidP="003057C1">
      <w:pPr>
        <w:spacing w:line="360" w:lineRule="auto"/>
        <w:ind w:firstLine="480"/>
      </w:pPr>
      <w:r>
        <w:rPr>
          <w:rFonts w:hint="eastAsia"/>
        </w:rPr>
        <w:t>本文</w:t>
      </w:r>
      <w:r w:rsidR="00546B65">
        <w:rPr>
          <w:rFonts w:hint="eastAsia"/>
        </w:rPr>
        <w:t>取</w:t>
      </w:r>
      <w:r w:rsidR="0007010F">
        <w:rPr>
          <w:rFonts w:hint="eastAsia"/>
        </w:rPr>
        <w:t>少数类的权重</w:t>
      </w:r>
      <w:r w:rsidR="00795AB6" w:rsidRPr="001B6841">
        <w:rPr>
          <w:position w:val="-26"/>
        </w:rPr>
        <w:object w:dxaOrig="1919" w:dyaOrig="637" w14:anchorId="75DB3C04">
          <v:shape id="_x0000_i1084" type="#_x0000_t75" style="width:96.75pt;height:31.5pt" o:ole="">
            <v:imagedata r:id="rId137" o:title=""/>
          </v:shape>
          <o:OLEObject Type="Embed" ProgID="Equation.AxMath" ShapeID="_x0000_i1084" DrawAspect="Content" ObjectID="_1841744833" r:id="rId138"/>
        </w:object>
      </w:r>
      <w:r w:rsidR="0007010F">
        <w:rPr>
          <w:rFonts w:hint="eastAsia"/>
        </w:rPr>
        <w:t>，</w:t>
      </w:r>
      <w:r w:rsidR="0007010F" w:rsidRPr="0007010F">
        <w:t>这迫使模型在优化迭代时，对少数类错分的惩罚力度与多数类的整体惩罚力度等同，从而纠正了标准逻辑回归倾向于将样本预测为多数类的先验偏倚。</w:t>
      </w:r>
      <w:r w:rsidR="0007010F">
        <w:rPr>
          <w:rFonts w:hint="eastAsia"/>
        </w:rPr>
        <w:t>相比于采用过采样或欠采样解决样本不平衡问题，该方法</w:t>
      </w:r>
      <w:r w:rsidR="0007010F" w:rsidRPr="0007010F">
        <w:t>不会改变原始数据的联合分布特征空间</w:t>
      </w:r>
      <w:r w:rsidR="0007010F">
        <w:rPr>
          <w:rFonts w:hint="eastAsia"/>
        </w:rPr>
        <w:t>，使得结果更加准确。</w:t>
      </w:r>
    </w:p>
    <w:p w14:paraId="7A8F1475" w14:textId="2ED16E31" w:rsidR="0059174B" w:rsidRDefault="0059174B" w:rsidP="001D3F75">
      <w:pPr>
        <w:spacing w:line="480" w:lineRule="exact"/>
        <w:ind w:firstLine="480"/>
      </w:pPr>
      <w:r>
        <w:rPr>
          <w:rFonts w:hint="eastAsia"/>
        </w:rPr>
        <w:t>根据最小化上述目标函数，能够估计出特征参数。最终模型</w:t>
      </w:r>
      <w:r w:rsidR="00E14FC7">
        <w:rPr>
          <w:rFonts w:hint="eastAsia"/>
        </w:rPr>
        <w:t>结构</w:t>
      </w:r>
      <w:r>
        <w:rPr>
          <w:rFonts w:hint="eastAsia"/>
        </w:rPr>
        <w:t>如下式所示，其中</w:t>
      </w:r>
      <w:r w:rsidR="00795AB6" w:rsidRPr="00795AB6">
        <w:rPr>
          <w:position w:val="-11"/>
        </w:rPr>
        <w:object w:dxaOrig="180" w:dyaOrig="328" w14:anchorId="3B395BC8">
          <v:shape id="_x0000_i1085" type="#_x0000_t75" style="width:9pt;height:16.5pt" o:ole="">
            <v:imagedata r:id="rId17" o:title=""/>
          </v:shape>
          <o:OLEObject Type="Embed" ProgID="Equation.AxMath" ShapeID="_x0000_i1085" DrawAspect="Content" ObjectID="_1841744834" r:id="rId139"/>
        </w:object>
      </w:r>
      <w:r>
        <w:rPr>
          <w:rFonts w:hint="eastAsia"/>
        </w:rPr>
        <w:t>指企业</w:t>
      </w:r>
      <w:r w:rsidR="00E14FC7">
        <w:rPr>
          <w:rFonts w:hint="eastAsia"/>
        </w:rPr>
        <w:t>发生</w:t>
      </w:r>
      <w:r>
        <w:rPr>
          <w:rFonts w:hint="eastAsia"/>
        </w:rPr>
        <w:t>破产的概率：</w:t>
      </w:r>
    </w:p>
    <w:p w14:paraId="4F258414" w14:textId="24964BEE" w:rsidR="0059174B" w:rsidRDefault="0059174B" w:rsidP="003057C1">
      <w:pPr>
        <w:pStyle w:val="AMDisplayEquation"/>
      </w:pPr>
      <w:r>
        <w:tab/>
      </w:r>
      <w:r w:rsidR="00795AB6" w:rsidRPr="00795AB6">
        <w:rPr>
          <w:position w:val="-25"/>
        </w:rPr>
        <w:object w:dxaOrig="3569" w:dyaOrig="614" w14:anchorId="4A523D94">
          <v:shape id="_x0000_i1086" type="#_x0000_t75" style="width:178.9pt;height:30.75pt" o:ole="">
            <v:imagedata r:id="rId140" o:title=""/>
          </v:shape>
          <o:OLEObject Type="Embed" ProgID="Equation.AxMath" ShapeID="_x0000_i1086" DrawAspect="Content" ObjectID="_1841744835" r:id="rId14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15</w:instrText>
        </w:r>
      </w:fldSimple>
      <w:r>
        <w:instrText>)</w:instrText>
      </w:r>
      <w:r>
        <w:fldChar w:fldCharType="end"/>
      </w:r>
    </w:p>
    <w:p w14:paraId="3B0D3EE4" w14:textId="0D8C2290" w:rsidR="004B3BFA" w:rsidRDefault="00726DBE" w:rsidP="001D3F75">
      <w:pPr>
        <w:pStyle w:val="2"/>
        <w:spacing w:before="120" w:after="120" w:line="480" w:lineRule="exact"/>
      </w:pPr>
      <w:bookmarkStart w:id="46" w:name="_Toc228042760"/>
      <w:r>
        <w:rPr>
          <w:rFonts w:hint="eastAsia"/>
        </w:rPr>
        <w:t>模型求解</w:t>
      </w:r>
      <w:bookmarkEnd w:id="46"/>
    </w:p>
    <w:p w14:paraId="53734D7D" w14:textId="0DBFD48E" w:rsidR="00504FE1" w:rsidRDefault="00C16992" w:rsidP="003057C1">
      <w:pPr>
        <w:spacing w:line="360" w:lineRule="auto"/>
        <w:ind w:firstLine="480"/>
      </w:pPr>
      <w:r>
        <w:rPr>
          <w:rFonts w:hint="eastAsia"/>
        </w:rPr>
        <w:t>针对</w:t>
      </w:r>
      <w:r>
        <w:rPr>
          <w:rFonts w:hint="eastAsia"/>
        </w:rPr>
        <w:t>GCor-SIS-REDS-MDS</w:t>
      </w:r>
      <w:r>
        <w:rPr>
          <w:rFonts w:hint="eastAsia"/>
        </w:rPr>
        <w:t>，</w:t>
      </w:r>
      <w:r w:rsidR="00E14FC7">
        <w:rPr>
          <w:rFonts w:hint="eastAsia"/>
        </w:rPr>
        <w:t>本文</w:t>
      </w:r>
      <w:r>
        <w:rPr>
          <w:rFonts w:hint="eastAsia"/>
        </w:rPr>
        <w:t>根据</w:t>
      </w:r>
      <w:r>
        <w:rPr>
          <w:rFonts w:hint="eastAsia"/>
        </w:rPr>
        <w:t>Jiang</w:t>
      </w:r>
      <w:r>
        <w:rPr>
          <w:rFonts w:hint="eastAsia"/>
        </w:rPr>
        <w:t>等的论文使用</w:t>
      </w:r>
      <w:r>
        <w:rPr>
          <w:rFonts w:hint="eastAsia"/>
        </w:rPr>
        <w:t>R</w:t>
      </w:r>
      <w:r>
        <w:rPr>
          <w:rFonts w:hint="eastAsia"/>
        </w:rPr>
        <w:t>语言复现</w:t>
      </w:r>
      <w:r>
        <w:rPr>
          <w:rFonts w:hint="eastAsia"/>
        </w:rPr>
        <w:t>GCor-SIS-REDS</w:t>
      </w:r>
      <w:r>
        <w:rPr>
          <w:rFonts w:hint="eastAsia"/>
        </w:rPr>
        <w:t>并加入</w:t>
      </w:r>
      <w:r>
        <w:rPr>
          <w:rFonts w:hint="eastAsia"/>
        </w:rPr>
        <w:t>MDS</w:t>
      </w:r>
      <w:r>
        <w:rPr>
          <w:rFonts w:hint="eastAsia"/>
        </w:rPr>
        <w:t>逻辑，设置</w:t>
      </w:r>
      <w:r>
        <w:rPr>
          <w:rFonts w:hint="eastAsia"/>
        </w:rPr>
        <w:t>FDR</w:t>
      </w:r>
      <w:r>
        <w:rPr>
          <w:rFonts w:hint="eastAsia"/>
        </w:rPr>
        <w:t>阈值</w:t>
      </w:r>
      <w:r w:rsidR="00795AB6" w:rsidRPr="001B6841">
        <w:rPr>
          <w:position w:val="-11"/>
        </w:rPr>
        <w:object w:dxaOrig="804" w:dyaOrig="328" w14:anchorId="3193F1C6">
          <v:shape id="_x0000_i1087" type="#_x0000_t75" style="width:40.5pt;height:16.15pt" o:ole="">
            <v:imagedata r:id="rId142" o:title=""/>
          </v:shape>
          <o:OLEObject Type="Embed" ProgID="Equation.AxMath" ShapeID="_x0000_i1087" DrawAspect="Content" ObjectID="_1841744836" r:id="rId143"/>
        </w:object>
      </w:r>
      <w:r>
        <w:rPr>
          <w:rFonts w:hint="eastAsia"/>
        </w:rPr>
        <w:t>，重复次数</w:t>
      </w:r>
      <w:r w:rsidR="00795AB6" w:rsidRPr="001B6841">
        <w:rPr>
          <w:position w:val="-11"/>
        </w:rPr>
        <w:object w:dxaOrig="721" w:dyaOrig="328" w14:anchorId="2CA98EE8">
          <v:shape id="_x0000_i1088" type="#_x0000_t75" style="width:36.4pt;height:16.15pt" o:ole="">
            <v:imagedata r:id="rId144" o:title=""/>
          </v:shape>
          <o:OLEObject Type="Embed" ProgID="Equation.AxMath" ShapeID="_x0000_i1088" DrawAspect="Content" ObjectID="_1841744837" r:id="rId145"/>
        </w:object>
      </w:r>
      <w:r>
        <w:rPr>
          <w:rFonts w:hint="eastAsia"/>
        </w:rPr>
        <w:t>以及频率规则</w:t>
      </w:r>
      <w:r w:rsidR="00795AB6" w:rsidRPr="001B6841">
        <w:rPr>
          <w:position w:val="-11"/>
        </w:rPr>
        <w:object w:dxaOrig="785" w:dyaOrig="328" w14:anchorId="2EDD4811">
          <v:shape id="_x0000_i1089" type="#_x0000_t75" style="width:39pt;height:16.15pt" o:ole="">
            <v:imagedata r:id="rId146" o:title=""/>
          </v:shape>
          <o:OLEObject Type="Embed" ProgID="Equation.AxMath" ShapeID="_x0000_i1089" DrawAspect="Content" ObjectID="_1841744838" r:id="rId147"/>
        </w:object>
      </w:r>
      <w:r>
        <w:rPr>
          <w:rFonts w:hint="eastAsia"/>
        </w:rPr>
        <w:t>。</w:t>
      </w:r>
      <w:r w:rsidR="00504FE1">
        <w:rPr>
          <w:rFonts w:hint="eastAsia"/>
        </w:rPr>
        <w:t>最终</w:t>
      </w:r>
      <w:r w:rsidR="00504FE1">
        <w:rPr>
          <w:rFonts w:hint="eastAsia"/>
        </w:rPr>
        <w:t>GCor-SIS-REDS-MDS</w:t>
      </w:r>
      <w:r w:rsidR="00504FE1">
        <w:rPr>
          <w:rFonts w:hint="eastAsia"/>
        </w:rPr>
        <w:t>筛选出了</w:t>
      </w:r>
      <w:r w:rsidR="00504FE1">
        <w:rPr>
          <w:rFonts w:hint="eastAsia"/>
        </w:rPr>
        <w:t>5218</w:t>
      </w:r>
      <w:r w:rsidR="00504FE1">
        <w:rPr>
          <w:rFonts w:hint="eastAsia"/>
        </w:rPr>
        <w:t>个特征，使得数据集由超高维数据下降到低维数据</w:t>
      </w:r>
      <w:r w:rsidR="002B7067">
        <w:rPr>
          <w:rFonts w:hint="eastAsia"/>
        </w:rPr>
        <w:t>，符合</w:t>
      </w:r>
      <w:r w:rsidR="002B7067">
        <w:rPr>
          <w:rFonts w:hint="eastAsia"/>
        </w:rPr>
        <w:t>Fan</w:t>
      </w:r>
      <w:r w:rsidR="002B7067">
        <w:rPr>
          <w:rFonts w:hint="eastAsia"/>
        </w:rPr>
        <w:t>和</w:t>
      </w:r>
      <w:r w:rsidR="002B7067">
        <w:rPr>
          <w:rFonts w:hint="eastAsia"/>
        </w:rPr>
        <w:t>Lv</w:t>
      </w:r>
      <w:r w:rsidR="002B7067">
        <w:rPr>
          <w:rFonts w:hint="eastAsia"/>
        </w:rPr>
        <w:t>提出的下降后的维度在</w:t>
      </w:r>
      <w:r w:rsidR="00795AB6" w:rsidRPr="001B6841">
        <w:rPr>
          <w:position w:val="-26"/>
        </w:rPr>
        <w:object w:dxaOrig="824" w:dyaOrig="641" w14:anchorId="29A72D1C">
          <v:shape id="_x0000_i1090" type="#_x0000_t75" style="width:40.9pt;height:32.65pt" o:ole="">
            <v:imagedata r:id="rId122" o:title=""/>
          </v:shape>
          <o:OLEObject Type="Embed" ProgID="Equation.AxMath" ShapeID="_x0000_i1090" DrawAspect="Content" ObjectID="_1841744839" r:id="rId148"/>
        </w:object>
      </w:r>
      <w:r w:rsidR="002B7067">
        <w:rPr>
          <w:rFonts w:hint="eastAsia"/>
        </w:rPr>
        <w:t>内</w:t>
      </w:r>
      <w:r w:rsidR="002B7067">
        <w:fldChar w:fldCharType="begin"/>
      </w:r>
      <w:r w:rsidR="002B7067">
        <w:instrText xml:space="preserve"> ADDIN NE.Ref.{E36710AE-0DA5-4E41-9E89-EB2B827311F1}</w:instrText>
      </w:r>
      <w:r w:rsidR="002B7067">
        <w:fldChar w:fldCharType="separate"/>
      </w:r>
      <w:r w:rsidR="000D0331">
        <w:rPr>
          <w:rFonts w:cs="Times New Roman"/>
          <w:color w:val="080000"/>
          <w:kern w:val="0"/>
          <w:vertAlign w:val="superscript"/>
        </w:rPr>
        <w:t>[21]</w:t>
      </w:r>
      <w:r w:rsidR="002B7067">
        <w:fldChar w:fldCharType="end"/>
      </w:r>
      <w:r w:rsidR="00504FE1">
        <w:rPr>
          <w:rFonts w:hint="eastAsia"/>
        </w:rPr>
        <w:t>。筛选出来的特征在</w:t>
      </w:r>
      <w:r w:rsidR="00504FE1">
        <w:rPr>
          <w:rFonts w:hint="eastAsia"/>
        </w:rPr>
        <w:t>20</w:t>
      </w:r>
      <w:r w:rsidR="00504FE1">
        <w:rPr>
          <w:rFonts w:hint="eastAsia"/>
        </w:rPr>
        <w:t>次独立分割中被筛选出来的频率可视化如下：</w:t>
      </w:r>
    </w:p>
    <w:p w14:paraId="03AF5129" w14:textId="58D7375A" w:rsidR="00504FE1" w:rsidRDefault="00504FE1" w:rsidP="003057C1">
      <w:pPr>
        <w:pStyle w:val="aff1"/>
        <w:spacing w:line="360" w:lineRule="auto"/>
      </w:pPr>
      <w:r>
        <w:rPr>
          <w:noProof/>
        </w:rPr>
        <w:lastRenderedPageBreak/>
        <w:drawing>
          <wp:inline distT="0" distB="0" distL="0" distR="0" wp14:anchorId="5AB06643" wp14:editId="113A4A2F">
            <wp:extent cx="4439418" cy="2215167"/>
            <wp:effectExtent l="0" t="0" r="0" b="0"/>
            <wp:docPr id="9827693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t="8542"/>
                    <a:stretch>
                      <a:fillRect/>
                    </a:stretch>
                  </pic:blipFill>
                  <pic:spPr bwMode="auto">
                    <a:xfrm>
                      <a:off x="0" y="0"/>
                      <a:ext cx="4455106" cy="2222995"/>
                    </a:xfrm>
                    <a:prstGeom prst="rect">
                      <a:avLst/>
                    </a:prstGeom>
                    <a:noFill/>
                    <a:ln>
                      <a:noFill/>
                    </a:ln>
                    <a:extLst>
                      <a:ext uri="{53640926-AAD7-44D8-BBD7-CCE9431645EC}">
                        <a14:shadowObscured xmlns:a14="http://schemas.microsoft.com/office/drawing/2010/main"/>
                      </a:ext>
                    </a:extLst>
                  </pic:spPr>
                </pic:pic>
              </a:graphicData>
            </a:graphic>
          </wp:inline>
        </w:drawing>
      </w:r>
    </w:p>
    <w:p w14:paraId="3D4E228A" w14:textId="673F2BED" w:rsidR="00504FE1" w:rsidRDefault="000645A3" w:rsidP="001D3F75">
      <w:pPr>
        <w:pStyle w:val="a1"/>
        <w:spacing w:line="480" w:lineRule="exact"/>
      </w:pPr>
      <w:bookmarkStart w:id="47" w:name="_Toc228107865"/>
      <w:r>
        <w:rPr>
          <w:rFonts w:hint="eastAsia"/>
        </w:rPr>
        <w:t>特征筛选频率直方图</w:t>
      </w:r>
      <w:bookmarkEnd w:id="47"/>
    </w:p>
    <w:p w14:paraId="1F95025D" w14:textId="366A1421" w:rsidR="00504FE1" w:rsidRDefault="00504FE1" w:rsidP="001D3F75">
      <w:pPr>
        <w:spacing w:line="480" w:lineRule="exact"/>
        <w:ind w:firstLine="480"/>
      </w:pPr>
      <w:r>
        <w:rPr>
          <w:rFonts w:hint="eastAsia"/>
        </w:rPr>
        <w:t>可以看到多数特征被选出的频率处于</w:t>
      </w:r>
      <w:r w:rsidR="00F20236">
        <w:rPr>
          <w:rFonts w:hint="eastAsia"/>
        </w:rPr>
        <w:t>(</w:t>
      </w:r>
      <w:r>
        <w:rPr>
          <w:rFonts w:hint="eastAsia"/>
        </w:rPr>
        <w:t>0.70, 0.75</w:t>
      </w:r>
      <w:r w:rsidR="00F20236">
        <w:rPr>
          <w:rFonts w:hint="eastAsia"/>
        </w:rPr>
        <w:t>]</w:t>
      </w:r>
      <w:r>
        <w:rPr>
          <w:rFonts w:hint="eastAsia"/>
        </w:rPr>
        <w:t>以及</w:t>
      </w:r>
      <w:r w:rsidR="00F20236">
        <w:rPr>
          <w:rFonts w:hint="eastAsia"/>
        </w:rPr>
        <w:t>(0.90,0.95]</w:t>
      </w:r>
      <w:r w:rsidR="00F20236">
        <w:rPr>
          <w:rFonts w:hint="eastAsia"/>
        </w:rPr>
        <w:t>两个区间内。值得注意的是</w:t>
      </w:r>
      <w:r w:rsidR="00443F3B">
        <w:rPr>
          <w:rFonts w:hint="eastAsia"/>
        </w:rPr>
        <w:t>，没有一个特征被选出的概率是</w:t>
      </w:r>
      <w:r w:rsidR="00443F3B">
        <w:rPr>
          <w:rFonts w:hint="eastAsia"/>
        </w:rPr>
        <w:t>100%</w:t>
      </w:r>
      <w:r w:rsidR="002B7067">
        <w:rPr>
          <w:rFonts w:hint="eastAsia"/>
        </w:rPr>
        <w:t>，反映</w:t>
      </w:r>
      <w:r w:rsidR="002B7067" w:rsidRPr="002B7067">
        <w:t>有效特征的边际得分在不同子样本中必然产生波动，导致其在少数迭代中跌出</w:t>
      </w:r>
      <w:r w:rsidR="002B7067" w:rsidRPr="002B7067">
        <w:t>SIS</w:t>
      </w:r>
      <w:r w:rsidR="002B7067" w:rsidRPr="002B7067">
        <w:t>的硬截断边界</w:t>
      </w:r>
      <w:r w:rsidR="002B7067">
        <w:rPr>
          <w:rFonts w:hint="eastAsia"/>
        </w:rPr>
        <w:t>，说明</w:t>
      </w:r>
      <w:r w:rsidR="009D1861">
        <w:rPr>
          <w:rFonts w:hint="eastAsia"/>
        </w:rPr>
        <w:t>本文</w:t>
      </w:r>
      <w:r w:rsidR="002B7067">
        <w:rPr>
          <w:rFonts w:hint="eastAsia"/>
        </w:rPr>
        <w:t>进行</w:t>
      </w:r>
      <w:r w:rsidR="002B7067">
        <w:rPr>
          <w:rFonts w:hint="eastAsia"/>
        </w:rPr>
        <w:t>MDS</w:t>
      </w:r>
      <w:r w:rsidR="002B7067">
        <w:rPr>
          <w:rFonts w:hint="eastAsia"/>
        </w:rPr>
        <w:t>是合理且必要的。</w:t>
      </w:r>
    </w:p>
    <w:p w14:paraId="3CFD845E" w14:textId="5A80ED09" w:rsidR="002B7067" w:rsidRPr="002B7067" w:rsidRDefault="002B7067" w:rsidP="001D3F75">
      <w:pPr>
        <w:spacing w:line="480" w:lineRule="exact"/>
        <w:ind w:firstLine="480"/>
      </w:pPr>
      <w:r>
        <w:rPr>
          <w:rFonts w:hint="eastAsia"/>
        </w:rPr>
        <w:t>之后，</w:t>
      </w:r>
      <w:r w:rsidRPr="002B7067">
        <w:t>在</w:t>
      </w:r>
      <w:r w:rsidRPr="002B7067">
        <w:t xml:space="preserve"> 150 </w:t>
      </w:r>
      <w:r w:rsidRPr="002B7067">
        <w:t>个</w:t>
      </w:r>
      <w:r w:rsidR="00795AB6" w:rsidRPr="001B6841">
        <w:rPr>
          <w:position w:val="-11"/>
        </w:rPr>
        <w:object w:dxaOrig="179" w:dyaOrig="328" w14:anchorId="3F29ACE4">
          <v:shape id="_x0000_i1091" type="#_x0000_t75" style="width:9.75pt;height:16.15pt" o:ole="">
            <v:imagedata r:id="rId128" o:title=""/>
          </v:shape>
          <o:OLEObject Type="Embed" ProgID="Equation.AxMath" ShapeID="_x0000_i1091" DrawAspect="Content" ObjectID="_1841744840" r:id="rId150"/>
        </w:object>
      </w:r>
      <w:r w:rsidRPr="002B7067">
        <w:t>构成的网格路径上进行了</w:t>
      </w:r>
      <w:r w:rsidRPr="002B7067">
        <w:t xml:space="preserve"> 10 </w:t>
      </w:r>
      <w:r w:rsidRPr="002B7067">
        <w:t>折交叉验证</w:t>
      </w:r>
      <w:r>
        <w:rPr>
          <w:rFonts w:hint="eastAsia"/>
        </w:rPr>
        <w:t>训练</w:t>
      </w:r>
      <w:r>
        <w:rPr>
          <w:rFonts w:hint="eastAsia"/>
        </w:rPr>
        <w:t>SCAD</w:t>
      </w:r>
      <w:r>
        <w:rPr>
          <w:rFonts w:hint="eastAsia"/>
        </w:rPr>
        <w:t>模型，</w:t>
      </w:r>
      <w:r w:rsidRPr="002B7067">
        <w:t>惩罚项的形状参数</w:t>
      </w:r>
      <w:r w:rsidR="00795AB6" w:rsidRPr="001B6841">
        <w:rPr>
          <w:position w:val="-11"/>
        </w:rPr>
        <w:object w:dxaOrig="187" w:dyaOrig="328" w14:anchorId="6929D7D0">
          <v:shape id="_x0000_i1092" type="#_x0000_t75" style="width:9.75pt;height:16.15pt" o:ole="">
            <v:imagedata r:id="rId151" o:title=""/>
          </v:shape>
          <o:OLEObject Type="Embed" ProgID="Equation.AxMath" ShapeID="_x0000_i1092" DrawAspect="Content" ObjectID="_1841744841" r:id="rId152"/>
        </w:object>
      </w:r>
      <w:r>
        <w:rPr>
          <w:rFonts w:hint="eastAsia"/>
        </w:rPr>
        <w:t>（即上文提到的</w:t>
      </w:r>
      <w:r w:rsidR="00795AB6" w:rsidRPr="001B6841">
        <w:rPr>
          <w:position w:val="-11"/>
        </w:rPr>
        <w:object w:dxaOrig="195" w:dyaOrig="328" w14:anchorId="04BB3A62">
          <v:shape id="_x0000_i1093" type="#_x0000_t75" style="width:9.75pt;height:16.15pt" o:ole="">
            <v:imagedata r:id="rId153" o:title=""/>
          </v:shape>
          <o:OLEObject Type="Embed" ProgID="Equation.AxMath" ShapeID="_x0000_i1093" DrawAspect="Content" ObjectID="_1841744842" r:id="rId154"/>
        </w:object>
      </w:r>
      <w:r>
        <w:rPr>
          <w:rFonts w:hint="eastAsia"/>
        </w:rPr>
        <w:t>）</w:t>
      </w:r>
      <w:r w:rsidRPr="002B7067">
        <w:t>设定为</w:t>
      </w:r>
      <w:r w:rsidRPr="002B7067">
        <w:t xml:space="preserve"> 3.7</w:t>
      </w:r>
      <w:r w:rsidR="003D708A">
        <w:rPr>
          <w:rFonts w:hint="eastAsia"/>
        </w:rPr>
        <w:t>，类别权重详见上文。</w:t>
      </w:r>
    </w:p>
    <w:p w14:paraId="34F75DF9" w14:textId="10DCDD6C" w:rsidR="006B3544" w:rsidRDefault="003D708A" w:rsidP="001D3F75">
      <w:pPr>
        <w:spacing w:line="480" w:lineRule="exact"/>
        <w:ind w:firstLine="480"/>
      </w:pPr>
      <w:r>
        <w:rPr>
          <w:rFonts w:hint="eastAsia"/>
        </w:rPr>
        <w:t>最终</w:t>
      </w:r>
      <w:r>
        <w:rPr>
          <w:rFonts w:hint="eastAsia"/>
        </w:rPr>
        <w:t>SCAD</w:t>
      </w:r>
      <w:r>
        <w:rPr>
          <w:rFonts w:hint="eastAsia"/>
        </w:rPr>
        <w:t>选出了</w:t>
      </w:r>
      <w:r>
        <w:rPr>
          <w:rFonts w:hint="eastAsia"/>
        </w:rPr>
        <w:t>16</w:t>
      </w:r>
      <w:r>
        <w:rPr>
          <w:rFonts w:hint="eastAsia"/>
        </w:rPr>
        <w:t>个有效特征，可视化结果如下：</w:t>
      </w:r>
    </w:p>
    <w:p w14:paraId="2AB7C551" w14:textId="466893B5" w:rsidR="003D708A" w:rsidRDefault="009D6196" w:rsidP="003057C1">
      <w:pPr>
        <w:pStyle w:val="aff1"/>
        <w:spacing w:line="360" w:lineRule="auto"/>
      </w:pPr>
      <w:r>
        <w:rPr>
          <w:noProof/>
        </w:rPr>
        <w:drawing>
          <wp:inline distT="0" distB="0" distL="0" distR="0" wp14:anchorId="74C16C32" wp14:editId="6463291E">
            <wp:extent cx="4247962" cy="1747519"/>
            <wp:effectExtent l="0" t="0" r="635" b="5715"/>
            <wp:docPr id="12969118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12851"/>
                    <a:stretch>
                      <a:fillRect/>
                    </a:stretch>
                  </pic:blipFill>
                  <pic:spPr bwMode="auto">
                    <a:xfrm>
                      <a:off x="0" y="0"/>
                      <a:ext cx="4281085" cy="1761145"/>
                    </a:xfrm>
                    <a:prstGeom prst="rect">
                      <a:avLst/>
                    </a:prstGeom>
                    <a:noFill/>
                    <a:ln>
                      <a:noFill/>
                    </a:ln>
                    <a:extLst>
                      <a:ext uri="{53640926-AAD7-44D8-BBD7-CCE9431645EC}">
                        <a14:shadowObscured xmlns:a14="http://schemas.microsoft.com/office/drawing/2010/main"/>
                      </a:ext>
                    </a:extLst>
                  </pic:spPr>
                </pic:pic>
              </a:graphicData>
            </a:graphic>
          </wp:inline>
        </w:drawing>
      </w:r>
    </w:p>
    <w:p w14:paraId="0E435A7F" w14:textId="63149C01" w:rsidR="003D708A" w:rsidRDefault="003D708A" w:rsidP="001D3F75">
      <w:pPr>
        <w:pStyle w:val="a1"/>
        <w:spacing w:line="480" w:lineRule="exact"/>
      </w:pPr>
      <w:bookmarkStart w:id="48" w:name="_Toc228107866"/>
      <w:r>
        <w:rPr>
          <w:rFonts w:hint="eastAsia"/>
        </w:rPr>
        <w:t>最终有效特征及其系数条形图（特征名称映射</w:t>
      </w:r>
      <w:r w:rsidR="000645A3">
        <w:rPr>
          <w:rFonts w:hint="eastAsia"/>
        </w:rPr>
        <w:t>详见下表</w:t>
      </w:r>
      <w:r>
        <w:rPr>
          <w:rFonts w:hint="eastAsia"/>
        </w:rPr>
        <w:t>）</w:t>
      </w:r>
      <w:bookmarkEnd w:id="48"/>
    </w:p>
    <w:p w14:paraId="3FDA7986" w14:textId="2355BC01" w:rsidR="003D708A" w:rsidRDefault="003D708A" w:rsidP="001D3F75">
      <w:pPr>
        <w:spacing w:line="480" w:lineRule="exact"/>
        <w:ind w:firstLine="480"/>
      </w:pPr>
      <w:r w:rsidRPr="003D708A">
        <w:t>在完成</w:t>
      </w:r>
      <w:r w:rsidRPr="003D708A">
        <w:t xml:space="preserve"> SIS </w:t>
      </w:r>
      <w:r w:rsidRPr="003D708A">
        <w:t>降维与</w:t>
      </w:r>
      <w:r w:rsidRPr="003D708A">
        <w:t>SCAD</w:t>
      </w:r>
      <w:r w:rsidRPr="003D708A">
        <w:t>自适应惩罚收缩后，模型从上万维的</w:t>
      </w:r>
      <w:r w:rsidR="000902BB">
        <w:rPr>
          <w:rFonts w:hint="eastAsia"/>
        </w:rPr>
        <w:t>特征</w:t>
      </w:r>
      <w:r w:rsidRPr="003D708A">
        <w:t>中锁定了如</w:t>
      </w:r>
      <w:r>
        <w:rPr>
          <w:rFonts w:hint="eastAsia"/>
        </w:rPr>
        <w:t>上</w:t>
      </w:r>
      <w:r w:rsidRPr="003D708A">
        <w:t>图所示</w:t>
      </w:r>
      <w:r w:rsidR="000902BB">
        <w:rPr>
          <w:rFonts w:hint="eastAsia"/>
        </w:rPr>
        <w:t>的有效特征</w:t>
      </w:r>
      <w:r w:rsidRPr="003D708A">
        <w:t>。在最终幸存的非零系数特征中，交互项占据了主导地位，且多聚焦于样条函数的非线性突变区</w:t>
      </w:r>
      <w:r w:rsidRPr="003D708A">
        <w:t>ns2</w:t>
      </w:r>
      <w:r w:rsidR="00E14FC7">
        <w:rPr>
          <w:rFonts w:hint="eastAsia"/>
        </w:rPr>
        <w:t>、</w:t>
      </w:r>
      <w:r w:rsidRPr="003D708A">
        <w:t>ns3</w:t>
      </w:r>
      <w:r w:rsidRPr="003D708A">
        <w:t>。这一结果从统计底层证实了企业</w:t>
      </w:r>
      <w:r w:rsidR="005D73EA">
        <w:rPr>
          <w:rFonts w:hint="eastAsia"/>
        </w:rPr>
        <w:t>破产</w:t>
      </w:r>
      <w:r w:rsidRPr="003D708A">
        <w:t>并非单一维度的线性衰退，而是多重财务恶化在特定阈值下的非线性共振。</w:t>
      </w:r>
      <w:r w:rsidR="00A07833">
        <w:rPr>
          <w:rFonts w:hint="eastAsia"/>
        </w:rPr>
        <w:t>此外，符合预期的是，</w:t>
      </w:r>
      <w:r w:rsidR="00A07833">
        <w:rPr>
          <w:rFonts w:hint="eastAsia"/>
        </w:rPr>
        <w:lastRenderedPageBreak/>
        <w:t>交叉项全部包含了杠杆分区，</w:t>
      </w:r>
      <w:r w:rsidR="00A07833" w:rsidRPr="0061474E">
        <w:rPr>
          <w:rFonts w:hint="eastAsia"/>
          <w:b/>
          <w:bCs/>
        </w:rPr>
        <w:t>显示出负债是</w:t>
      </w:r>
      <w:r w:rsidR="00A07833" w:rsidRPr="0061474E">
        <w:rPr>
          <w:b/>
          <w:bCs/>
        </w:rPr>
        <w:t>引爆风险的核心枢纽</w:t>
      </w:r>
      <w:r w:rsidR="00A07833">
        <w:rPr>
          <w:rFonts w:hint="eastAsia"/>
        </w:rPr>
        <w:t>。</w:t>
      </w:r>
      <w:r w:rsidR="00A07833" w:rsidRPr="00A07833">
        <w:t>当高杠杆与盈利下滑、效率降低或现金流枯竭发生非线性交叉时，系统性违约风险会被迅速放大。</w:t>
      </w:r>
    </w:p>
    <w:p w14:paraId="660161B3" w14:textId="63987114" w:rsidR="00A07833" w:rsidRDefault="000645A3" w:rsidP="001D3F75">
      <w:pPr>
        <w:pStyle w:val="a0"/>
        <w:spacing w:line="480" w:lineRule="exact"/>
      </w:pPr>
      <w:bookmarkStart w:id="49" w:name="_Toc227870265"/>
      <w:bookmarkStart w:id="50" w:name="_Toc228042806"/>
      <w:bookmarkStart w:id="51" w:name="_Toc228042866"/>
      <w:bookmarkStart w:id="52" w:name="_Toc228044358"/>
      <w:bookmarkStart w:id="53" w:name="_Toc228045387"/>
      <w:bookmarkStart w:id="54" w:name="_Toc228107888"/>
      <w:r>
        <w:rPr>
          <w:rFonts w:hint="eastAsia"/>
        </w:rPr>
        <w:t>特征名称映射表</w:t>
      </w:r>
      <w:bookmarkEnd w:id="49"/>
      <w:bookmarkEnd w:id="50"/>
      <w:bookmarkEnd w:id="51"/>
      <w:bookmarkEnd w:id="52"/>
      <w:bookmarkEnd w:id="53"/>
      <w:bookmarkEnd w:id="54"/>
    </w:p>
    <w:tbl>
      <w:tblPr>
        <w:tblStyle w:val="afb"/>
        <w:tblW w:w="9070" w:type="dxa"/>
        <w:jc w:val="left"/>
        <w:tblLook w:val="04A0" w:firstRow="1" w:lastRow="0" w:firstColumn="1" w:lastColumn="0" w:noHBand="0" w:noVBand="1"/>
      </w:tblPr>
      <w:tblGrid>
        <w:gridCol w:w="999"/>
        <w:gridCol w:w="939"/>
        <w:gridCol w:w="3971"/>
        <w:gridCol w:w="3161"/>
      </w:tblGrid>
      <w:tr w:rsidR="00A07833" w:rsidRPr="0061474E" w14:paraId="3CF920C7" w14:textId="77777777" w:rsidTr="00A07833">
        <w:trPr>
          <w:cnfStyle w:val="100000000000" w:firstRow="1" w:lastRow="0" w:firstColumn="0" w:lastColumn="0" w:oddVBand="0" w:evenVBand="0" w:oddHBand="0" w:evenHBand="0" w:firstRowFirstColumn="0" w:firstRowLastColumn="0" w:lastRowFirstColumn="0" w:lastRowLastColumn="0"/>
          <w:trHeight w:val="315"/>
          <w:jc w:val="left"/>
        </w:trPr>
        <w:tc>
          <w:tcPr>
            <w:tcW w:w="0" w:type="auto"/>
            <w:hideMark/>
          </w:tcPr>
          <w:p w14:paraId="4466282F" w14:textId="16A77DB9" w:rsidR="001959E9" w:rsidRPr="0061474E" w:rsidRDefault="001959E9" w:rsidP="003057C1">
            <w:pPr>
              <w:ind w:firstLine="442"/>
              <w:rPr>
                <w:sz w:val="22"/>
                <w:szCs w:val="22"/>
              </w:rPr>
            </w:pPr>
            <w:r w:rsidRPr="0061474E">
              <w:rPr>
                <w:sz w:val="22"/>
                <w:szCs w:val="22"/>
              </w:rPr>
              <w:t>ID</w:t>
            </w:r>
          </w:p>
        </w:tc>
        <w:tc>
          <w:tcPr>
            <w:tcW w:w="939" w:type="dxa"/>
            <w:hideMark/>
          </w:tcPr>
          <w:p w14:paraId="1E205CE2" w14:textId="65CFD761" w:rsidR="001959E9" w:rsidRPr="0061474E" w:rsidRDefault="001959E9" w:rsidP="003057C1">
            <w:pPr>
              <w:ind w:firstLineChars="0" w:firstLine="0"/>
              <w:rPr>
                <w:sz w:val="22"/>
                <w:szCs w:val="22"/>
              </w:rPr>
            </w:pPr>
            <w:r w:rsidRPr="0061474E">
              <w:rPr>
                <w:sz w:val="22"/>
                <w:szCs w:val="22"/>
              </w:rPr>
              <w:t>模块</w:t>
            </w:r>
          </w:p>
        </w:tc>
        <w:tc>
          <w:tcPr>
            <w:tcW w:w="3971" w:type="dxa"/>
            <w:hideMark/>
          </w:tcPr>
          <w:p w14:paraId="5A97FA5B" w14:textId="64C05994" w:rsidR="001959E9" w:rsidRPr="0061474E" w:rsidRDefault="001959E9" w:rsidP="003057C1">
            <w:pPr>
              <w:ind w:firstLine="442"/>
              <w:rPr>
                <w:sz w:val="22"/>
                <w:szCs w:val="22"/>
              </w:rPr>
            </w:pPr>
            <w:r w:rsidRPr="0061474E">
              <w:rPr>
                <w:sz w:val="22"/>
                <w:szCs w:val="22"/>
              </w:rPr>
              <w:t>变量</w:t>
            </w:r>
            <w:r w:rsidRPr="0061474E">
              <w:rPr>
                <w:sz w:val="22"/>
                <w:szCs w:val="22"/>
              </w:rPr>
              <w:t xml:space="preserve"> A</w:t>
            </w:r>
          </w:p>
        </w:tc>
        <w:tc>
          <w:tcPr>
            <w:tcW w:w="0" w:type="auto"/>
            <w:hideMark/>
          </w:tcPr>
          <w:p w14:paraId="136C4E00" w14:textId="42397EC6" w:rsidR="001959E9" w:rsidRPr="0061474E" w:rsidRDefault="001959E9" w:rsidP="003057C1">
            <w:pPr>
              <w:ind w:firstLine="442"/>
              <w:rPr>
                <w:sz w:val="22"/>
                <w:szCs w:val="22"/>
              </w:rPr>
            </w:pPr>
            <w:r w:rsidRPr="0061474E">
              <w:rPr>
                <w:sz w:val="22"/>
                <w:szCs w:val="22"/>
              </w:rPr>
              <w:t>变量</w:t>
            </w:r>
            <w:r w:rsidRPr="0061474E">
              <w:rPr>
                <w:sz w:val="22"/>
                <w:szCs w:val="22"/>
              </w:rPr>
              <w:t xml:space="preserve"> B </w:t>
            </w:r>
          </w:p>
        </w:tc>
      </w:tr>
      <w:tr w:rsidR="00A07833" w:rsidRPr="0061474E" w14:paraId="12097ABA" w14:textId="77777777" w:rsidTr="00A07833">
        <w:trPr>
          <w:trHeight w:val="315"/>
          <w:jc w:val="left"/>
        </w:trPr>
        <w:tc>
          <w:tcPr>
            <w:tcW w:w="0" w:type="auto"/>
            <w:hideMark/>
          </w:tcPr>
          <w:p w14:paraId="3C6B56C6" w14:textId="361F402C" w:rsidR="001959E9" w:rsidRPr="0061474E" w:rsidRDefault="001959E9" w:rsidP="003057C1">
            <w:pPr>
              <w:ind w:firstLine="440"/>
              <w:rPr>
                <w:sz w:val="22"/>
                <w:szCs w:val="22"/>
              </w:rPr>
            </w:pPr>
            <w:r w:rsidRPr="0061474E">
              <w:rPr>
                <w:sz w:val="22"/>
                <w:szCs w:val="22"/>
              </w:rPr>
              <w:t>F1</w:t>
            </w:r>
            <w:r w:rsidR="009D6196">
              <w:rPr>
                <w:rFonts w:hint="eastAsia"/>
                <w:sz w:val="22"/>
                <w:szCs w:val="22"/>
              </w:rPr>
              <w:t>6</w:t>
            </w:r>
          </w:p>
        </w:tc>
        <w:tc>
          <w:tcPr>
            <w:tcW w:w="939" w:type="dxa"/>
            <w:hideMark/>
          </w:tcPr>
          <w:p w14:paraId="7CECB3A8" w14:textId="7B167B55"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FB52A0C" w14:textId="77777777" w:rsidR="001959E9" w:rsidRPr="0061474E" w:rsidRDefault="001959E9" w:rsidP="003057C1">
            <w:pPr>
              <w:ind w:firstLine="440"/>
              <w:rPr>
                <w:sz w:val="22"/>
                <w:szCs w:val="22"/>
              </w:rPr>
            </w:pPr>
            <w:r w:rsidRPr="0061474E">
              <w:rPr>
                <w:sz w:val="22"/>
                <w:szCs w:val="22"/>
              </w:rPr>
              <w:t>X78 - Current Liability to Equity (ns1)</w:t>
            </w:r>
          </w:p>
        </w:tc>
        <w:tc>
          <w:tcPr>
            <w:tcW w:w="0" w:type="auto"/>
            <w:hideMark/>
          </w:tcPr>
          <w:p w14:paraId="041AC523" w14:textId="77777777" w:rsidR="001959E9" w:rsidRPr="0061474E" w:rsidRDefault="001959E9" w:rsidP="003057C1">
            <w:pPr>
              <w:ind w:firstLine="440"/>
              <w:rPr>
                <w:sz w:val="22"/>
                <w:szCs w:val="22"/>
              </w:rPr>
            </w:pPr>
            <w:r w:rsidRPr="0061474E">
              <w:rPr>
                <w:sz w:val="22"/>
                <w:szCs w:val="22"/>
              </w:rPr>
              <w:t>X50 - Net Worth Turnover Rate (times) (ns1)</w:t>
            </w:r>
          </w:p>
        </w:tc>
      </w:tr>
      <w:tr w:rsidR="00A07833" w:rsidRPr="0061474E" w14:paraId="33ACDCF1" w14:textId="77777777" w:rsidTr="00A07833">
        <w:trPr>
          <w:trHeight w:val="315"/>
          <w:jc w:val="left"/>
        </w:trPr>
        <w:tc>
          <w:tcPr>
            <w:tcW w:w="0" w:type="auto"/>
            <w:hideMark/>
          </w:tcPr>
          <w:p w14:paraId="10B5EF17" w14:textId="17E2E5C6" w:rsidR="001959E9" w:rsidRPr="0061474E" w:rsidRDefault="001959E9" w:rsidP="003057C1">
            <w:pPr>
              <w:ind w:firstLine="440"/>
              <w:rPr>
                <w:sz w:val="22"/>
                <w:szCs w:val="22"/>
              </w:rPr>
            </w:pPr>
            <w:r w:rsidRPr="0061474E">
              <w:rPr>
                <w:sz w:val="22"/>
                <w:szCs w:val="22"/>
              </w:rPr>
              <w:t>F</w:t>
            </w:r>
            <w:r w:rsidR="009D6196">
              <w:rPr>
                <w:rFonts w:hint="eastAsia"/>
                <w:sz w:val="22"/>
                <w:szCs w:val="22"/>
              </w:rPr>
              <w:t>15</w:t>
            </w:r>
          </w:p>
        </w:tc>
        <w:tc>
          <w:tcPr>
            <w:tcW w:w="939" w:type="dxa"/>
            <w:hideMark/>
          </w:tcPr>
          <w:p w14:paraId="2EA1FDB4" w14:textId="47F2F31E"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178EACA6" w14:textId="77777777" w:rsidR="001959E9" w:rsidRPr="0061474E" w:rsidRDefault="001959E9" w:rsidP="003057C1">
            <w:pPr>
              <w:ind w:firstLine="440"/>
              <w:rPr>
                <w:sz w:val="22"/>
                <w:szCs w:val="22"/>
              </w:rPr>
            </w:pPr>
            <w:r w:rsidRPr="0061474E">
              <w:rPr>
                <w:sz w:val="22"/>
                <w:szCs w:val="22"/>
              </w:rPr>
              <w:t>X92 - Degree of Financial Leverage (DFL) (ns1)</w:t>
            </w:r>
          </w:p>
        </w:tc>
        <w:tc>
          <w:tcPr>
            <w:tcW w:w="0" w:type="auto"/>
            <w:hideMark/>
          </w:tcPr>
          <w:p w14:paraId="57821001" w14:textId="77777777" w:rsidR="001959E9" w:rsidRPr="0061474E" w:rsidRDefault="001959E9" w:rsidP="003057C1">
            <w:pPr>
              <w:ind w:firstLine="440"/>
              <w:rPr>
                <w:sz w:val="22"/>
                <w:szCs w:val="22"/>
              </w:rPr>
            </w:pPr>
            <w:r w:rsidRPr="0061474E">
              <w:rPr>
                <w:sz w:val="22"/>
                <w:szCs w:val="22"/>
              </w:rPr>
              <w:t>X30 - Net Value Growth Rate (ns2)</w:t>
            </w:r>
          </w:p>
        </w:tc>
      </w:tr>
      <w:tr w:rsidR="00A07833" w:rsidRPr="0061474E" w14:paraId="687F533D" w14:textId="77777777" w:rsidTr="00A07833">
        <w:trPr>
          <w:trHeight w:val="315"/>
          <w:jc w:val="left"/>
        </w:trPr>
        <w:tc>
          <w:tcPr>
            <w:tcW w:w="0" w:type="auto"/>
            <w:hideMark/>
          </w:tcPr>
          <w:p w14:paraId="09A4D695" w14:textId="5B14E9D0" w:rsidR="001959E9" w:rsidRPr="0061474E" w:rsidRDefault="001959E9" w:rsidP="003057C1">
            <w:pPr>
              <w:ind w:firstLine="440"/>
              <w:rPr>
                <w:sz w:val="22"/>
                <w:szCs w:val="22"/>
              </w:rPr>
            </w:pPr>
            <w:r w:rsidRPr="0061474E">
              <w:rPr>
                <w:sz w:val="22"/>
                <w:szCs w:val="22"/>
              </w:rPr>
              <w:t>F</w:t>
            </w:r>
            <w:r w:rsidR="009D6196">
              <w:rPr>
                <w:rFonts w:hint="eastAsia"/>
                <w:sz w:val="22"/>
                <w:szCs w:val="22"/>
              </w:rPr>
              <w:t>14</w:t>
            </w:r>
          </w:p>
        </w:tc>
        <w:tc>
          <w:tcPr>
            <w:tcW w:w="939" w:type="dxa"/>
            <w:hideMark/>
          </w:tcPr>
          <w:p w14:paraId="13C8BB1E" w14:textId="4E659E03" w:rsidR="001959E9" w:rsidRPr="0061474E" w:rsidRDefault="001959E9" w:rsidP="003057C1">
            <w:pPr>
              <w:ind w:firstLineChars="0" w:firstLine="0"/>
              <w:rPr>
                <w:sz w:val="22"/>
                <w:szCs w:val="22"/>
              </w:rPr>
            </w:pPr>
            <w:r w:rsidRPr="0061474E">
              <w:rPr>
                <w:sz w:val="22"/>
                <w:szCs w:val="22"/>
              </w:rPr>
              <w:t>无交叉</w:t>
            </w:r>
            <w:r w:rsidRPr="0061474E">
              <w:rPr>
                <w:sz w:val="22"/>
                <w:szCs w:val="22"/>
              </w:rPr>
              <w:t>(</w:t>
            </w:r>
            <w:r w:rsidRPr="0061474E">
              <w:rPr>
                <w:sz w:val="22"/>
                <w:szCs w:val="22"/>
              </w:rPr>
              <w:t>线性</w:t>
            </w:r>
            <w:r w:rsidRPr="0061474E">
              <w:rPr>
                <w:sz w:val="22"/>
                <w:szCs w:val="22"/>
              </w:rPr>
              <w:t>)</w:t>
            </w:r>
          </w:p>
        </w:tc>
        <w:tc>
          <w:tcPr>
            <w:tcW w:w="3971" w:type="dxa"/>
            <w:hideMark/>
          </w:tcPr>
          <w:p w14:paraId="16BF2F17" w14:textId="77777777" w:rsidR="001959E9" w:rsidRPr="0061474E" w:rsidRDefault="001959E9" w:rsidP="003057C1">
            <w:pPr>
              <w:ind w:firstLine="440"/>
              <w:rPr>
                <w:sz w:val="22"/>
                <w:szCs w:val="22"/>
              </w:rPr>
            </w:pPr>
            <w:r w:rsidRPr="0061474E">
              <w:rPr>
                <w:sz w:val="22"/>
                <w:szCs w:val="22"/>
              </w:rPr>
              <w:t>X90 - Net Income to Stockholder's Equity (</w:t>
            </w:r>
            <w:r w:rsidRPr="0061474E">
              <w:rPr>
                <w:sz w:val="22"/>
                <w:szCs w:val="22"/>
              </w:rPr>
              <w:t>原始线性项</w:t>
            </w:r>
            <w:r w:rsidRPr="0061474E">
              <w:rPr>
                <w:sz w:val="22"/>
                <w:szCs w:val="22"/>
              </w:rPr>
              <w:t>)</w:t>
            </w:r>
          </w:p>
        </w:tc>
        <w:tc>
          <w:tcPr>
            <w:tcW w:w="0" w:type="auto"/>
            <w:hideMark/>
          </w:tcPr>
          <w:p w14:paraId="3F7E39E1" w14:textId="77777777" w:rsidR="001959E9" w:rsidRPr="0061474E" w:rsidRDefault="001959E9" w:rsidP="003057C1">
            <w:pPr>
              <w:ind w:firstLine="440"/>
              <w:rPr>
                <w:sz w:val="22"/>
                <w:szCs w:val="22"/>
              </w:rPr>
            </w:pPr>
            <w:r w:rsidRPr="0061474E">
              <w:rPr>
                <w:sz w:val="22"/>
                <w:szCs w:val="22"/>
              </w:rPr>
              <w:t>无</w:t>
            </w:r>
          </w:p>
        </w:tc>
      </w:tr>
      <w:tr w:rsidR="00A07833" w:rsidRPr="0061474E" w14:paraId="47ABFAFD" w14:textId="77777777" w:rsidTr="00A07833">
        <w:trPr>
          <w:trHeight w:val="315"/>
          <w:jc w:val="left"/>
        </w:trPr>
        <w:tc>
          <w:tcPr>
            <w:tcW w:w="0" w:type="auto"/>
            <w:hideMark/>
          </w:tcPr>
          <w:p w14:paraId="77A93794" w14:textId="3A9CA4FE" w:rsidR="001959E9" w:rsidRPr="0061474E" w:rsidRDefault="001959E9" w:rsidP="003057C1">
            <w:pPr>
              <w:ind w:firstLine="440"/>
              <w:rPr>
                <w:sz w:val="22"/>
                <w:szCs w:val="22"/>
              </w:rPr>
            </w:pPr>
            <w:r w:rsidRPr="0061474E">
              <w:rPr>
                <w:sz w:val="22"/>
                <w:szCs w:val="22"/>
              </w:rPr>
              <w:t>F</w:t>
            </w:r>
            <w:r w:rsidR="009D6196">
              <w:rPr>
                <w:rFonts w:hint="eastAsia"/>
                <w:sz w:val="22"/>
                <w:szCs w:val="22"/>
              </w:rPr>
              <w:t>13</w:t>
            </w:r>
          </w:p>
        </w:tc>
        <w:tc>
          <w:tcPr>
            <w:tcW w:w="939" w:type="dxa"/>
            <w:hideMark/>
          </w:tcPr>
          <w:p w14:paraId="31C6229A" w14:textId="613CFDC8"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92A2EE9"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025666A2" w14:textId="77777777" w:rsidR="001959E9" w:rsidRPr="0061474E" w:rsidRDefault="001959E9" w:rsidP="003057C1">
            <w:pPr>
              <w:ind w:firstLine="440"/>
              <w:rPr>
                <w:sz w:val="22"/>
                <w:szCs w:val="22"/>
              </w:rPr>
            </w:pPr>
            <w:r w:rsidRPr="0061474E">
              <w:rPr>
                <w:sz w:val="22"/>
                <w:szCs w:val="22"/>
              </w:rPr>
              <w:t>X47 - Average Collection Days (ns2)</w:t>
            </w:r>
          </w:p>
        </w:tc>
      </w:tr>
      <w:tr w:rsidR="00A07833" w:rsidRPr="0061474E" w14:paraId="283F03AD" w14:textId="77777777" w:rsidTr="00A07833">
        <w:trPr>
          <w:trHeight w:val="315"/>
          <w:jc w:val="left"/>
        </w:trPr>
        <w:tc>
          <w:tcPr>
            <w:tcW w:w="0" w:type="auto"/>
            <w:hideMark/>
          </w:tcPr>
          <w:p w14:paraId="2BC8A736" w14:textId="1610D0C5" w:rsidR="001959E9" w:rsidRPr="0061474E" w:rsidRDefault="001959E9" w:rsidP="003057C1">
            <w:pPr>
              <w:ind w:firstLine="440"/>
              <w:rPr>
                <w:sz w:val="22"/>
                <w:szCs w:val="22"/>
              </w:rPr>
            </w:pPr>
            <w:r w:rsidRPr="0061474E">
              <w:rPr>
                <w:sz w:val="22"/>
                <w:szCs w:val="22"/>
              </w:rPr>
              <w:t>F</w:t>
            </w:r>
            <w:r w:rsidR="009D6196">
              <w:rPr>
                <w:rFonts w:hint="eastAsia"/>
                <w:sz w:val="22"/>
                <w:szCs w:val="22"/>
              </w:rPr>
              <w:t>12</w:t>
            </w:r>
          </w:p>
        </w:tc>
        <w:tc>
          <w:tcPr>
            <w:tcW w:w="939" w:type="dxa"/>
            <w:hideMark/>
          </w:tcPr>
          <w:p w14:paraId="4BC3914B" w14:textId="7A3D6982"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现金流</w:t>
            </w:r>
          </w:p>
        </w:tc>
        <w:tc>
          <w:tcPr>
            <w:tcW w:w="3971" w:type="dxa"/>
            <w:hideMark/>
          </w:tcPr>
          <w:p w14:paraId="28A9B972" w14:textId="77777777" w:rsidR="001959E9" w:rsidRPr="0061474E" w:rsidRDefault="001959E9" w:rsidP="003057C1">
            <w:pPr>
              <w:ind w:firstLine="440"/>
              <w:rPr>
                <w:sz w:val="22"/>
                <w:szCs w:val="22"/>
              </w:rPr>
            </w:pPr>
            <w:r w:rsidRPr="0061474E">
              <w:rPr>
                <w:sz w:val="22"/>
                <w:szCs w:val="22"/>
              </w:rPr>
              <w:t>X86 - Net Income to Total Assets (ns1)</w:t>
            </w:r>
          </w:p>
        </w:tc>
        <w:tc>
          <w:tcPr>
            <w:tcW w:w="0" w:type="auto"/>
            <w:hideMark/>
          </w:tcPr>
          <w:p w14:paraId="123C2408" w14:textId="77777777" w:rsidR="001959E9" w:rsidRPr="0061474E" w:rsidRDefault="001959E9" w:rsidP="003057C1">
            <w:pPr>
              <w:ind w:firstLine="440"/>
              <w:rPr>
                <w:sz w:val="22"/>
                <w:szCs w:val="22"/>
              </w:rPr>
            </w:pPr>
            <w:r w:rsidRPr="0061474E">
              <w:rPr>
                <w:sz w:val="22"/>
                <w:szCs w:val="22"/>
              </w:rPr>
              <w:t>X57 - Cash/Total Assets (ns2)</w:t>
            </w:r>
          </w:p>
        </w:tc>
      </w:tr>
      <w:tr w:rsidR="00A07833" w:rsidRPr="0061474E" w14:paraId="01AE2222" w14:textId="77777777" w:rsidTr="00A07833">
        <w:trPr>
          <w:trHeight w:val="315"/>
          <w:jc w:val="left"/>
        </w:trPr>
        <w:tc>
          <w:tcPr>
            <w:tcW w:w="0" w:type="auto"/>
            <w:hideMark/>
          </w:tcPr>
          <w:p w14:paraId="147CC33D" w14:textId="484F5F17" w:rsidR="001959E9" w:rsidRPr="0061474E" w:rsidRDefault="001959E9" w:rsidP="003057C1">
            <w:pPr>
              <w:ind w:firstLine="440"/>
              <w:rPr>
                <w:sz w:val="22"/>
                <w:szCs w:val="22"/>
              </w:rPr>
            </w:pPr>
            <w:r w:rsidRPr="0061474E">
              <w:rPr>
                <w:sz w:val="22"/>
                <w:szCs w:val="22"/>
              </w:rPr>
              <w:t>F</w:t>
            </w:r>
            <w:r w:rsidR="009D6196">
              <w:rPr>
                <w:rFonts w:hint="eastAsia"/>
                <w:sz w:val="22"/>
                <w:szCs w:val="22"/>
              </w:rPr>
              <w:t>11</w:t>
            </w:r>
          </w:p>
        </w:tc>
        <w:tc>
          <w:tcPr>
            <w:tcW w:w="939" w:type="dxa"/>
            <w:hideMark/>
          </w:tcPr>
          <w:p w14:paraId="115AC844" w14:textId="6FDCEE39"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杠杆</w:t>
            </w:r>
          </w:p>
        </w:tc>
        <w:tc>
          <w:tcPr>
            <w:tcW w:w="3971" w:type="dxa"/>
            <w:hideMark/>
          </w:tcPr>
          <w:p w14:paraId="62C188A8" w14:textId="77777777" w:rsidR="001959E9" w:rsidRPr="0061474E" w:rsidRDefault="001959E9" w:rsidP="003057C1">
            <w:pPr>
              <w:ind w:firstLine="440"/>
              <w:rPr>
                <w:sz w:val="22"/>
                <w:szCs w:val="22"/>
              </w:rPr>
            </w:pPr>
            <w:r w:rsidRPr="0061474E">
              <w:rPr>
                <w:sz w:val="22"/>
                <w:szCs w:val="22"/>
              </w:rPr>
              <w:t>X90 - Net Income to Stockholder's Equity (ns1)</w:t>
            </w:r>
          </w:p>
        </w:tc>
        <w:tc>
          <w:tcPr>
            <w:tcW w:w="0" w:type="auto"/>
            <w:hideMark/>
          </w:tcPr>
          <w:p w14:paraId="35A47876" w14:textId="77777777" w:rsidR="001959E9" w:rsidRPr="0061474E" w:rsidRDefault="001959E9" w:rsidP="003057C1">
            <w:pPr>
              <w:ind w:firstLine="440"/>
              <w:rPr>
                <w:sz w:val="22"/>
                <w:szCs w:val="22"/>
              </w:rPr>
            </w:pPr>
            <w:r w:rsidRPr="0061474E">
              <w:rPr>
                <w:sz w:val="22"/>
                <w:szCs w:val="22"/>
              </w:rPr>
              <w:t>X39 - Long-term fund suitability ratio (A) (ns3)</w:t>
            </w:r>
          </w:p>
        </w:tc>
      </w:tr>
      <w:tr w:rsidR="00A07833" w:rsidRPr="0061474E" w14:paraId="19A31C3B" w14:textId="77777777" w:rsidTr="00A07833">
        <w:trPr>
          <w:trHeight w:val="315"/>
          <w:jc w:val="left"/>
        </w:trPr>
        <w:tc>
          <w:tcPr>
            <w:tcW w:w="0" w:type="auto"/>
            <w:hideMark/>
          </w:tcPr>
          <w:p w14:paraId="10602EF9" w14:textId="3D3747FC" w:rsidR="001959E9" w:rsidRPr="0061474E" w:rsidRDefault="001959E9" w:rsidP="003057C1">
            <w:pPr>
              <w:ind w:firstLine="440"/>
              <w:rPr>
                <w:sz w:val="22"/>
                <w:szCs w:val="22"/>
              </w:rPr>
            </w:pPr>
            <w:r w:rsidRPr="0061474E">
              <w:rPr>
                <w:sz w:val="22"/>
                <w:szCs w:val="22"/>
              </w:rPr>
              <w:t>F</w:t>
            </w:r>
            <w:r w:rsidR="009D6196">
              <w:rPr>
                <w:rFonts w:hint="eastAsia"/>
                <w:sz w:val="22"/>
                <w:szCs w:val="22"/>
              </w:rPr>
              <w:t>10</w:t>
            </w:r>
          </w:p>
        </w:tc>
        <w:tc>
          <w:tcPr>
            <w:tcW w:w="939" w:type="dxa"/>
            <w:hideMark/>
          </w:tcPr>
          <w:p w14:paraId="54F6B7E9" w14:textId="245E76FB"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17FA51FE"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792849C6" w14:textId="77777777" w:rsidR="001959E9" w:rsidRPr="0061474E" w:rsidRDefault="001959E9" w:rsidP="003057C1">
            <w:pPr>
              <w:ind w:firstLine="440"/>
              <w:rPr>
                <w:sz w:val="22"/>
                <w:szCs w:val="22"/>
              </w:rPr>
            </w:pPr>
            <w:r w:rsidRPr="0061474E">
              <w:rPr>
                <w:sz w:val="22"/>
                <w:szCs w:val="22"/>
              </w:rPr>
              <w:t>X47 - Average Collection Days (ns3)</w:t>
            </w:r>
          </w:p>
        </w:tc>
      </w:tr>
      <w:tr w:rsidR="00A07833" w:rsidRPr="0061474E" w14:paraId="112E7E96" w14:textId="77777777" w:rsidTr="00A07833">
        <w:trPr>
          <w:trHeight w:val="315"/>
          <w:jc w:val="left"/>
        </w:trPr>
        <w:tc>
          <w:tcPr>
            <w:tcW w:w="0" w:type="auto"/>
            <w:hideMark/>
          </w:tcPr>
          <w:p w14:paraId="217EBB1C" w14:textId="53339AC6" w:rsidR="001959E9" w:rsidRPr="0061474E" w:rsidRDefault="001959E9" w:rsidP="003057C1">
            <w:pPr>
              <w:ind w:firstLine="440"/>
              <w:rPr>
                <w:sz w:val="22"/>
                <w:szCs w:val="22"/>
              </w:rPr>
            </w:pPr>
            <w:r w:rsidRPr="0061474E">
              <w:rPr>
                <w:sz w:val="22"/>
                <w:szCs w:val="22"/>
              </w:rPr>
              <w:t>F</w:t>
            </w:r>
            <w:r w:rsidR="009D6196">
              <w:rPr>
                <w:rFonts w:hint="eastAsia"/>
                <w:sz w:val="22"/>
                <w:szCs w:val="22"/>
              </w:rPr>
              <w:t>09</w:t>
            </w:r>
          </w:p>
        </w:tc>
        <w:tc>
          <w:tcPr>
            <w:tcW w:w="939" w:type="dxa"/>
            <w:hideMark/>
          </w:tcPr>
          <w:p w14:paraId="15DCD314" w14:textId="4BBAE25D"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539A58B1" w14:textId="77777777" w:rsidR="001959E9" w:rsidRPr="0061474E" w:rsidRDefault="001959E9" w:rsidP="003057C1">
            <w:pPr>
              <w:ind w:firstLine="440"/>
              <w:rPr>
                <w:sz w:val="22"/>
                <w:szCs w:val="22"/>
              </w:rPr>
            </w:pPr>
            <w:r w:rsidRPr="0061474E">
              <w:rPr>
                <w:sz w:val="22"/>
                <w:szCs w:val="22"/>
              </w:rPr>
              <w:t>X36 - Total debt/Total net worth (ns2)</w:t>
            </w:r>
          </w:p>
        </w:tc>
        <w:tc>
          <w:tcPr>
            <w:tcW w:w="0" w:type="auto"/>
            <w:hideMark/>
          </w:tcPr>
          <w:p w14:paraId="63496181" w14:textId="77777777" w:rsidR="001959E9" w:rsidRPr="0061474E" w:rsidRDefault="001959E9" w:rsidP="003057C1">
            <w:pPr>
              <w:ind w:firstLine="440"/>
              <w:rPr>
                <w:sz w:val="22"/>
                <w:szCs w:val="22"/>
              </w:rPr>
            </w:pPr>
            <w:r w:rsidRPr="0061474E">
              <w:rPr>
                <w:sz w:val="22"/>
                <w:szCs w:val="22"/>
              </w:rPr>
              <w:t>X19 - Persistent EPS in the Last Four Seasons (ns1)</w:t>
            </w:r>
          </w:p>
        </w:tc>
      </w:tr>
      <w:tr w:rsidR="00A07833" w:rsidRPr="0061474E" w14:paraId="096FB712" w14:textId="77777777" w:rsidTr="00A07833">
        <w:trPr>
          <w:trHeight w:val="315"/>
          <w:jc w:val="left"/>
        </w:trPr>
        <w:tc>
          <w:tcPr>
            <w:tcW w:w="0" w:type="auto"/>
            <w:hideMark/>
          </w:tcPr>
          <w:p w14:paraId="3FBB0979" w14:textId="6696B885" w:rsidR="001959E9" w:rsidRPr="0061474E" w:rsidRDefault="001959E9" w:rsidP="003057C1">
            <w:pPr>
              <w:ind w:firstLine="440"/>
              <w:rPr>
                <w:sz w:val="22"/>
                <w:szCs w:val="22"/>
              </w:rPr>
            </w:pPr>
            <w:r w:rsidRPr="0061474E">
              <w:rPr>
                <w:sz w:val="22"/>
                <w:szCs w:val="22"/>
              </w:rPr>
              <w:t>F</w:t>
            </w:r>
            <w:r w:rsidR="009D6196">
              <w:rPr>
                <w:rFonts w:hint="eastAsia"/>
                <w:sz w:val="22"/>
                <w:szCs w:val="22"/>
              </w:rPr>
              <w:t>08</w:t>
            </w:r>
          </w:p>
        </w:tc>
        <w:tc>
          <w:tcPr>
            <w:tcW w:w="939" w:type="dxa"/>
            <w:hideMark/>
          </w:tcPr>
          <w:p w14:paraId="05673DA7" w14:textId="7D0003A0"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效率</w:t>
            </w:r>
          </w:p>
        </w:tc>
        <w:tc>
          <w:tcPr>
            <w:tcW w:w="3971" w:type="dxa"/>
            <w:hideMark/>
          </w:tcPr>
          <w:p w14:paraId="64B4E936" w14:textId="77777777" w:rsidR="001959E9" w:rsidRPr="0061474E" w:rsidRDefault="001959E9" w:rsidP="003057C1">
            <w:pPr>
              <w:ind w:firstLine="440"/>
              <w:rPr>
                <w:sz w:val="22"/>
                <w:szCs w:val="22"/>
              </w:rPr>
            </w:pPr>
            <w:r w:rsidRPr="0061474E">
              <w:rPr>
                <w:sz w:val="22"/>
                <w:szCs w:val="22"/>
              </w:rPr>
              <w:t>X9 - Non-industry income and expenditure/revenue (ns2)</w:t>
            </w:r>
          </w:p>
        </w:tc>
        <w:tc>
          <w:tcPr>
            <w:tcW w:w="0" w:type="auto"/>
            <w:hideMark/>
          </w:tcPr>
          <w:p w14:paraId="0B63A9A4" w14:textId="77777777" w:rsidR="001959E9" w:rsidRPr="0061474E" w:rsidRDefault="001959E9" w:rsidP="003057C1">
            <w:pPr>
              <w:ind w:firstLine="440"/>
              <w:rPr>
                <w:sz w:val="22"/>
                <w:szCs w:val="22"/>
              </w:rPr>
            </w:pPr>
            <w:r w:rsidRPr="0061474E">
              <w:rPr>
                <w:sz w:val="22"/>
                <w:szCs w:val="22"/>
              </w:rPr>
              <w:t>X52 - Operating profit per person (ns2)</w:t>
            </w:r>
          </w:p>
        </w:tc>
      </w:tr>
      <w:tr w:rsidR="00A07833" w:rsidRPr="0061474E" w14:paraId="2E54F137" w14:textId="77777777" w:rsidTr="00A07833">
        <w:trPr>
          <w:trHeight w:val="315"/>
          <w:jc w:val="left"/>
        </w:trPr>
        <w:tc>
          <w:tcPr>
            <w:tcW w:w="0" w:type="auto"/>
            <w:hideMark/>
          </w:tcPr>
          <w:p w14:paraId="1DCEF3C0" w14:textId="153599F8" w:rsidR="001959E9" w:rsidRPr="0061474E" w:rsidRDefault="001959E9" w:rsidP="003057C1">
            <w:pPr>
              <w:ind w:firstLine="440"/>
              <w:rPr>
                <w:sz w:val="22"/>
                <w:szCs w:val="22"/>
              </w:rPr>
            </w:pPr>
            <w:r w:rsidRPr="0061474E">
              <w:rPr>
                <w:sz w:val="22"/>
                <w:szCs w:val="22"/>
              </w:rPr>
              <w:t>F</w:t>
            </w:r>
            <w:r w:rsidR="009D6196">
              <w:rPr>
                <w:rFonts w:hint="eastAsia"/>
                <w:sz w:val="22"/>
                <w:szCs w:val="22"/>
              </w:rPr>
              <w:t>07</w:t>
            </w:r>
          </w:p>
        </w:tc>
        <w:tc>
          <w:tcPr>
            <w:tcW w:w="939" w:type="dxa"/>
            <w:hideMark/>
          </w:tcPr>
          <w:p w14:paraId="2769C7CC" w14:textId="59702EBE"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202295AF" w14:textId="77777777" w:rsidR="001959E9" w:rsidRPr="0061474E" w:rsidRDefault="001959E9" w:rsidP="003057C1">
            <w:pPr>
              <w:ind w:firstLine="440"/>
              <w:rPr>
                <w:sz w:val="22"/>
                <w:szCs w:val="22"/>
              </w:rPr>
            </w:pPr>
            <w:r w:rsidRPr="0061474E">
              <w:rPr>
                <w:sz w:val="22"/>
                <w:szCs w:val="22"/>
              </w:rPr>
              <w:t>X40 - Borrowing dependency (ns1)</w:t>
            </w:r>
          </w:p>
        </w:tc>
        <w:tc>
          <w:tcPr>
            <w:tcW w:w="0" w:type="auto"/>
            <w:hideMark/>
          </w:tcPr>
          <w:p w14:paraId="69D5135E" w14:textId="77777777" w:rsidR="001959E9" w:rsidRPr="0061474E" w:rsidRDefault="001959E9" w:rsidP="003057C1">
            <w:pPr>
              <w:ind w:firstLine="440"/>
              <w:rPr>
                <w:sz w:val="22"/>
                <w:szCs w:val="22"/>
              </w:rPr>
            </w:pPr>
            <w:r w:rsidRPr="0061474E">
              <w:rPr>
                <w:sz w:val="22"/>
                <w:szCs w:val="22"/>
              </w:rPr>
              <w:t>X47 - Average Collection Days (ns1)</w:t>
            </w:r>
          </w:p>
        </w:tc>
      </w:tr>
      <w:tr w:rsidR="00A07833" w:rsidRPr="0061474E" w14:paraId="68940239" w14:textId="77777777" w:rsidTr="00A07833">
        <w:trPr>
          <w:trHeight w:val="315"/>
          <w:jc w:val="left"/>
        </w:trPr>
        <w:tc>
          <w:tcPr>
            <w:tcW w:w="0" w:type="auto"/>
            <w:hideMark/>
          </w:tcPr>
          <w:p w14:paraId="0BB68C52" w14:textId="7A88EA88" w:rsidR="001959E9" w:rsidRPr="0061474E" w:rsidRDefault="001959E9" w:rsidP="003057C1">
            <w:pPr>
              <w:ind w:firstLine="440"/>
              <w:rPr>
                <w:sz w:val="22"/>
                <w:szCs w:val="22"/>
              </w:rPr>
            </w:pPr>
            <w:r w:rsidRPr="0061474E">
              <w:rPr>
                <w:sz w:val="22"/>
                <w:szCs w:val="22"/>
              </w:rPr>
              <w:t>F</w:t>
            </w:r>
            <w:r w:rsidR="009D6196">
              <w:rPr>
                <w:rFonts w:hint="eastAsia"/>
                <w:sz w:val="22"/>
                <w:szCs w:val="22"/>
              </w:rPr>
              <w:t>06</w:t>
            </w:r>
          </w:p>
        </w:tc>
        <w:tc>
          <w:tcPr>
            <w:tcW w:w="939" w:type="dxa"/>
            <w:hideMark/>
          </w:tcPr>
          <w:p w14:paraId="7531E83F" w14:textId="77AC005C"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16A7BD83" w14:textId="77777777" w:rsidR="001959E9" w:rsidRPr="0061474E" w:rsidRDefault="001959E9" w:rsidP="003057C1">
            <w:pPr>
              <w:ind w:firstLine="440"/>
              <w:rPr>
                <w:sz w:val="22"/>
                <w:szCs w:val="22"/>
              </w:rPr>
            </w:pPr>
            <w:r w:rsidRPr="0061474E">
              <w:rPr>
                <w:sz w:val="22"/>
                <w:szCs w:val="22"/>
              </w:rPr>
              <w:t>X92 - Degree of Financial Leverage (DFL) (ns1)</w:t>
            </w:r>
          </w:p>
        </w:tc>
        <w:tc>
          <w:tcPr>
            <w:tcW w:w="0" w:type="auto"/>
            <w:hideMark/>
          </w:tcPr>
          <w:p w14:paraId="3C1E118C" w14:textId="77777777" w:rsidR="001959E9" w:rsidRPr="0061474E" w:rsidRDefault="001959E9" w:rsidP="003057C1">
            <w:pPr>
              <w:ind w:firstLine="440"/>
              <w:rPr>
                <w:sz w:val="22"/>
                <w:szCs w:val="22"/>
              </w:rPr>
            </w:pPr>
            <w:r w:rsidRPr="0061474E">
              <w:rPr>
                <w:sz w:val="22"/>
                <w:szCs w:val="22"/>
              </w:rPr>
              <w:t>X30 - Net Value Growth Rate (ns1)</w:t>
            </w:r>
          </w:p>
        </w:tc>
      </w:tr>
      <w:tr w:rsidR="00A07833" w:rsidRPr="0061474E" w14:paraId="7519AFEF" w14:textId="77777777" w:rsidTr="00A07833">
        <w:trPr>
          <w:trHeight w:val="315"/>
          <w:jc w:val="left"/>
        </w:trPr>
        <w:tc>
          <w:tcPr>
            <w:tcW w:w="0" w:type="auto"/>
            <w:hideMark/>
          </w:tcPr>
          <w:p w14:paraId="112620CC" w14:textId="41EA135A" w:rsidR="001959E9" w:rsidRPr="0061474E" w:rsidRDefault="001959E9" w:rsidP="003057C1">
            <w:pPr>
              <w:ind w:firstLine="440"/>
              <w:rPr>
                <w:sz w:val="22"/>
                <w:szCs w:val="22"/>
              </w:rPr>
            </w:pPr>
            <w:r w:rsidRPr="0061474E">
              <w:rPr>
                <w:sz w:val="22"/>
                <w:szCs w:val="22"/>
              </w:rPr>
              <w:t>F</w:t>
            </w:r>
            <w:r w:rsidR="009D6196">
              <w:rPr>
                <w:rFonts w:hint="eastAsia"/>
                <w:sz w:val="22"/>
                <w:szCs w:val="22"/>
              </w:rPr>
              <w:t>05</w:t>
            </w:r>
          </w:p>
        </w:tc>
        <w:tc>
          <w:tcPr>
            <w:tcW w:w="939" w:type="dxa"/>
            <w:hideMark/>
          </w:tcPr>
          <w:p w14:paraId="7EC4EEA6" w14:textId="5F96B2BC"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64044D84" w14:textId="77777777" w:rsidR="001959E9" w:rsidRPr="0061474E" w:rsidRDefault="001959E9" w:rsidP="003057C1">
            <w:pPr>
              <w:ind w:firstLine="440"/>
              <w:rPr>
                <w:sz w:val="22"/>
                <w:szCs w:val="22"/>
              </w:rPr>
            </w:pPr>
            <w:r w:rsidRPr="0061474E">
              <w:rPr>
                <w:sz w:val="22"/>
                <w:szCs w:val="22"/>
              </w:rPr>
              <w:t>X66 - Current Liabilities/Equity (ns1)</w:t>
            </w:r>
          </w:p>
        </w:tc>
        <w:tc>
          <w:tcPr>
            <w:tcW w:w="0" w:type="auto"/>
            <w:hideMark/>
          </w:tcPr>
          <w:p w14:paraId="141E9A7F" w14:textId="77777777" w:rsidR="001959E9" w:rsidRPr="0061474E" w:rsidRDefault="001959E9" w:rsidP="003057C1">
            <w:pPr>
              <w:ind w:firstLine="440"/>
              <w:rPr>
                <w:sz w:val="22"/>
                <w:szCs w:val="22"/>
              </w:rPr>
            </w:pPr>
            <w:r w:rsidRPr="0061474E">
              <w:rPr>
                <w:sz w:val="22"/>
                <w:szCs w:val="22"/>
              </w:rPr>
              <w:t>X50 - Net Worth Turnover Rate (times) (ns1)</w:t>
            </w:r>
          </w:p>
        </w:tc>
      </w:tr>
      <w:tr w:rsidR="00A07833" w:rsidRPr="0061474E" w14:paraId="354BCF8C" w14:textId="77777777" w:rsidTr="00A07833">
        <w:trPr>
          <w:trHeight w:val="315"/>
          <w:jc w:val="left"/>
        </w:trPr>
        <w:tc>
          <w:tcPr>
            <w:tcW w:w="0" w:type="auto"/>
            <w:hideMark/>
          </w:tcPr>
          <w:p w14:paraId="757F4DB2" w14:textId="0098FDCE" w:rsidR="001959E9" w:rsidRPr="0061474E" w:rsidRDefault="001959E9" w:rsidP="003057C1">
            <w:pPr>
              <w:ind w:firstLine="440"/>
              <w:rPr>
                <w:sz w:val="22"/>
                <w:szCs w:val="22"/>
              </w:rPr>
            </w:pPr>
            <w:r w:rsidRPr="0061474E">
              <w:rPr>
                <w:sz w:val="22"/>
                <w:szCs w:val="22"/>
              </w:rPr>
              <w:t>F</w:t>
            </w:r>
            <w:r w:rsidR="009D6196">
              <w:rPr>
                <w:rFonts w:hint="eastAsia"/>
                <w:sz w:val="22"/>
                <w:szCs w:val="22"/>
              </w:rPr>
              <w:t>04</w:t>
            </w:r>
          </w:p>
        </w:tc>
        <w:tc>
          <w:tcPr>
            <w:tcW w:w="939" w:type="dxa"/>
            <w:hideMark/>
          </w:tcPr>
          <w:p w14:paraId="2FD498D5" w14:textId="300B78AF"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现金流</w:t>
            </w:r>
          </w:p>
        </w:tc>
        <w:tc>
          <w:tcPr>
            <w:tcW w:w="3971" w:type="dxa"/>
            <w:hideMark/>
          </w:tcPr>
          <w:p w14:paraId="09F7DDE7" w14:textId="77777777" w:rsidR="001959E9" w:rsidRPr="0061474E" w:rsidRDefault="001959E9" w:rsidP="003057C1">
            <w:pPr>
              <w:ind w:firstLine="440"/>
              <w:rPr>
                <w:sz w:val="22"/>
                <w:szCs w:val="22"/>
              </w:rPr>
            </w:pPr>
            <w:r w:rsidRPr="0061474E">
              <w:rPr>
                <w:sz w:val="22"/>
                <w:szCs w:val="22"/>
              </w:rPr>
              <w:t>X38 - Net worth/Assets (ns2)</w:t>
            </w:r>
          </w:p>
        </w:tc>
        <w:tc>
          <w:tcPr>
            <w:tcW w:w="0" w:type="auto"/>
            <w:hideMark/>
          </w:tcPr>
          <w:p w14:paraId="05089514" w14:textId="77777777" w:rsidR="001959E9" w:rsidRPr="0061474E" w:rsidRDefault="001959E9" w:rsidP="003057C1">
            <w:pPr>
              <w:ind w:firstLine="440"/>
              <w:rPr>
                <w:sz w:val="22"/>
                <w:szCs w:val="22"/>
              </w:rPr>
            </w:pPr>
            <w:r w:rsidRPr="0061474E">
              <w:rPr>
                <w:sz w:val="22"/>
                <w:szCs w:val="22"/>
              </w:rPr>
              <w:t>X34 - Quick Ratio (ns2)</w:t>
            </w:r>
          </w:p>
        </w:tc>
      </w:tr>
      <w:tr w:rsidR="00A07833" w:rsidRPr="0061474E" w14:paraId="36D3E125" w14:textId="77777777" w:rsidTr="00A07833">
        <w:trPr>
          <w:trHeight w:val="315"/>
          <w:jc w:val="left"/>
        </w:trPr>
        <w:tc>
          <w:tcPr>
            <w:tcW w:w="0" w:type="auto"/>
            <w:hideMark/>
          </w:tcPr>
          <w:p w14:paraId="3865F8F0" w14:textId="367FB497" w:rsidR="001959E9" w:rsidRPr="0061474E" w:rsidRDefault="001959E9" w:rsidP="003057C1">
            <w:pPr>
              <w:ind w:firstLine="440"/>
              <w:rPr>
                <w:sz w:val="22"/>
                <w:szCs w:val="22"/>
              </w:rPr>
            </w:pPr>
            <w:r w:rsidRPr="0061474E">
              <w:rPr>
                <w:sz w:val="22"/>
                <w:szCs w:val="22"/>
              </w:rPr>
              <w:t>F</w:t>
            </w:r>
            <w:r w:rsidR="009D6196">
              <w:rPr>
                <w:rFonts w:hint="eastAsia"/>
                <w:sz w:val="22"/>
                <w:szCs w:val="22"/>
              </w:rPr>
              <w:t>03</w:t>
            </w:r>
          </w:p>
        </w:tc>
        <w:tc>
          <w:tcPr>
            <w:tcW w:w="939" w:type="dxa"/>
            <w:hideMark/>
          </w:tcPr>
          <w:p w14:paraId="3B0BE92D" w14:textId="7DC83288"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成长</w:t>
            </w:r>
          </w:p>
        </w:tc>
        <w:tc>
          <w:tcPr>
            <w:tcW w:w="3971" w:type="dxa"/>
            <w:hideMark/>
          </w:tcPr>
          <w:p w14:paraId="52FD42F5" w14:textId="77777777" w:rsidR="001959E9" w:rsidRPr="0061474E" w:rsidRDefault="001959E9" w:rsidP="003057C1">
            <w:pPr>
              <w:ind w:firstLine="440"/>
              <w:rPr>
                <w:sz w:val="22"/>
                <w:szCs w:val="22"/>
              </w:rPr>
            </w:pPr>
            <w:r w:rsidRPr="0061474E">
              <w:rPr>
                <w:sz w:val="22"/>
                <w:szCs w:val="22"/>
              </w:rPr>
              <w:t>X40 - Borrowing dependency (ns2)</w:t>
            </w:r>
          </w:p>
        </w:tc>
        <w:tc>
          <w:tcPr>
            <w:tcW w:w="0" w:type="auto"/>
            <w:hideMark/>
          </w:tcPr>
          <w:p w14:paraId="58FE8226" w14:textId="77777777" w:rsidR="001959E9" w:rsidRPr="0061474E" w:rsidRDefault="001959E9" w:rsidP="003057C1">
            <w:pPr>
              <w:ind w:firstLine="440"/>
              <w:rPr>
                <w:sz w:val="22"/>
                <w:szCs w:val="22"/>
              </w:rPr>
            </w:pPr>
            <w:r w:rsidRPr="0061474E">
              <w:rPr>
                <w:sz w:val="22"/>
                <w:szCs w:val="22"/>
              </w:rPr>
              <w:t>X31 - Total Asset Return Growth Rate Ratio (ns2)</w:t>
            </w:r>
          </w:p>
        </w:tc>
      </w:tr>
      <w:tr w:rsidR="00A07833" w:rsidRPr="0061474E" w14:paraId="2A4F10E3" w14:textId="77777777" w:rsidTr="00A07833">
        <w:trPr>
          <w:trHeight w:val="315"/>
          <w:jc w:val="left"/>
        </w:trPr>
        <w:tc>
          <w:tcPr>
            <w:tcW w:w="0" w:type="auto"/>
            <w:hideMark/>
          </w:tcPr>
          <w:p w14:paraId="79710D26" w14:textId="5BECDA5C" w:rsidR="001959E9" w:rsidRPr="0061474E" w:rsidRDefault="001959E9" w:rsidP="003057C1">
            <w:pPr>
              <w:ind w:firstLine="440"/>
              <w:rPr>
                <w:sz w:val="22"/>
                <w:szCs w:val="22"/>
              </w:rPr>
            </w:pPr>
            <w:r w:rsidRPr="0061474E">
              <w:rPr>
                <w:sz w:val="22"/>
                <w:szCs w:val="22"/>
              </w:rPr>
              <w:t>F</w:t>
            </w:r>
            <w:r w:rsidR="009D6196">
              <w:rPr>
                <w:rFonts w:hint="eastAsia"/>
                <w:sz w:val="22"/>
                <w:szCs w:val="22"/>
              </w:rPr>
              <w:t>02</w:t>
            </w:r>
          </w:p>
        </w:tc>
        <w:tc>
          <w:tcPr>
            <w:tcW w:w="939" w:type="dxa"/>
            <w:hideMark/>
          </w:tcPr>
          <w:p w14:paraId="01125A4D" w14:textId="449BF5D6" w:rsidR="001959E9" w:rsidRPr="0061474E" w:rsidRDefault="001959E9" w:rsidP="003057C1">
            <w:pPr>
              <w:ind w:firstLineChars="0" w:firstLine="0"/>
              <w:rPr>
                <w:sz w:val="22"/>
                <w:szCs w:val="22"/>
              </w:rPr>
            </w:pPr>
            <w:r w:rsidRPr="0061474E">
              <w:rPr>
                <w:sz w:val="22"/>
                <w:szCs w:val="22"/>
              </w:rPr>
              <w:t>杠杆</w:t>
            </w:r>
            <w:r w:rsidRPr="0061474E">
              <w:rPr>
                <w:sz w:val="22"/>
                <w:szCs w:val="22"/>
              </w:rPr>
              <w:t>×</w:t>
            </w:r>
            <w:r w:rsidRPr="0061474E">
              <w:rPr>
                <w:sz w:val="22"/>
                <w:szCs w:val="22"/>
              </w:rPr>
              <w:t>效率</w:t>
            </w:r>
          </w:p>
        </w:tc>
        <w:tc>
          <w:tcPr>
            <w:tcW w:w="3971" w:type="dxa"/>
            <w:hideMark/>
          </w:tcPr>
          <w:p w14:paraId="381EFA3D" w14:textId="77777777" w:rsidR="001959E9" w:rsidRPr="0061474E" w:rsidRDefault="001959E9" w:rsidP="003057C1">
            <w:pPr>
              <w:ind w:firstLine="440"/>
              <w:rPr>
                <w:sz w:val="22"/>
                <w:szCs w:val="22"/>
              </w:rPr>
            </w:pPr>
            <w:r w:rsidRPr="0061474E">
              <w:rPr>
                <w:sz w:val="22"/>
                <w:szCs w:val="22"/>
              </w:rPr>
              <w:t>X66 - Current Liabilities/Equity (ns1)</w:t>
            </w:r>
          </w:p>
        </w:tc>
        <w:tc>
          <w:tcPr>
            <w:tcW w:w="0" w:type="auto"/>
            <w:hideMark/>
          </w:tcPr>
          <w:p w14:paraId="1772CDD5" w14:textId="77777777" w:rsidR="001959E9" w:rsidRPr="0061474E" w:rsidRDefault="001959E9" w:rsidP="003057C1">
            <w:pPr>
              <w:ind w:firstLine="440"/>
              <w:rPr>
                <w:sz w:val="22"/>
                <w:szCs w:val="22"/>
              </w:rPr>
            </w:pPr>
            <w:r w:rsidRPr="0061474E">
              <w:rPr>
                <w:sz w:val="22"/>
                <w:szCs w:val="22"/>
              </w:rPr>
              <w:t>X46 - Accounts Receivable Turnover (ns2)</w:t>
            </w:r>
          </w:p>
        </w:tc>
      </w:tr>
      <w:tr w:rsidR="00A07833" w:rsidRPr="0061474E" w14:paraId="22D07053" w14:textId="77777777" w:rsidTr="00A07833">
        <w:trPr>
          <w:trHeight w:val="315"/>
          <w:jc w:val="left"/>
        </w:trPr>
        <w:tc>
          <w:tcPr>
            <w:tcW w:w="0" w:type="auto"/>
            <w:hideMark/>
          </w:tcPr>
          <w:p w14:paraId="3647AA42" w14:textId="7D21D4B0" w:rsidR="001959E9" w:rsidRPr="0061474E" w:rsidRDefault="001959E9" w:rsidP="003057C1">
            <w:pPr>
              <w:ind w:firstLine="440"/>
              <w:rPr>
                <w:sz w:val="22"/>
                <w:szCs w:val="22"/>
              </w:rPr>
            </w:pPr>
            <w:r w:rsidRPr="0061474E">
              <w:rPr>
                <w:sz w:val="22"/>
                <w:szCs w:val="22"/>
              </w:rPr>
              <w:t>F</w:t>
            </w:r>
            <w:r w:rsidR="009D6196">
              <w:rPr>
                <w:rFonts w:hint="eastAsia"/>
                <w:sz w:val="22"/>
                <w:szCs w:val="22"/>
              </w:rPr>
              <w:t>01</w:t>
            </w:r>
          </w:p>
        </w:tc>
        <w:tc>
          <w:tcPr>
            <w:tcW w:w="939" w:type="dxa"/>
            <w:hideMark/>
          </w:tcPr>
          <w:p w14:paraId="765B7EFD" w14:textId="7001A073" w:rsidR="001959E9" w:rsidRPr="0061474E" w:rsidRDefault="001959E9" w:rsidP="003057C1">
            <w:pPr>
              <w:ind w:firstLineChars="0" w:firstLine="0"/>
              <w:rPr>
                <w:sz w:val="22"/>
                <w:szCs w:val="22"/>
              </w:rPr>
            </w:pPr>
            <w:r w:rsidRPr="0061474E">
              <w:rPr>
                <w:sz w:val="22"/>
                <w:szCs w:val="22"/>
              </w:rPr>
              <w:t>盈利</w:t>
            </w:r>
            <w:r w:rsidRPr="0061474E">
              <w:rPr>
                <w:sz w:val="22"/>
                <w:szCs w:val="22"/>
              </w:rPr>
              <w:t>×</w:t>
            </w:r>
            <w:r w:rsidRPr="0061474E">
              <w:rPr>
                <w:sz w:val="22"/>
                <w:szCs w:val="22"/>
              </w:rPr>
              <w:t>杠杆</w:t>
            </w:r>
          </w:p>
        </w:tc>
        <w:tc>
          <w:tcPr>
            <w:tcW w:w="3971" w:type="dxa"/>
            <w:hideMark/>
          </w:tcPr>
          <w:p w14:paraId="2F23A806" w14:textId="77777777" w:rsidR="001959E9" w:rsidRPr="0061474E" w:rsidRDefault="001959E9" w:rsidP="003057C1">
            <w:pPr>
              <w:ind w:firstLine="440"/>
              <w:rPr>
                <w:sz w:val="22"/>
                <w:szCs w:val="22"/>
              </w:rPr>
            </w:pPr>
            <w:r w:rsidRPr="0061474E">
              <w:rPr>
                <w:sz w:val="22"/>
                <w:szCs w:val="22"/>
              </w:rPr>
              <w:t>X86 - Net Income to Total Assets (ns2)</w:t>
            </w:r>
          </w:p>
        </w:tc>
        <w:tc>
          <w:tcPr>
            <w:tcW w:w="0" w:type="auto"/>
            <w:hideMark/>
          </w:tcPr>
          <w:p w14:paraId="05F1A841" w14:textId="77777777" w:rsidR="001959E9" w:rsidRPr="0061474E" w:rsidRDefault="001959E9" w:rsidP="003057C1">
            <w:pPr>
              <w:ind w:firstLine="440"/>
              <w:rPr>
                <w:sz w:val="22"/>
                <w:szCs w:val="22"/>
              </w:rPr>
            </w:pPr>
            <w:r w:rsidRPr="0061474E">
              <w:rPr>
                <w:sz w:val="22"/>
                <w:szCs w:val="22"/>
              </w:rPr>
              <w:t>X38 - Net worth/Assets (ns2)</w:t>
            </w:r>
          </w:p>
        </w:tc>
      </w:tr>
    </w:tbl>
    <w:p w14:paraId="035290F7" w14:textId="77777777" w:rsidR="001959E9" w:rsidRPr="0061474E" w:rsidRDefault="001959E9" w:rsidP="001D3F75">
      <w:pPr>
        <w:spacing w:line="480" w:lineRule="exact"/>
        <w:ind w:firstLine="440"/>
        <w:rPr>
          <w:sz w:val="22"/>
          <w:szCs w:val="22"/>
        </w:rPr>
      </w:pPr>
    </w:p>
    <w:p w14:paraId="67FC4F60" w14:textId="222D3F30" w:rsidR="00922D59" w:rsidRDefault="00841F80" w:rsidP="001D3F75">
      <w:pPr>
        <w:spacing w:line="480" w:lineRule="exact"/>
        <w:ind w:firstLine="480"/>
      </w:pPr>
      <w:r>
        <w:rPr>
          <w:rFonts w:hint="eastAsia"/>
        </w:rPr>
        <w:t>相比于热门机器学习或深度学习架构，该模型一大优点为较强的可推导性以及经济可解释性。</w:t>
      </w:r>
    </w:p>
    <w:p w14:paraId="49BEFFCD" w14:textId="7E4AC8EF" w:rsidR="00D24490" w:rsidRPr="00D24490" w:rsidRDefault="00D24490" w:rsidP="001D3F75">
      <w:pPr>
        <w:spacing w:line="480" w:lineRule="exact"/>
        <w:ind w:firstLine="480"/>
      </w:pPr>
      <w:r w:rsidRPr="00D24490">
        <w:t>首先，</w:t>
      </w:r>
      <w:r w:rsidR="00E14FC7">
        <w:rPr>
          <w:rFonts w:hint="eastAsia"/>
        </w:rPr>
        <w:t>本文进行了显著性检验并计算量置信区间。</w:t>
      </w:r>
      <w:r w:rsidR="00746BBC" w:rsidRPr="00746BBC">
        <w:t>针对</w:t>
      </w:r>
      <w:r w:rsidR="00746BBC" w:rsidRPr="00746BBC">
        <w:t>SCAD</w:t>
      </w:r>
      <w:r w:rsidR="00746BBC" w:rsidRPr="00746BBC">
        <w:t>惩罚</w:t>
      </w:r>
      <w:r w:rsidR="00746BBC">
        <w:rPr>
          <w:rFonts w:hint="eastAsia"/>
        </w:rPr>
        <w:t>导致传统检验的失真</w:t>
      </w:r>
      <w:r w:rsidR="00746BBC" w:rsidRPr="00746BBC">
        <w:t>，本文采用重拟合策略进行后选择推断，基于其筛选的非零变量子集</w:t>
      </w:r>
      <w:r w:rsidR="00746BBC" w:rsidRPr="00746BBC">
        <w:rPr>
          <w:b/>
          <w:bCs/>
        </w:rPr>
        <w:t>重构</w:t>
      </w:r>
      <w:r w:rsidR="00746BBC" w:rsidRPr="00746BBC">
        <w:rPr>
          <w:b/>
          <w:bCs/>
        </w:rPr>
        <w:t>Logistic</w:t>
      </w:r>
      <w:r w:rsidR="00746BBC" w:rsidRPr="00746BBC">
        <w:rPr>
          <w:b/>
          <w:bCs/>
        </w:rPr>
        <w:lastRenderedPageBreak/>
        <w:t>回归</w:t>
      </w:r>
      <w:r w:rsidR="00746BBC" w:rsidRPr="00746BBC">
        <w:t>。为规避高维稀疏特征诱发的完全分离问题，本文构建两轮诊断机制：于初始拟合中剔除共线性别名化及标准误发散（大于</w:t>
      </w:r>
      <w:r w:rsidR="00746BBC" w:rsidRPr="00746BBC">
        <w:t>10</w:t>
      </w:r>
      <w:r w:rsidR="00746BBC" w:rsidRPr="00746BBC">
        <w:t>）的不可靠变量，继而在精简集上执行二次拟合以保障参数稳定性。此外，为修正有限样本下渐近正态假定的偏差，引入</w:t>
      </w:r>
      <w:r w:rsidR="00746BBC" w:rsidRPr="00746BBC">
        <w:rPr>
          <w:b/>
          <w:bCs/>
        </w:rPr>
        <w:t>非参数</w:t>
      </w:r>
      <w:r w:rsidR="00746BBC" w:rsidRPr="00746BBC">
        <w:rPr>
          <w:b/>
          <w:bCs/>
        </w:rPr>
        <w:t>Bootstrap</w:t>
      </w:r>
      <w:r w:rsidR="00746BBC" w:rsidRPr="00746BBC">
        <w:rPr>
          <w:b/>
          <w:bCs/>
        </w:rPr>
        <w:t>重抽样</w:t>
      </w:r>
      <w:r w:rsidR="00746BBC" w:rsidRPr="00746BBC">
        <w:t>（</w:t>
      </w:r>
      <w:r w:rsidR="00746BBC" w:rsidRPr="00746BBC">
        <w:t xml:space="preserve">B = 200 </w:t>
      </w:r>
      <w:r w:rsidR="00746BBC" w:rsidRPr="00746BBC">
        <w:t>次）计算百分位置信区间</w:t>
      </w:r>
      <w:r w:rsidR="00746BBC">
        <w:rPr>
          <w:rFonts w:hint="eastAsia"/>
        </w:rPr>
        <w:t>，</w:t>
      </w:r>
      <w:r w:rsidR="00746BBC" w:rsidRPr="00746BBC">
        <w:t>作为</w:t>
      </w:r>
      <w:r w:rsidR="00746BBC" w:rsidRPr="00746BBC">
        <w:t xml:space="preserve"> Wald </w:t>
      </w:r>
      <w:r w:rsidR="00746BBC" w:rsidRPr="00746BBC">
        <w:t>区间的重要对照；若极端重抽样子样本因分离致使极大似然估计失效，则自适应降级为</w:t>
      </w:r>
      <w:r w:rsidR="00746BBC" w:rsidRPr="00746BBC">
        <w:rPr>
          <w:b/>
          <w:bCs/>
        </w:rPr>
        <w:t>Firth</w:t>
      </w:r>
      <w:r w:rsidR="00746BBC" w:rsidRPr="00746BBC">
        <w:rPr>
          <w:b/>
          <w:bCs/>
        </w:rPr>
        <w:t>惩罚似然</w:t>
      </w:r>
      <w:r w:rsidR="00746BBC" w:rsidRPr="00746BBC">
        <w:t>以确保算法收敛。在</w:t>
      </w:r>
      <w:r w:rsidR="00746BBC" w:rsidRPr="00746BBC">
        <w:t>0.05</w:t>
      </w:r>
      <w:r w:rsidR="00746BBC" w:rsidRPr="00746BBC">
        <w:t>显著性水平下，剔除</w:t>
      </w:r>
      <w:r w:rsidR="00746BBC" w:rsidRPr="00746BBC">
        <w:t>F07</w:t>
      </w:r>
      <w:r w:rsidR="00746BBC" w:rsidRPr="00746BBC">
        <w:t>、</w:t>
      </w:r>
      <w:r w:rsidR="00746BBC" w:rsidRPr="00746BBC">
        <w:t>F10</w:t>
      </w:r>
      <w:r w:rsidR="00746BBC" w:rsidRPr="00746BBC">
        <w:t>、</w:t>
      </w:r>
      <w:r w:rsidR="00746BBC" w:rsidRPr="00746BBC">
        <w:t>F12</w:t>
      </w:r>
      <w:r w:rsidR="00746BBC" w:rsidRPr="00746BBC">
        <w:t>、</w:t>
      </w:r>
      <w:r w:rsidR="00746BBC" w:rsidRPr="00746BBC">
        <w:t>F15</w:t>
      </w:r>
      <w:r w:rsidR="00746BBC" w:rsidRPr="00746BBC">
        <w:t>及</w:t>
      </w:r>
      <w:r w:rsidR="00746BBC" w:rsidRPr="00746BBC">
        <w:t>F16</w:t>
      </w:r>
      <w:r w:rsidR="00746BBC" w:rsidRPr="00746BBC">
        <w:t>五个变量后，最终检验结果如下表所示</w:t>
      </w:r>
      <w:r w:rsidR="00B5063A">
        <w:rPr>
          <w:rFonts w:hint="eastAsia"/>
        </w:rPr>
        <w:t>。</w:t>
      </w:r>
    </w:p>
    <w:p w14:paraId="434B326C" w14:textId="38ECF062" w:rsidR="00922D59" w:rsidRPr="00D24490" w:rsidRDefault="00B5063A" w:rsidP="001D3F75">
      <w:pPr>
        <w:pStyle w:val="a0"/>
        <w:spacing w:line="480" w:lineRule="exact"/>
      </w:pPr>
      <w:bookmarkStart w:id="55" w:name="_Toc228042807"/>
      <w:bookmarkStart w:id="56" w:name="_Toc228042867"/>
      <w:bookmarkStart w:id="57" w:name="_Toc228044359"/>
      <w:bookmarkStart w:id="58" w:name="_Toc228045388"/>
      <w:bookmarkStart w:id="59" w:name="_Toc228107889"/>
      <w:r>
        <w:rPr>
          <w:rFonts w:hint="eastAsia"/>
        </w:rPr>
        <w:t>后选择推断结果表</w:t>
      </w:r>
      <w:bookmarkEnd w:id="55"/>
      <w:bookmarkEnd w:id="56"/>
      <w:bookmarkEnd w:id="57"/>
      <w:bookmarkEnd w:id="58"/>
      <w:bookmarkEnd w:id="59"/>
    </w:p>
    <w:tbl>
      <w:tblPr>
        <w:tblStyle w:val="afb"/>
        <w:tblW w:w="9070" w:type="dxa"/>
        <w:tblLook w:val="04A0" w:firstRow="1" w:lastRow="0" w:firstColumn="1" w:lastColumn="0" w:noHBand="0" w:noVBand="1"/>
      </w:tblPr>
      <w:tblGrid>
        <w:gridCol w:w="1045"/>
        <w:gridCol w:w="1282"/>
        <w:gridCol w:w="1089"/>
        <w:gridCol w:w="1372"/>
        <w:gridCol w:w="1916"/>
        <w:gridCol w:w="2366"/>
      </w:tblGrid>
      <w:tr w:rsidR="00B5063A" w:rsidRPr="00B85419" w14:paraId="61A12112" w14:textId="77777777" w:rsidTr="00B5063A">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5D9B04CB" w14:textId="77777777" w:rsidR="00B85419" w:rsidRPr="00B85419" w:rsidRDefault="00B85419" w:rsidP="003057C1">
            <w:pPr>
              <w:ind w:firstLineChars="0" w:firstLine="0"/>
              <w:jc w:val="center"/>
              <w:rPr>
                <w:sz w:val="22"/>
                <w:szCs w:val="22"/>
              </w:rPr>
            </w:pPr>
            <w:r w:rsidRPr="00B85419">
              <w:rPr>
                <w:sz w:val="22"/>
                <w:szCs w:val="22"/>
              </w:rPr>
              <w:t>变量</w:t>
            </w:r>
          </w:p>
        </w:tc>
        <w:tc>
          <w:tcPr>
            <w:tcW w:w="1282" w:type="dxa"/>
            <w:hideMark/>
          </w:tcPr>
          <w:p w14:paraId="1F13BE3C" w14:textId="77777777" w:rsidR="00B85419" w:rsidRPr="00B85419" w:rsidRDefault="00B85419" w:rsidP="003057C1">
            <w:pPr>
              <w:ind w:firstLine="442"/>
              <w:jc w:val="center"/>
              <w:rPr>
                <w:sz w:val="22"/>
                <w:szCs w:val="22"/>
              </w:rPr>
            </w:pPr>
            <w:r w:rsidRPr="00B85419">
              <w:rPr>
                <w:sz w:val="22"/>
                <w:szCs w:val="22"/>
              </w:rPr>
              <w:t>系数</w:t>
            </w:r>
          </w:p>
        </w:tc>
        <w:tc>
          <w:tcPr>
            <w:tcW w:w="1089" w:type="dxa"/>
            <w:hideMark/>
          </w:tcPr>
          <w:p w14:paraId="5375B925" w14:textId="77777777" w:rsidR="00B85419" w:rsidRPr="00B85419" w:rsidRDefault="00B85419" w:rsidP="003057C1">
            <w:pPr>
              <w:ind w:firstLineChars="0" w:firstLine="0"/>
              <w:jc w:val="center"/>
              <w:rPr>
                <w:sz w:val="22"/>
                <w:szCs w:val="22"/>
              </w:rPr>
            </w:pPr>
            <w:r w:rsidRPr="00B85419">
              <w:rPr>
                <w:sz w:val="22"/>
                <w:szCs w:val="22"/>
              </w:rPr>
              <w:t>标准误</w:t>
            </w:r>
          </w:p>
        </w:tc>
        <w:tc>
          <w:tcPr>
            <w:tcW w:w="1372" w:type="dxa"/>
            <w:hideMark/>
          </w:tcPr>
          <w:p w14:paraId="664CA6DE" w14:textId="77777777" w:rsidR="00B85419" w:rsidRPr="00B85419" w:rsidRDefault="00B85419" w:rsidP="003057C1">
            <w:pPr>
              <w:ind w:firstLine="442"/>
              <w:jc w:val="center"/>
              <w:rPr>
                <w:sz w:val="22"/>
                <w:szCs w:val="22"/>
              </w:rPr>
            </w:pPr>
            <w:r w:rsidRPr="00B85419">
              <w:rPr>
                <w:sz w:val="22"/>
                <w:szCs w:val="22"/>
              </w:rPr>
              <w:t xml:space="preserve">p </w:t>
            </w:r>
            <w:r w:rsidRPr="00B85419">
              <w:rPr>
                <w:sz w:val="22"/>
                <w:szCs w:val="22"/>
              </w:rPr>
              <w:t>值</w:t>
            </w:r>
          </w:p>
        </w:tc>
        <w:tc>
          <w:tcPr>
            <w:tcW w:w="1916" w:type="dxa"/>
            <w:hideMark/>
          </w:tcPr>
          <w:p w14:paraId="25AA781A" w14:textId="77777777" w:rsidR="00B85419" w:rsidRPr="00B85419" w:rsidRDefault="00B85419" w:rsidP="003057C1">
            <w:pPr>
              <w:ind w:firstLine="442"/>
              <w:jc w:val="center"/>
              <w:rPr>
                <w:sz w:val="22"/>
                <w:szCs w:val="22"/>
              </w:rPr>
            </w:pPr>
            <w:r w:rsidRPr="00B85419">
              <w:rPr>
                <w:sz w:val="22"/>
                <w:szCs w:val="22"/>
              </w:rPr>
              <w:t>95% CI (Wald)</w:t>
            </w:r>
          </w:p>
        </w:tc>
        <w:tc>
          <w:tcPr>
            <w:tcW w:w="0" w:type="auto"/>
            <w:hideMark/>
          </w:tcPr>
          <w:p w14:paraId="17CE550A" w14:textId="77777777" w:rsidR="00B85419" w:rsidRPr="00B85419" w:rsidRDefault="00B85419" w:rsidP="003057C1">
            <w:pPr>
              <w:ind w:firstLine="442"/>
              <w:jc w:val="center"/>
              <w:rPr>
                <w:sz w:val="22"/>
                <w:szCs w:val="22"/>
              </w:rPr>
            </w:pPr>
            <w:r w:rsidRPr="00B85419">
              <w:rPr>
                <w:sz w:val="22"/>
                <w:szCs w:val="22"/>
              </w:rPr>
              <w:t>Bootstrap CI</w:t>
            </w:r>
          </w:p>
        </w:tc>
      </w:tr>
      <w:tr w:rsidR="00B5063A" w:rsidRPr="00B85419" w14:paraId="65815257" w14:textId="77777777" w:rsidTr="00B5063A">
        <w:trPr>
          <w:trHeight w:val="315"/>
        </w:trPr>
        <w:tc>
          <w:tcPr>
            <w:tcW w:w="0" w:type="auto"/>
            <w:hideMark/>
          </w:tcPr>
          <w:p w14:paraId="7D7E9178" w14:textId="5C91FB60" w:rsidR="00B85419" w:rsidRPr="00B85419" w:rsidRDefault="00B85419" w:rsidP="003057C1">
            <w:pPr>
              <w:ind w:firstLineChars="0" w:firstLine="0"/>
              <w:jc w:val="center"/>
              <w:rPr>
                <w:sz w:val="22"/>
                <w:szCs w:val="22"/>
              </w:rPr>
            </w:pPr>
            <w:r w:rsidRPr="00B85419">
              <w:rPr>
                <w:sz w:val="22"/>
                <w:szCs w:val="22"/>
              </w:rPr>
              <w:t>截距</w:t>
            </w:r>
          </w:p>
        </w:tc>
        <w:tc>
          <w:tcPr>
            <w:tcW w:w="1282" w:type="dxa"/>
            <w:hideMark/>
          </w:tcPr>
          <w:p w14:paraId="7B9F91F1" w14:textId="77777777" w:rsidR="00B85419" w:rsidRPr="00B85419" w:rsidRDefault="00B85419" w:rsidP="003057C1">
            <w:pPr>
              <w:ind w:firstLine="440"/>
              <w:jc w:val="center"/>
              <w:rPr>
                <w:sz w:val="22"/>
                <w:szCs w:val="22"/>
              </w:rPr>
            </w:pPr>
            <w:r w:rsidRPr="00B85419">
              <w:rPr>
                <w:sz w:val="22"/>
                <w:szCs w:val="22"/>
              </w:rPr>
              <w:t>5.97</w:t>
            </w:r>
          </w:p>
        </w:tc>
        <w:tc>
          <w:tcPr>
            <w:tcW w:w="1089" w:type="dxa"/>
            <w:hideMark/>
          </w:tcPr>
          <w:p w14:paraId="33AEB360" w14:textId="77777777" w:rsidR="00B85419" w:rsidRPr="00B85419" w:rsidRDefault="00B85419" w:rsidP="003057C1">
            <w:pPr>
              <w:ind w:firstLine="440"/>
              <w:jc w:val="center"/>
              <w:rPr>
                <w:sz w:val="22"/>
                <w:szCs w:val="22"/>
              </w:rPr>
            </w:pPr>
            <w:r w:rsidRPr="00B85419">
              <w:rPr>
                <w:sz w:val="22"/>
                <w:szCs w:val="22"/>
              </w:rPr>
              <w:t>2.48</w:t>
            </w:r>
          </w:p>
        </w:tc>
        <w:tc>
          <w:tcPr>
            <w:tcW w:w="1372" w:type="dxa"/>
            <w:hideMark/>
          </w:tcPr>
          <w:p w14:paraId="50244836" w14:textId="77777777" w:rsidR="00B85419" w:rsidRPr="00B85419" w:rsidRDefault="00B85419" w:rsidP="003057C1">
            <w:pPr>
              <w:ind w:firstLine="440"/>
              <w:jc w:val="center"/>
              <w:rPr>
                <w:sz w:val="22"/>
                <w:szCs w:val="22"/>
              </w:rPr>
            </w:pPr>
            <w:r w:rsidRPr="00B85419">
              <w:rPr>
                <w:sz w:val="22"/>
                <w:szCs w:val="22"/>
              </w:rPr>
              <w:t>0.016</w:t>
            </w:r>
          </w:p>
        </w:tc>
        <w:tc>
          <w:tcPr>
            <w:tcW w:w="1916" w:type="dxa"/>
            <w:hideMark/>
          </w:tcPr>
          <w:p w14:paraId="1AF30D65" w14:textId="77777777" w:rsidR="00B85419" w:rsidRPr="00B85419" w:rsidRDefault="00B85419" w:rsidP="003057C1">
            <w:pPr>
              <w:ind w:firstLine="440"/>
              <w:jc w:val="center"/>
              <w:rPr>
                <w:sz w:val="22"/>
                <w:szCs w:val="22"/>
              </w:rPr>
            </w:pPr>
            <w:r w:rsidRPr="00B85419">
              <w:rPr>
                <w:sz w:val="22"/>
                <w:szCs w:val="22"/>
              </w:rPr>
              <w:t>[1.11, 10.83]</w:t>
            </w:r>
          </w:p>
        </w:tc>
        <w:tc>
          <w:tcPr>
            <w:tcW w:w="0" w:type="auto"/>
            <w:hideMark/>
          </w:tcPr>
          <w:p w14:paraId="7955A3FE" w14:textId="77777777" w:rsidR="00B85419" w:rsidRPr="00B85419" w:rsidRDefault="00B85419" w:rsidP="003057C1">
            <w:pPr>
              <w:ind w:firstLine="440"/>
              <w:jc w:val="center"/>
              <w:rPr>
                <w:sz w:val="22"/>
                <w:szCs w:val="22"/>
              </w:rPr>
            </w:pPr>
            <w:r w:rsidRPr="00B85419">
              <w:rPr>
                <w:sz w:val="22"/>
                <w:szCs w:val="22"/>
              </w:rPr>
              <w:t>[-8.70, 26.36]</w:t>
            </w:r>
          </w:p>
        </w:tc>
      </w:tr>
      <w:tr w:rsidR="00B5063A" w:rsidRPr="00B85419" w14:paraId="5D7AA243" w14:textId="77777777" w:rsidTr="00B5063A">
        <w:trPr>
          <w:trHeight w:val="315"/>
        </w:trPr>
        <w:tc>
          <w:tcPr>
            <w:tcW w:w="0" w:type="auto"/>
            <w:hideMark/>
          </w:tcPr>
          <w:p w14:paraId="2D40B23E" w14:textId="0661DDE2"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01</w:t>
            </w:r>
          </w:p>
        </w:tc>
        <w:tc>
          <w:tcPr>
            <w:tcW w:w="1282" w:type="dxa"/>
            <w:hideMark/>
          </w:tcPr>
          <w:p w14:paraId="2602B7D0" w14:textId="77777777" w:rsidR="00B85419" w:rsidRPr="00B85419" w:rsidRDefault="00B85419" w:rsidP="003057C1">
            <w:pPr>
              <w:ind w:firstLine="440"/>
              <w:jc w:val="center"/>
              <w:rPr>
                <w:sz w:val="22"/>
                <w:szCs w:val="22"/>
              </w:rPr>
            </w:pPr>
            <w:r w:rsidRPr="00B85419">
              <w:rPr>
                <w:sz w:val="22"/>
                <w:szCs w:val="22"/>
              </w:rPr>
              <w:t>58.29</w:t>
            </w:r>
          </w:p>
        </w:tc>
        <w:tc>
          <w:tcPr>
            <w:tcW w:w="1089" w:type="dxa"/>
            <w:hideMark/>
          </w:tcPr>
          <w:p w14:paraId="51525E62" w14:textId="77777777" w:rsidR="00B85419" w:rsidRPr="00B85419" w:rsidRDefault="00B85419" w:rsidP="003057C1">
            <w:pPr>
              <w:ind w:firstLine="440"/>
              <w:jc w:val="center"/>
              <w:rPr>
                <w:sz w:val="22"/>
                <w:szCs w:val="22"/>
              </w:rPr>
            </w:pPr>
            <w:r w:rsidRPr="00B85419">
              <w:rPr>
                <w:sz w:val="22"/>
                <w:szCs w:val="22"/>
              </w:rPr>
              <w:t>2.46</w:t>
            </w:r>
          </w:p>
        </w:tc>
        <w:tc>
          <w:tcPr>
            <w:tcW w:w="1372" w:type="dxa"/>
            <w:hideMark/>
          </w:tcPr>
          <w:p w14:paraId="5FFBBBCD"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7609E62" w14:textId="77777777" w:rsidR="00B85419" w:rsidRPr="00B85419" w:rsidRDefault="00B85419" w:rsidP="003057C1">
            <w:pPr>
              <w:ind w:firstLine="440"/>
              <w:jc w:val="center"/>
              <w:rPr>
                <w:sz w:val="22"/>
                <w:szCs w:val="22"/>
              </w:rPr>
            </w:pPr>
            <w:r w:rsidRPr="00B85419">
              <w:rPr>
                <w:sz w:val="22"/>
                <w:szCs w:val="22"/>
              </w:rPr>
              <w:t>[53.47, 63.11]</w:t>
            </w:r>
          </w:p>
        </w:tc>
        <w:tc>
          <w:tcPr>
            <w:tcW w:w="0" w:type="auto"/>
            <w:hideMark/>
          </w:tcPr>
          <w:p w14:paraId="30A8F98F" w14:textId="77777777" w:rsidR="00B85419" w:rsidRPr="00B85419" w:rsidRDefault="00B85419" w:rsidP="003057C1">
            <w:pPr>
              <w:ind w:firstLine="440"/>
              <w:jc w:val="center"/>
              <w:rPr>
                <w:sz w:val="22"/>
                <w:szCs w:val="22"/>
              </w:rPr>
            </w:pPr>
            <w:r w:rsidRPr="00B85419">
              <w:rPr>
                <w:sz w:val="22"/>
                <w:szCs w:val="22"/>
              </w:rPr>
              <w:t>[40.11, 79.72]</w:t>
            </w:r>
          </w:p>
        </w:tc>
      </w:tr>
      <w:tr w:rsidR="00B5063A" w:rsidRPr="00B85419" w14:paraId="5896E132" w14:textId="77777777" w:rsidTr="00B5063A">
        <w:trPr>
          <w:trHeight w:val="315"/>
        </w:trPr>
        <w:tc>
          <w:tcPr>
            <w:tcW w:w="0" w:type="auto"/>
            <w:hideMark/>
          </w:tcPr>
          <w:p w14:paraId="44AFD0D6" w14:textId="17DB02DA"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02</w:t>
            </w:r>
          </w:p>
        </w:tc>
        <w:tc>
          <w:tcPr>
            <w:tcW w:w="1282" w:type="dxa"/>
            <w:hideMark/>
          </w:tcPr>
          <w:p w14:paraId="27EB7C2F" w14:textId="77777777" w:rsidR="00B85419" w:rsidRPr="00B85419" w:rsidRDefault="00B85419" w:rsidP="003057C1">
            <w:pPr>
              <w:ind w:firstLine="440"/>
              <w:jc w:val="center"/>
              <w:rPr>
                <w:sz w:val="22"/>
                <w:szCs w:val="22"/>
              </w:rPr>
            </w:pPr>
            <w:r w:rsidRPr="00B85419">
              <w:rPr>
                <w:sz w:val="22"/>
                <w:szCs w:val="22"/>
              </w:rPr>
              <w:t>-42.68</w:t>
            </w:r>
          </w:p>
        </w:tc>
        <w:tc>
          <w:tcPr>
            <w:tcW w:w="1089" w:type="dxa"/>
            <w:hideMark/>
          </w:tcPr>
          <w:p w14:paraId="1007D3C5" w14:textId="77777777" w:rsidR="00B85419" w:rsidRPr="00B85419" w:rsidRDefault="00B85419" w:rsidP="003057C1">
            <w:pPr>
              <w:ind w:firstLine="440"/>
              <w:jc w:val="center"/>
              <w:rPr>
                <w:sz w:val="22"/>
                <w:szCs w:val="22"/>
              </w:rPr>
            </w:pPr>
            <w:r w:rsidRPr="00B85419">
              <w:rPr>
                <w:sz w:val="22"/>
                <w:szCs w:val="22"/>
              </w:rPr>
              <w:t>3.34</w:t>
            </w:r>
          </w:p>
        </w:tc>
        <w:tc>
          <w:tcPr>
            <w:tcW w:w="1372" w:type="dxa"/>
            <w:hideMark/>
          </w:tcPr>
          <w:p w14:paraId="1753E4FD"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08848F23" w14:textId="77777777" w:rsidR="00B85419" w:rsidRPr="00B85419" w:rsidRDefault="00B85419" w:rsidP="003057C1">
            <w:pPr>
              <w:ind w:firstLine="440"/>
              <w:jc w:val="center"/>
              <w:rPr>
                <w:sz w:val="22"/>
                <w:szCs w:val="22"/>
              </w:rPr>
            </w:pPr>
            <w:r w:rsidRPr="00B85419">
              <w:rPr>
                <w:sz w:val="22"/>
                <w:szCs w:val="22"/>
              </w:rPr>
              <w:t>[−49.23, −36.13]</w:t>
            </w:r>
          </w:p>
        </w:tc>
        <w:tc>
          <w:tcPr>
            <w:tcW w:w="0" w:type="auto"/>
            <w:hideMark/>
          </w:tcPr>
          <w:p w14:paraId="6073E14B" w14:textId="77777777" w:rsidR="00B85419" w:rsidRPr="00B85419" w:rsidRDefault="00B85419" w:rsidP="003057C1">
            <w:pPr>
              <w:ind w:firstLine="440"/>
              <w:jc w:val="center"/>
              <w:rPr>
                <w:sz w:val="22"/>
                <w:szCs w:val="22"/>
              </w:rPr>
            </w:pPr>
            <w:r w:rsidRPr="00B85419">
              <w:rPr>
                <w:sz w:val="22"/>
                <w:szCs w:val="22"/>
              </w:rPr>
              <w:t>[−72.58, −27.50]</w:t>
            </w:r>
          </w:p>
        </w:tc>
      </w:tr>
      <w:tr w:rsidR="00B5063A" w:rsidRPr="00B85419" w14:paraId="67066688" w14:textId="77777777" w:rsidTr="00B5063A">
        <w:trPr>
          <w:trHeight w:val="315"/>
        </w:trPr>
        <w:tc>
          <w:tcPr>
            <w:tcW w:w="0" w:type="auto"/>
            <w:hideMark/>
          </w:tcPr>
          <w:p w14:paraId="2F4A2B09" w14:textId="656B7E3D"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03</w:t>
            </w:r>
          </w:p>
        </w:tc>
        <w:tc>
          <w:tcPr>
            <w:tcW w:w="1282" w:type="dxa"/>
            <w:hideMark/>
          </w:tcPr>
          <w:p w14:paraId="4B61B303" w14:textId="77777777" w:rsidR="00B85419" w:rsidRPr="00B85419" w:rsidRDefault="00B85419" w:rsidP="003057C1">
            <w:pPr>
              <w:ind w:firstLine="440"/>
              <w:jc w:val="center"/>
              <w:rPr>
                <w:sz w:val="22"/>
                <w:szCs w:val="22"/>
              </w:rPr>
            </w:pPr>
            <w:r w:rsidRPr="00B85419">
              <w:rPr>
                <w:sz w:val="22"/>
                <w:szCs w:val="22"/>
              </w:rPr>
              <w:t>-42.37</w:t>
            </w:r>
          </w:p>
        </w:tc>
        <w:tc>
          <w:tcPr>
            <w:tcW w:w="1089" w:type="dxa"/>
            <w:hideMark/>
          </w:tcPr>
          <w:p w14:paraId="7E1D6383" w14:textId="77777777" w:rsidR="00B85419" w:rsidRPr="00B85419" w:rsidRDefault="00B85419" w:rsidP="003057C1">
            <w:pPr>
              <w:ind w:firstLine="440"/>
              <w:jc w:val="center"/>
              <w:rPr>
                <w:sz w:val="22"/>
                <w:szCs w:val="22"/>
              </w:rPr>
            </w:pPr>
            <w:r w:rsidRPr="00B85419">
              <w:rPr>
                <w:sz w:val="22"/>
                <w:szCs w:val="22"/>
              </w:rPr>
              <w:t>5.71</w:t>
            </w:r>
          </w:p>
        </w:tc>
        <w:tc>
          <w:tcPr>
            <w:tcW w:w="1372" w:type="dxa"/>
            <w:hideMark/>
          </w:tcPr>
          <w:p w14:paraId="487F883C"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F9A3226" w14:textId="77777777" w:rsidR="00B85419" w:rsidRPr="00B85419" w:rsidRDefault="00B85419" w:rsidP="003057C1">
            <w:pPr>
              <w:ind w:firstLine="440"/>
              <w:jc w:val="center"/>
              <w:rPr>
                <w:sz w:val="22"/>
                <w:szCs w:val="22"/>
              </w:rPr>
            </w:pPr>
            <w:r w:rsidRPr="00B85419">
              <w:rPr>
                <w:sz w:val="22"/>
                <w:szCs w:val="22"/>
              </w:rPr>
              <w:t>[−53.56, −31.18]</w:t>
            </w:r>
          </w:p>
        </w:tc>
        <w:tc>
          <w:tcPr>
            <w:tcW w:w="0" w:type="auto"/>
            <w:hideMark/>
          </w:tcPr>
          <w:p w14:paraId="3982B92B" w14:textId="77777777" w:rsidR="00B85419" w:rsidRPr="00B85419" w:rsidRDefault="00B85419" w:rsidP="003057C1">
            <w:pPr>
              <w:ind w:firstLine="440"/>
              <w:jc w:val="center"/>
              <w:rPr>
                <w:sz w:val="22"/>
                <w:szCs w:val="22"/>
              </w:rPr>
            </w:pPr>
            <w:r w:rsidRPr="00B85419">
              <w:rPr>
                <w:sz w:val="22"/>
                <w:szCs w:val="22"/>
              </w:rPr>
              <w:t>[−95.06, −20.06]</w:t>
            </w:r>
          </w:p>
        </w:tc>
      </w:tr>
      <w:tr w:rsidR="00B5063A" w:rsidRPr="00B85419" w14:paraId="038E4111" w14:textId="77777777" w:rsidTr="00B5063A">
        <w:trPr>
          <w:trHeight w:val="315"/>
        </w:trPr>
        <w:tc>
          <w:tcPr>
            <w:tcW w:w="0" w:type="auto"/>
            <w:hideMark/>
          </w:tcPr>
          <w:p w14:paraId="7B986D48" w14:textId="0141DF9B"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04</w:t>
            </w:r>
          </w:p>
        </w:tc>
        <w:tc>
          <w:tcPr>
            <w:tcW w:w="1282" w:type="dxa"/>
            <w:hideMark/>
          </w:tcPr>
          <w:p w14:paraId="21A5695B" w14:textId="77777777" w:rsidR="00B85419" w:rsidRPr="00B85419" w:rsidRDefault="00B85419" w:rsidP="003057C1">
            <w:pPr>
              <w:ind w:firstLine="440"/>
              <w:jc w:val="center"/>
              <w:rPr>
                <w:sz w:val="22"/>
                <w:szCs w:val="22"/>
              </w:rPr>
            </w:pPr>
            <w:r w:rsidRPr="00B85419">
              <w:rPr>
                <w:sz w:val="22"/>
                <w:szCs w:val="22"/>
              </w:rPr>
              <w:t>-4.35</w:t>
            </w:r>
          </w:p>
        </w:tc>
        <w:tc>
          <w:tcPr>
            <w:tcW w:w="1089" w:type="dxa"/>
            <w:hideMark/>
          </w:tcPr>
          <w:p w14:paraId="61C787D2" w14:textId="77777777" w:rsidR="00B85419" w:rsidRPr="00B85419" w:rsidRDefault="00B85419" w:rsidP="003057C1">
            <w:pPr>
              <w:ind w:firstLine="440"/>
              <w:jc w:val="center"/>
              <w:rPr>
                <w:sz w:val="22"/>
                <w:szCs w:val="22"/>
              </w:rPr>
            </w:pPr>
            <w:r w:rsidRPr="00B85419">
              <w:rPr>
                <w:sz w:val="22"/>
                <w:szCs w:val="22"/>
              </w:rPr>
              <w:t>0.62</w:t>
            </w:r>
          </w:p>
        </w:tc>
        <w:tc>
          <w:tcPr>
            <w:tcW w:w="1372" w:type="dxa"/>
            <w:hideMark/>
          </w:tcPr>
          <w:p w14:paraId="3EB2733B"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EFB8682" w14:textId="77777777" w:rsidR="00B85419" w:rsidRPr="00B85419" w:rsidRDefault="00B85419" w:rsidP="003057C1">
            <w:pPr>
              <w:ind w:firstLine="440"/>
              <w:jc w:val="center"/>
              <w:rPr>
                <w:sz w:val="22"/>
                <w:szCs w:val="22"/>
              </w:rPr>
            </w:pPr>
            <w:r w:rsidRPr="00B85419">
              <w:rPr>
                <w:sz w:val="22"/>
                <w:szCs w:val="22"/>
              </w:rPr>
              <w:t>[−5.57, −3.13]</w:t>
            </w:r>
          </w:p>
        </w:tc>
        <w:tc>
          <w:tcPr>
            <w:tcW w:w="0" w:type="auto"/>
            <w:hideMark/>
          </w:tcPr>
          <w:p w14:paraId="72640E87" w14:textId="77777777" w:rsidR="00B85419" w:rsidRPr="00B85419" w:rsidRDefault="00B85419" w:rsidP="003057C1">
            <w:pPr>
              <w:ind w:firstLine="440"/>
              <w:jc w:val="center"/>
              <w:rPr>
                <w:sz w:val="22"/>
                <w:szCs w:val="22"/>
              </w:rPr>
            </w:pPr>
            <w:r w:rsidRPr="00B85419">
              <w:rPr>
                <w:sz w:val="22"/>
                <w:szCs w:val="22"/>
              </w:rPr>
              <w:t>[−8.60, 0.21]</w:t>
            </w:r>
          </w:p>
        </w:tc>
      </w:tr>
      <w:tr w:rsidR="00B5063A" w:rsidRPr="00B85419" w14:paraId="20D98C59" w14:textId="77777777" w:rsidTr="00B5063A">
        <w:trPr>
          <w:trHeight w:val="315"/>
        </w:trPr>
        <w:tc>
          <w:tcPr>
            <w:tcW w:w="0" w:type="auto"/>
            <w:hideMark/>
          </w:tcPr>
          <w:p w14:paraId="0362CB92" w14:textId="037F07CC"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05</w:t>
            </w:r>
          </w:p>
        </w:tc>
        <w:tc>
          <w:tcPr>
            <w:tcW w:w="1282" w:type="dxa"/>
            <w:hideMark/>
          </w:tcPr>
          <w:p w14:paraId="002861D5" w14:textId="77777777" w:rsidR="00B85419" w:rsidRPr="00B85419" w:rsidRDefault="00B85419" w:rsidP="003057C1">
            <w:pPr>
              <w:ind w:firstLine="440"/>
              <w:jc w:val="center"/>
              <w:rPr>
                <w:sz w:val="22"/>
                <w:szCs w:val="22"/>
              </w:rPr>
            </w:pPr>
            <w:r w:rsidRPr="00B85419">
              <w:rPr>
                <w:sz w:val="22"/>
                <w:szCs w:val="22"/>
              </w:rPr>
              <w:t>-60.71</w:t>
            </w:r>
          </w:p>
        </w:tc>
        <w:tc>
          <w:tcPr>
            <w:tcW w:w="1089" w:type="dxa"/>
            <w:hideMark/>
          </w:tcPr>
          <w:p w14:paraId="283DC7ED" w14:textId="77777777" w:rsidR="00B85419" w:rsidRPr="00B85419" w:rsidRDefault="00B85419" w:rsidP="003057C1">
            <w:pPr>
              <w:ind w:firstLine="440"/>
              <w:jc w:val="center"/>
              <w:rPr>
                <w:sz w:val="22"/>
                <w:szCs w:val="22"/>
              </w:rPr>
            </w:pPr>
            <w:r w:rsidRPr="00B85419">
              <w:rPr>
                <w:sz w:val="22"/>
                <w:szCs w:val="22"/>
              </w:rPr>
              <w:t>6.58</w:t>
            </w:r>
          </w:p>
        </w:tc>
        <w:tc>
          <w:tcPr>
            <w:tcW w:w="1372" w:type="dxa"/>
            <w:hideMark/>
          </w:tcPr>
          <w:p w14:paraId="652B94A1"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3F1E24B" w14:textId="77777777" w:rsidR="00B85419" w:rsidRPr="00B85419" w:rsidRDefault="00B85419" w:rsidP="003057C1">
            <w:pPr>
              <w:ind w:firstLine="440"/>
              <w:jc w:val="center"/>
              <w:rPr>
                <w:sz w:val="22"/>
                <w:szCs w:val="22"/>
              </w:rPr>
            </w:pPr>
            <w:r w:rsidRPr="00B85419">
              <w:rPr>
                <w:sz w:val="22"/>
                <w:szCs w:val="22"/>
              </w:rPr>
              <w:t>[−73.61, −47.81]</w:t>
            </w:r>
          </w:p>
        </w:tc>
        <w:tc>
          <w:tcPr>
            <w:tcW w:w="0" w:type="auto"/>
            <w:hideMark/>
          </w:tcPr>
          <w:p w14:paraId="0183301D" w14:textId="77777777" w:rsidR="00B85419" w:rsidRPr="00B85419" w:rsidRDefault="00B85419" w:rsidP="003057C1">
            <w:pPr>
              <w:ind w:firstLine="440"/>
              <w:jc w:val="center"/>
              <w:rPr>
                <w:sz w:val="22"/>
                <w:szCs w:val="22"/>
              </w:rPr>
            </w:pPr>
            <w:r w:rsidRPr="00B85419">
              <w:rPr>
                <w:sz w:val="22"/>
                <w:szCs w:val="22"/>
              </w:rPr>
              <w:t>[−127.59, −15.10]</w:t>
            </w:r>
          </w:p>
        </w:tc>
      </w:tr>
      <w:tr w:rsidR="00B5063A" w:rsidRPr="00B85419" w14:paraId="7D871D36" w14:textId="77777777" w:rsidTr="00B5063A">
        <w:trPr>
          <w:trHeight w:val="315"/>
        </w:trPr>
        <w:tc>
          <w:tcPr>
            <w:tcW w:w="0" w:type="auto"/>
            <w:hideMark/>
          </w:tcPr>
          <w:p w14:paraId="54E9F492" w14:textId="47B0740B"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06</w:t>
            </w:r>
          </w:p>
        </w:tc>
        <w:tc>
          <w:tcPr>
            <w:tcW w:w="1282" w:type="dxa"/>
            <w:hideMark/>
          </w:tcPr>
          <w:p w14:paraId="2E5859E6" w14:textId="77777777" w:rsidR="00B85419" w:rsidRPr="00B85419" w:rsidRDefault="00B85419" w:rsidP="003057C1">
            <w:pPr>
              <w:ind w:firstLine="440"/>
              <w:jc w:val="center"/>
              <w:rPr>
                <w:sz w:val="22"/>
                <w:szCs w:val="22"/>
              </w:rPr>
            </w:pPr>
            <w:r w:rsidRPr="00B85419">
              <w:rPr>
                <w:sz w:val="22"/>
                <w:szCs w:val="22"/>
              </w:rPr>
              <w:t>-3</w:t>
            </w:r>
          </w:p>
        </w:tc>
        <w:tc>
          <w:tcPr>
            <w:tcW w:w="1089" w:type="dxa"/>
            <w:hideMark/>
          </w:tcPr>
          <w:p w14:paraId="0E7D880D" w14:textId="77777777" w:rsidR="00B85419" w:rsidRPr="00B85419" w:rsidRDefault="00B85419" w:rsidP="003057C1">
            <w:pPr>
              <w:ind w:firstLine="440"/>
              <w:jc w:val="center"/>
              <w:rPr>
                <w:sz w:val="22"/>
                <w:szCs w:val="22"/>
              </w:rPr>
            </w:pPr>
            <w:r w:rsidRPr="00B85419">
              <w:rPr>
                <w:sz w:val="22"/>
                <w:szCs w:val="22"/>
              </w:rPr>
              <w:t>2.06</w:t>
            </w:r>
          </w:p>
        </w:tc>
        <w:tc>
          <w:tcPr>
            <w:tcW w:w="1372" w:type="dxa"/>
            <w:hideMark/>
          </w:tcPr>
          <w:p w14:paraId="00D916BF" w14:textId="77777777" w:rsidR="00B85419" w:rsidRPr="00B85419" w:rsidRDefault="00B85419" w:rsidP="003057C1">
            <w:pPr>
              <w:ind w:firstLine="440"/>
              <w:jc w:val="center"/>
              <w:rPr>
                <w:sz w:val="22"/>
                <w:szCs w:val="22"/>
              </w:rPr>
            </w:pPr>
            <w:r w:rsidRPr="00B85419">
              <w:rPr>
                <w:sz w:val="22"/>
                <w:szCs w:val="22"/>
              </w:rPr>
              <w:t>0.146</w:t>
            </w:r>
          </w:p>
        </w:tc>
        <w:tc>
          <w:tcPr>
            <w:tcW w:w="1916" w:type="dxa"/>
            <w:hideMark/>
          </w:tcPr>
          <w:p w14:paraId="234A3D75" w14:textId="77777777" w:rsidR="00B85419" w:rsidRPr="00B85419" w:rsidRDefault="00B85419" w:rsidP="003057C1">
            <w:pPr>
              <w:ind w:firstLine="440"/>
              <w:jc w:val="center"/>
              <w:rPr>
                <w:sz w:val="22"/>
                <w:szCs w:val="22"/>
              </w:rPr>
            </w:pPr>
            <w:r w:rsidRPr="00B85419">
              <w:rPr>
                <w:sz w:val="22"/>
                <w:szCs w:val="22"/>
              </w:rPr>
              <w:t>[−7.04, 1.04]</w:t>
            </w:r>
          </w:p>
        </w:tc>
        <w:tc>
          <w:tcPr>
            <w:tcW w:w="0" w:type="auto"/>
            <w:hideMark/>
          </w:tcPr>
          <w:p w14:paraId="72248173" w14:textId="77777777" w:rsidR="00B85419" w:rsidRPr="00B85419" w:rsidRDefault="00B85419" w:rsidP="003057C1">
            <w:pPr>
              <w:ind w:firstLine="440"/>
              <w:jc w:val="center"/>
              <w:rPr>
                <w:sz w:val="22"/>
                <w:szCs w:val="22"/>
              </w:rPr>
            </w:pPr>
            <w:r w:rsidRPr="00B85419">
              <w:rPr>
                <w:sz w:val="22"/>
                <w:szCs w:val="22"/>
              </w:rPr>
              <w:t>[−10.11, 24.44]</w:t>
            </w:r>
          </w:p>
        </w:tc>
      </w:tr>
      <w:tr w:rsidR="00B5063A" w:rsidRPr="00B85419" w14:paraId="1C91F892" w14:textId="77777777" w:rsidTr="00B5063A">
        <w:trPr>
          <w:trHeight w:val="315"/>
        </w:trPr>
        <w:tc>
          <w:tcPr>
            <w:tcW w:w="0" w:type="auto"/>
            <w:hideMark/>
          </w:tcPr>
          <w:p w14:paraId="43788F96" w14:textId="4C1801DE"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08</w:t>
            </w:r>
          </w:p>
        </w:tc>
        <w:tc>
          <w:tcPr>
            <w:tcW w:w="1282" w:type="dxa"/>
            <w:hideMark/>
          </w:tcPr>
          <w:p w14:paraId="032947C9" w14:textId="77777777" w:rsidR="00B85419" w:rsidRPr="00B85419" w:rsidRDefault="00B85419" w:rsidP="003057C1">
            <w:pPr>
              <w:ind w:firstLine="440"/>
              <w:jc w:val="center"/>
              <w:rPr>
                <w:sz w:val="22"/>
                <w:szCs w:val="22"/>
              </w:rPr>
            </w:pPr>
            <w:r w:rsidRPr="00B85419">
              <w:rPr>
                <w:sz w:val="22"/>
                <w:szCs w:val="22"/>
              </w:rPr>
              <w:t>5.38</w:t>
            </w:r>
          </w:p>
        </w:tc>
        <w:tc>
          <w:tcPr>
            <w:tcW w:w="1089" w:type="dxa"/>
            <w:hideMark/>
          </w:tcPr>
          <w:p w14:paraId="61B398C6" w14:textId="77777777" w:rsidR="00B85419" w:rsidRPr="00B85419" w:rsidRDefault="00B85419" w:rsidP="003057C1">
            <w:pPr>
              <w:ind w:firstLine="440"/>
              <w:jc w:val="center"/>
              <w:rPr>
                <w:sz w:val="22"/>
                <w:szCs w:val="22"/>
              </w:rPr>
            </w:pPr>
            <w:r w:rsidRPr="00B85419">
              <w:rPr>
                <w:sz w:val="22"/>
                <w:szCs w:val="22"/>
              </w:rPr>
              <w:t>2.69</w:t>
            </w:r>
          </w:p>
        </w:tc>
        <w:tc>
          <w:tcPr>
            <w:tcW w:w="1372" w:type="dxa"/>
            <w:hideMark/>
          </w:tcPr>
          <w:p w14:paraId="41F8CAF5" w14:textId="77777777" w:rsidR="00B85419" w:rsidRPr="00B85419" w:rsidRDefault="00B85419" w:rsidP="003057C1">
            <w:pPr>
              <w:ind w:firstLine="440"/>
              <w:jc w:val="center"/>
              <w:rPr>
                <w:sz w:val="22"/>
                <w:szCs w:val="22"/>
              </w:rPr>
            </w:pPr>
            <w:r w:rsidRPr="00B85419">
              <w:rPr>
                <w:sz w:val="22"/>
                <w:szCs w:val="22"/>
              </w:rPr>
              <w:t>0.045</w:t>
            </w:r>
          </w:p>
        </w:tc>
        <w:tc>
          <w:tcPr>
            <w:tcW w:w="1916" w:type="dxa"/>
            <w:hideMark/>
          </w:tcPr>
          <w:p w14:paraId="008F007C" w14:textId="77777777" w:rsidR="00B85419" w:rsidRPr="00B85419" w:rsidRDefault="00B85419" w:rsidP="003057C1">
            <w:pPr>
              <w:ind w:firstLine="440"/>
              <w:jc w:val="center"/>
              <w:rPr>
                <w:sz w:val="22"/>
                <w:szCs w:val="22"/>
              </w:rPr>
            </w:pPr>
            <w:r w:rsidRPr="00B85419">
              <w:rPr>
                <w:sz w:val="22"/>
                <w:szCs w:val="22"/>
              </w:rPr>
              <w:t>[0.11, 10.65]</w:t>
            </w:r>
          </w:p>
        </w:tc>
        <w:tc>
          <w:tcPr>
            <w:tcW w:w="0" w:type="auto"/>
            <w:hideMark/>
          </w:tcPr>
          <w:p w14:paraId="0912429B" w14:textId="77777777" w:rsidR="00B85419" w:rsidRPr="00B85419" w:rsidRDefault="00B85419" w:rsidP="003057C1">
            <w:pPr>
              <w:ind w:firstLine="440"/>
              <w:jc w:val="center"/>
              <w:rPr>
                <w:sz w:val="22"/>
                <w:szCs w:val="22"/>
              </w:rPr>
            </w:pPr>
            <w:r w:rsidRPr="00B85419">
              <w:rPr>
                <w:sz w:val="22"/>
                <w:szCs w:val="22"/>
              </w:rPr>
              <w:t>[−6.76, 26.00]</w:t>
            </w:r>
          </w:p>
        </w:tc>
      </w:tr>
      <w:tr w:rsidR="00B5063A" w:rsidRPr="00B85419" w14:paraId="06F19648" w14:textId="77777777" w:rsidTr="00B5063A">
        <w:trPr>
          <w:trHeight w:val="315"/>
        </w:trPr>
        <w:tc>
          <w:tcPr>
            <w:tcW w:w="0" w:type="auto"/>
            <w:hideMark/>
          </w:tcPr>
          <w:p w14:paraId="26F9CA3A" w14:textId="37976B12"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09</w:t>
            </w:r>
          </w:p>
        </w:tc>
        <w:tc>
          <w:tcPr>
            <w:tcW w:w="1282" w:type="dxa"/>
            <w:hideMark/>
          </w:tcPr>
          <w:p w14:paraId="57CFD259" w14:textId="77777777" w:rsidR="00B85419" w:rsidRPr="00B85419" w:rsidRDefault="00B85419" w:rsidP="003057C1">
            <w:pPr>
              <w:ind w:firstLine="440"/>
              <w:jc w:val="center"/>
              <w:rPr>
                <w:sz w:val="22"/>
                <w:szCs w:val="22"/>
              </w:rPr>
            </w:pPr>
            <w:r w:rsidRPr="00B85419">
              <w:rPr>
                <w:sz w:val="22"/>
                <w:szCs w:val="22"/>
              </w:rPr>
              <w:t>-20.71</w:t>
            </w:r>
          </w:p>
        </w:tc>
        <w:tc>
          <w:tcPr>
            <w:tcW w:w="1089" w:type="dxa"/>
            <w:hideMark/>
          </w:tcPr>
          <w:p w14:paraId="5AC57629" w14:textId="77777777" w:rsidR="00B85419" w:rsidRPr="00B85419" w:rsidRDefault="00B85419" w:rsidP="003057C1">
            <w:pPr>
              <w:ind w:firstLine="440"/>
              <w:jc w:val="center"/>
              <w:rPr>
                <w:sz w:val="22"/>
                <w:szCs w:val="22"/>
              </w:rPr>
            </w:pPr>
            <w:r w:rsidRPr="00B85419">
              <w:rPr>
                <w:sz w:val="22"/>
                <w:szCs w:val="22"/>
              </w:rPr>
              <w:t>1.08</w:t>
            </w:r>
          </w:p>
        </w:tc>
        <w:tc>
          <w:tcPr>
            <w:tcW w:w="1372" w:type="dxa"/>
            <w:hideMark/>
          </w:tcPr>
          <w:p w14:paraId="6452F289"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5D2F6455" w14:textId="77777777" w:rsidR="00B85419" w:rsidRPr="00B85419" w:rsidRDefault="00B85419" w:rsidP="003057C1">
            <w:pPr>
              <w:ind w:firstLine="440"/>
              <w:jc w:val="center"/>
              <w:rPr>
                <w:sz w:val="22"/>
                <w:szCs w:val="22"/>
              </w:rPr>
            </w:pPr>
            <w:r w:rsidRPr="00B85419">
              <w:rPr>
                <w:sz w:val="22"/>
                <w:szCs w:val="22"/>
              </w:rPr>
              <w:t>[−22.83, −18.59]</w:t>
            </w:r>
          </w:p>
        </w:tc>
        <w:tc>
          <w:tcPr>
            <w:tcW w:w="0" w:type="auto"/>
            <w:hideMark/>
          </w:tcPr>
          <w:p w14:paraId="7E2906AA" w14:textId="77777777" w:rsidR="00B85419" w:rsidRPr="00B85419" w:rsidRDefault="00B85419" w:rsidP="003057C1">
            <w:pPr>
              <w:ind w:firstLine="440"/>
              <w:jc w:val="center"/>
              <w:rPr>
                <w:sz w:val="22"/>
                <w:szCs w:val="22"/>
              </w:rPr>
            </w:pPr>
            <w:r w:rsidRPr="00B85419">
              <w:rPr>
                <w:sz w:val="22"/>
                <w:szCs w:val="22"/>
              </w:rPr>
              <w:t>[−33.20, −14.57]</w:t>
            </w:r>
          </w:p>
        </w:tc>
      </w:tr>
      <w:tr w:rsidR="00B5063A" w:rsidRPr="00B85419" w14:paraId="357DC37F" w14:textId="77777777" w:rsidTr="00B5063A">
        <w:trPr>
          <w:trHeight w:val="315"/>
        </w:trPr>
        <w:tc>
          <w:tcPr>
            <w:tcW w:w="0" w:type="auto"/>
            <w:hideMark/>
          </w:tcPr>
          <w:p w14:paraId="7D1EF8A2" w14:textId="6DA237F9" w:rsidR="00B85419" w:rsidRPr="00B85419" w:rsidRDefault="00B85419" w:rsidP="003057C1">
            <w:pPr>
              <w:ind w:firstLine="440"/>
              <w:jc w:val="center"/>
              <w:rPr>
                <w:sz w:val="22"/>
                <w:szCs w:val="22"/>
              </w:rPr>
            </w:pPr>
            <w:r w:rsidRPr="00B85419">
              <w:rPr>
                <w:sz w:val="22"/>
                <w:szCs w:val="22"/>
              </w:rPr>
              <w:t>F</w:t>
            </w:r>
            <w:r w:rsidR="009D6196">
              <w:rPr>
                <w:rFonts w:hint="eastAsia"/>
                <w:sz w:val="22"/>
                <w:szCs w:val="22"/>
              </w:rPr>
              <w:t>1</w:t>
            </w:r>
            <w:r w:rsidR="00841F80">
              <w:rPr>
                <w:rFonts w:hint="eastAsia"/>
                <w:sz w:val="22"/>
                <w:szCs w:val="22"/>
              </w:rPr>
              <w:t>1</w:t>
            </w:r>
          </w:p>
        </w:tc>
        <w:tc>
          <w:tcPr>
            <w:tcW w:w="1282" w:type="dxa"/>
            <w:hideMark/>
          </w:tcPr>
          <w:p w14:paraId="28354CB3" w14:textId="77777777" w:rsidR="00B85419" w:rsidRPr="00B85419" w:rsidRDefault="00B85419" w:rsidP="003057C1">
            <w:pPr>
              <w:ind w:firstLine="440"/>
              <w:jc w:val="center"/>
              <w:rPr>
                <w:sz w:val="22"/>
                <w:szCs w:val="22"/>
              </w:rPr>
            </w:pPr>
            <w:r w:rsidRPr="00B85419">
              <w:rPr>
                <w:sz w:val="22"/>
                <w:szCs w:val="22"/>
              </w:rPr>
              <w:t>2.26</w:t>
            </w:r>
          </w:p>
        </w:tc>
        <w:tc>
          <w:tcPr>
            <w:tcW w:w="1089" w:type="dxa"/>
            <w:hideMark/>
          </w:tcPr>
          <w:p w14:paraId="1FCC2D98" w14:textId="77777777" w:rsidR="00B85419" w:rsidRPr="00B85419" w:rsidRDefault="00B85419" w:rsidP="003057C1">
            <w:pPr>
              <w:ind w:firstLine="440"/>
              <w:jc w:val="center"/>
              <w:rPr>
                <w:sz w:val="22"/>
                <w:szCs w:val="22"/>
              </w:rPr>
            </w:pPr>
            <w:r w:rsidRPr="00B85419">
              <w:rPr>
                <w:sz w:val="22"/>
                <w:szCs w:val="22"/>
              </w:rPr>
              <w:t>1.64</w:t>
            </w:r>
          </w:p>
        </w:tc>
        <w:tc>
          <w:tcPr>
            <w:tcW w:w="1372" w:type="dxa"/>
            <w:hideMark/>
          </w:tcPr>
          <w:p w14:paraId="76FDED64" w14:textId="77777777" w:rsidR="00B85419" w:rsidRPr="00B85419" w:rsidRDefault="00B85419" w:rsidP="003057C1">
            <w:pPr>
              <w:ind w:firstLine="440"/>
              <w:jc w:val="center"/>
              <w:rPr>
                <w:sz w:val="22"/>
                <w:szCs w:val="22"/>
              </w:rPr>
            </w:pPr>
            <w:r w:rsidRPr="00B85419">
              <w:rPr>
                <w:sz w:val="22"/>
                <w:szCs w:val="22"/>
              </w:rPr>
              <w:t>0.17</w:t>
            </w:r>
          </w:p>
        </w:tc>
        <w:tc>
          <w:tcPr>
            <w:tcW w:w="1916" w:type="dxa"/>
            <w:hideMark/>
          </w:tcPr>
          <w:p w14:paraId="068918FB" w14:textId="77777777" w:rsidR="00B85419" w:rsidRPr="00B85419" w:rsidRDefault="00B85419" w:rsidP="003057C1">
            <w:pPr>
              <w:ind w:firstLine="440"/>
              <w:jc w:val="center"/>
              <w:rPr>
                <w:sz w:val="22"/>
                <w:szCs w:val="22"/>
              </w:rPr>
            </w:pPr>
            <w:r w:rsidRPr="00B85419">
              <w:rPr>
                <w:sz w:val="22"/>
                <w:szCs w:val="22"/>
              </w:rPr>
              <w:t>[−0.95, 5.47]</w:t>
            </w:r>
          </w:p>
        </w:tc>
        <w:tc>
          <w:tcPr>
            <w:tcW w:w="0" w:type="auto"/>
            <w:hideMark/>
          </w:tcPr>
          <w:p w14:paraId="54900E34" w14:textId="77777777" w:rsidR="00B85419" w:rsidRPr="00B85419" w:rsidRDefault="00B85419" w:rsidP="003057C1">
            <w:pPr>
              <w:ind w:firstLine="440"/>
              <w:jc w:val="center"/>
              <w:rPr>
                <w:sz w:val="22"/>
                <w:szCs w:val="22"/>
              </w:rPr>
            </w:pPr>
            <w:r w:rsidRPr="00B85419">
              <w:rPr>
                <w:sz w:val="22"/>
                <w:szCs w:val="22"/>
              </w:rPr>
              <w:t>[−21.65, 9.75]</w:t>
            </w:r>
          </w:p>
        </w:tc>
      </w:tr>
      <w:tr w:rsidR="00B5063A" w:rsidRPr="00B85419" w14:paraId="288A3BC0" w14:textId="77777777" w:rsidTr="00B5063A">
        <w:trPr>
          <w:trHeight w:val="315"/>
        </w:trPr>
        <w:tc>
          <w:tcPr>
            <w:tcW w:w="0" w:type="auto"/>
            <w:hideMark/>
          </w:tcPr>
          <w:p w14:paraId="34C1BA7A" w14:textId="53CCA992" w:rsidR="00B85419" w:rsidRPr="00B85419" w:rsidRDefault="00B85419" w:rsidP="003057C1">
            <w:pPr>
              <w:ind w:firstLine="440"/>
              <w:jc w:val="center"/>
              <w:rPr>
                <w:sz w:val="22"/>
                <w:szCs w:val="22"/>
              </w:rPr>
            </w:pPr>
            <w:r w:rsidRPr="00B85419">
              <w:rPr>
                <w:sz w:val="22"/>
                <w:szCs w:val="22"/>
              </w:rPr>
              <w:t>F</w:t>
            </w:r>
            <w:r w:rsidR="00841F80">
              <w:rPr>
                <w:rFonts w:hint="eastAsia"/>
                <w:sz w:val="22"/>
                <w:szCs w:val="22"/>
              </w:rPr>
              <w:t>13</w:t>
            </w:r>
          </w:p>
        </w:tc>
        <w:tc>
          <w:tcPr>
            <w:tcW w:w="1282" w:type="dxa"/>
            <w:hideMark/>
          </w:tcPr>
          <w:p w14:paraId="071B9DE9" w14:textId="77777777" w:rsidR="00B85419" w:rsidRPr="00B85419" w:rsidRDefault="00B85419" w:rsidP="003057C1">
            <w:pPr>
              <w:ind w:firstLine="440"/>
              <w:jc w:val="center"/>
              <w:rPr>
                <w:sz w:val="22"/>
                <w:szCs w:val="22"/>
              </w:rPr>
            </w:pPr>
            <w:r w:rsidRPr="00B85419">
              <w:rPr>
                <w:sz w:val="22"/>
                <w:szCs w:val="22"/>
              </w:rPr>
              <w:t>-2.86</w:t>
            </w:r>
          </w:p>
        </w:tc>
        <w:tc>
          <w:tcPr>
            <w:tcW w:w="1089" w:type="dxa"/>
            <w:hideMark/>
          </w:tcPr>
          <w:p w14:paraId="4985A0FA" w14:textId="77777777" w:rsidR="00B85419" w:rsidRPr="00B85419" w:rsidRDefault="00B85419" w:rsidP="003057C1">
            <w:pPr>
              <w:ind w:firstLine="440"/>
              <w:jc w:val="center"/>
              <w:rPr>
                <w:sz w:val="22"/>
                <w:szCs w:val="22"/>
              </w:rPr>
            </w:pPr>
            <w:r w:rsidRPr="00B85419">
              <w:rPr>
                <w:sz w:val="22"/>
                <w:szCs w:val="22"/>
              </w:rPr>
              <w:t>0.31</w:t>
            </w:r>
          </w:p>
        </w:tc>
        <w:tc>
          <w:tcPr>
            <w:tcW w:w="1372" w:type="dxa"/>
            <w:hideMark/>
          </w:tcPr>
          <w:p w14:paraId="267D6C8A" w14:textId="77777777" w:rsidR="00B85419" w:rsidRPr="00B85419" w:rsidRDefault="00B85419" w:rsidP="003057C1">
            <w:pPr>
              <w:ind w:firstLine="440"/>
              <w:jc w:val="center"/>
              <w:rPr>
                <w:sz w:val="22"/>
                <w:szCs w:val="22"/>
              </w:rPr>
            </w:pPr>
            <w:r w:rsidRPr="00B85419">
              <w:rPr>
                <w:sz w:val="22"/>
                <w:szCs w:val="22"/>
              </w:rPr>
              <w:t>&lt;0.001</w:t>
            </w:r>
          </w:p>
        </w:tc>
        <w:tc>
          <w:tcPr>
            <w:tcW w:w="1916" w:type="dxa"/>
            <w:hideMark/>
          </w:tcPr>
          <w:p w14:paraId="34B9BC2E" w14:textId="77777777" w:rsidR="00B85419" w:rsidRPr="00B85419" w:rsidRDefault="00B85419" w:rsidP="003057C1">
            <w:pPr>
              <w:ind w:firstLine="440"/>
              <w:jc w:val="center"/>
              <w:rPr>
                <w:sz w:val="22"/>
                <w:szCs w:val="22"/>
              </w:rPr>
            </w:pPr>
            <w:r w:rsidRPr="00B85419">
              <w:rPr>
                <w:sz w:val="22"/>
                <w:szCs w:val="22"/>
              </w:rPr>
              <w:t>[−3.47, −2.25]</w:t>
            </w:r>
          </w:p>
        </w:tc>
        <w:tc>
          <w:tcPr>
            <w:tcW w:w="0" w:type="auto"/>
            <w:hideMark/>
          </w:tcPr>
          <w:p w14:paraId="54750694" w14:textId="77777777" w:rsidR="00B85419" w:rsidRPr="00B85419" w:rsidRDefault="00B85419" w:rsidP="003057C1">
            <w:pPr>
              <w:ind w:firstLine="440"/>
              <w:jc w:val="center"/>
              <w:rPr>
                <w:sz w:val="22"/>
                <w:szCs w:val="22"/>
              </w:rPr>
            </w:pPr>
            <w:r w:rsidRPr="00B85419">
              <w:rPr>
                <w:sz w:val="22"/>
                <w:szCs w:val="22"/>
              </w:rPr>
              <w:t>[−5.84, −0.39]</w:t>
            </w:r>
          </w:p>
        </w:tc>
      </w:tr>
      <w:tr w:rsidR="00B5063A" w:rsidRPr="00B85419" w14:paraId="7F56CBD0" w14:textId="77777777" w:rsidTr="00B5063A">
        <w:trPr>
          <w:trHeight w:val="315"/>
        </w:trPr>
        <w:tc>
          <w:tcPr>
            <w:tcW w:w="0" w:type="auto"/>
            <w:hideMark/>
          </w:tcPr>
          <w:p w14:paraId="5A230260" w14:textId="1DC91648" w:rsidR="00B85419" w:rsidRPr="00B85419" w:rsidRDefault="00B85419" w:rsidP="003057C1">
            <w:pPr>
              <w:ind w:firstLine="440"/>
              <w:jc w:val="center"/>
              <w:rPr>
                <w:sz w:val="22"/>
                <w:szCs w:val="22"/>
              </w:rPr>
            </w:pPr>
            <w:r w:rsidRPr="00B85419">
              <w:rPr>
                <w:sz w:val="22"/>
                <w:szCs w:val="22"/>
              </w:rPr>
              <w:t>F</w:t>
            </w:r>
            <w:r w:rsidR="00841F80">
              <w:rPr>
                <w:rFonts w:hint="eastAsia"/>
                <w:sz w:val="22"/>
                <w:szCs w:val="22"/>
              </w:rPr>
              <w:t>14</w:t>
            </w:r>
          </w:p>
        </w:tc>
        <w:tc>
          <w:tcPr>
            <w:tcW w:w="1282" w:type="dxa"/>
            <w:hideMark/>
          </w:tcPr>
          <w:p w14:paraId="0C1EFD9C" w14:textId="77777777" w:rsidR="00B85419" w:rsidRPr="00B85419" w:rsidRDefault="00B85419" w:rsidP="003057C1">
            <w:pPr>
              <w:ind w:firstLine="440"/>
              <w:jc w:val="center"/>
              <w:rPr>
                <w:sz w:val="22"/>
                <w:szCs w:val="22"/>
              </w:rPr>
            </w:pPr>
            <w:r w:rsidRPr="00B85419">
              <w:rPr>
                <w:sz w:val="22"/>
                <w:szCs w:val="22"/>
              </w:rPr>
              <w:t>-0.15</w:t>
            </w:r>
          </w:p>
        </w:tc>
        <w:tc>
          <w:tcPr>
            <w:tcW w:w="1089" w:type="dxa"/>
            <w:hideMark/>
          </w:tcPr>
          <w:p w14:paraId="1BF41042" w14:textId="77777777" w:rsidR="00B85419" w:rsidRPr="00B85419" w:rsidRDefault="00B85419" w:rsidP="003057C1">
            <w:pPr>
              <w:ind w:firstLine="440"/>
              <w:jc w:val="center"/>
              <w:rPr>
                <w:sz w:val="22"/>
                <w:szCs w:val="22"/>
              </w:rPr>
            </w:pPr>
            <w:r w:rsidRPr="00B85419">
              <w:rPr>
                <w:sz w:val="22"/>
                <w:szCs w:val="22"/>
              </w:rPr>
              <w:t>0.08</w:t>
            </w:r>
          </w:p>
        </w:tc>
        <w:tc>
          <w:tcPr>
            <w:tcW w:w="1372" w:type="dxa"/>
            <w:hideMark/>
          </w:tcPr>
          <w:p w14:paraId="7D206B7F" w14:textId="77777777" w:rsidR="00B85419" w:rsidRPr="00B85419" w:rsidRDefault="00B85419" w:rsidP="003057C1">
            <w:pPr>
              <w:ind w:firstLine="440"/>
              <w:jc w:val="center"/>
              <w:rPr>
                <w:sz w:val="22"/>
                <w:szCs w:val="22"/>
              </w:rPr>
            </w:pPr>
            <w:r w:rsidRPr="00B85419">
              <w:rPr>
                <w:sz w:val="22"/>
                <w:szCs w:val="22"/>
              </w:rPr>
              <w:t>0.054</w:t>
            </w:r>
          </w:p>
        </w:tc>
        <w:tc>
          <w:tcPr>
            <w:tcW w:w="1916" w:type="dxa"/>
            <w:hideMark/>
          </w:tcPr>
          <w:p w14:paraId="5FC8D7D4" w14:textId="77777777" w:rsidR="00B85419" w:rsidRPr="00B85419" w:rsidRDefault="00B85419" w:rsidP="003057C1">
            <w:pPr>
              <w:ind w:firstLine="440"/>
              <w:jc w:val="center"/>
              <w:rPr>
                <w:sz w:val="22"/>
                <w:szCs w:val="22"/>
              </w:rPr>
            </w:pPr>
            <w:r w:rsidRPr="00B85419">
              <w:rPr>
                <w:sz w:val="22"/>
                <w:szCs w:val="22"/>
              </w:rPr>
              <w:t>[−0.31, 0.01]</w:t>
            </w:r>
          </w:p>
        </w:tc>
        <w:tc>
          <w:tcPr>
            <w:tcW w:w="0" w:type="auto"/>
            <w:hideMark/>
          </w:tcPr>
          <w:p w14:paraId="370CC10C" w14:textId="77777777" w:rsidR="00B85419" w:rsidRPr="00B85419" w:rsidRDefault="00B85419" w:rsidP="003057C1">
            <w:pPr>
              <w:ind w:firstLine="440"/>
              <w:jc w:val="center"/>
              <w:rPr>
                <w:sz w:val="22"/>
                <w:szCs w:val="22"/>
              </w:rPr>
            </w:pPr>
            <w:r w:rsidRPr="00B85419">
              <w:rPr>
                <w:sz w:val="22"/>
                <w:szCs w:val="22"/>
              </w:rPr>
              <w:t>[−0.70, 0.46]</w:t>
            </w:r>
          </w:p>
        </w:tc>
      </w:tr>
    </w:tbl>
    <w:p w14:paraId="68DCAA16" w14:textId="36DA3519" w:rsidR="00922D59" w:rsidRDefault="00922D59" w:rsidP="001D3F75">
      <w:pPr>
        <w:spacing w:line="480" w:lineRule="exact"/>
        <w:ind w:firstLine="480"/>
      </w:pPr>
    </w:p>
    <w:p w14:paraId="478E6050" w14:textId="53C50C99" w:rsidR="009D6196" w:rsidRDefault="00B5063A" w:rsidP="001D3F75">
      <w:pPr>
        <w:spacing w:line="480" w:lineRule="exact"/>
        <w:ind w:firstLine="480"/>
      </w:pPr>
      <w:r>
        <w:rPr>
          <w:rFonts w:hint="eastAsia"/>
        </w:rPr>
        <w:t>由上表，仅有三个特征不显著。</w:t>
      </w:r>
      <w:r w:rsidR="0061474E" w:rsidRPr="000B1729">
        <w:t>作为全场系数绝对值最大的特征，</w:t>
      </w:r>
      <w:r w:rsidR="0061474E" w:rsidRPr="000B1729">
        <w:t>F</w:t>
      </w:r>
      <w:r w:rsidR="00841F80">
        <w:rPr>
          <w:rFonts w:hint="eastAsia"/>
        </w:rPr>
        <w:t>01</w:t>
      </w:r>
      <w:r w:rsidR="0061474E">
        <w:rPr>
          <w:rFonts w:hint="eastAsia"/>
        </w:rPr>
        <w:t>（</w:t>
      </w:r>
      <w:r w:rsidR="0061474E" w:rsidRPr="000C016F">
        <w:rPr>
          <w:rFonts w:hint="eastAsia"/>
        </w:rPr>
        <w:t>净资产收益率</w:t>
      </w:r>
      <w:r w:rsidR="0061474E">
        <w:rPr>
          <w:rFonts w:hint="eastAsia"/>
        </w:rPr>
        <w:t>ns2</w:t>
      </w:r>
      <w:r w:rsidR="0061474E" w:rsidRPr="0061474E">
        <w:t>×</w:t>
      </w:r>
      <w:r w:rsidR="0061474E" w:rsidRPr="000C016F">
        <w:rPr>
          <w:rFonts w:hint="eastAsia"/>
        </w:rPr>
        <w:t>净资产</w:t>
      </w:r>
      <w:r w:rsidR="0061474E">
        <w:rPr>
          <w:rFonts w:hint="eastAsia"/>
        </w:rPr>
        <w:t>比率</w:t>
      </w:r>
      <w:r w:rsidR="0061474E">
        <w:rPr>
          <w:rFonts w:hint="eastAsia"/>
        </w:rPr>
        <w:t>ns2</w:t>
      </w:r>
      <w:r w:rsidR="0061474E">
        <w:rPr>
          <w:rFonts w:hint="eastAsia"/>
        </w:rPr>
        <w:t>）</w:t>
      </w:r>
      <w:r w:rsidR="0061474E" w:rsidRPr="00B810D8">
        <w:t>构成了模型中最主要的预测贡献</w:t>
      </w:r>
      <w:r w:rsidR="0061474E">
        <w:rPr>
          <w:rFonts w:hint="eastAsia"/>
        </w:rPr>
        <w:t>，反映了模型对</w:t>
      </w:r>
      <w:r w:rsidR="0061474E" w:rsidRPr="000C016F">
        <w:rPr>
          <w:rFonts w:hint="eastAsia"/>
        </w:rPr>
        <w:t>净资产收益率</w:t>
      </w:r>
      <w:r w:rsidR="0061474E">
        <w:rPr>
          <w:rFonts w:hint="eastAsia"/>
        </w:rPr>
        <w:t>与</w:t>
      </w:r>
      <w:r w:rsidR="0061474E" w:rsidRPr="000C016F">
        <w:rPr>
          <w:rFonts w:hint="eastAsia"/>
        </w:rPr>
        <w:t>净资产</w:t>
      </w:r>
      <w:r w:rsidR="0061474E" w:rsidRPr="000C016F">
        <w:rPr>
          <w:rFonts w:hint="eastAsia"/>
        </w:rPr>
        <w:t>/</w:t>
      </w:r>
      <w:r w:rsidR="0061474E" w:rsidRPr="000C016F">
        <w:rPr>
          <w:rFonts w:hint="eastAsia"/>
        </w:rPr>
        <w:t>资产</w:t>
      </w:r>
      <w:r w:rsidR="0061474E" w:rsidRPr="00B810D8">
        <w:t>的共同适中状态表现出极高的敏感度</w:t>
      </w:r>
      <w:r w:rsidR="00E14FC7">
        <w:rPr>
          <w:rFonts w:hint="eastAsia"/>
        </w:rPr>
        <w:t>：</w:t>
      </w:r>
      <w:r w:rsidR="0061474E">
        <w:rPr>
          <w:rFonts w:hint="eastAsia"/>
        </w:rPr>
        <w:t>这</w:t>
      </w:r>
      <w:r w:rsidR="0061474E" w:rsidRPr="0061474E">
        <w:rPr>
          <w:rFonts w:hint="eastAsia"/>
          <w:b/>
          <w:bCs/>
        </w:rPr>
        <w:t>两者均处于中等规模下</w:t>
      </w:r>
      <w:r w:rsidR="00E14FC7">
        <w:rPr>
          <w:rFonts w:hint="eastAsia"/>
          <w:b/>
          <w:bCs/>
        </w:rPr>
        <w:t>时</w:t>
      </w:r>
      <w:r w:rsidR="0061474E" w:rsidRPr="0061474E">
        <w:rPr>
          <w:rFonts w:hint="eastAsia"/>
          <w:b/>
          <w:bCs/>
        </w:rPr>
        <w:t>反而会推动企业破产</w:t>
      </w:r>
      <w:r w:rsidR="00E14FC7">
        <w:rPr>
          <w:rFonts w:hint="eastAsia"/>
        </w:rPr>
        <w:t>。</w:t>
      </w:r>
      <w:r w:rsidR="0061474E">
        <w:rPr>
          <w:rFonts w:hint="eastAsia"/>
        </w:rPr>
        <w:t>推测可能是两指标均处于中等规模下的企业</w:t>
      </w:r>
      <w:r w:rsidR="00E14FC7">
        <w:rPr>
          <w:rFonts w:hint="eastAsia"/>
        </w:rPr>
        <w:t>通常</w:t>
      </w:r>
      <w:r w:rsidR="0061474E">
        <w:rPr>
          <w:rFonts w:hint="eastAsia"/>
        </w:rPr>
        <w:t>缺乏竞争优势且面临决策迷失。</w:t>
      </w:r>
      <w:r w:rsidR="0061474E" w:rsidRPr="001959E9">
        <w:t>一方面，它们缺乏</w:t>
      </w:r>
      <w:r w:rsidR="0061474E">
        <w:rPr>
          <w:rFonts w:hint="eastAsia"/>
        </w:rPr>
        <w:t>高抗风险性和</w:t>
      </w:r>
      <w:r w:rsidR="0061474E" w:rsidRPr="001959E9">
        <w:t>高成长性，无法通过丰厚的利润留存应对突发危机；另一方面，它们虽然没有极端的债务危机，但也承担着常规的利息负担。在经济下行期或行业出清阶段，</w:t>
      </w:r>
      <w:r w:rsidR="0061474E">
        <w:rPr>
          <w:rFonts w:hint="eastAsia"/>
        </w:rPr>
        <w:t>这类平庸的企业可能更容易因资金链断裂而破产，即</w:t>
      </w:r>
      <w:r w:rsidRPr="00B5063A">
        <w:t>当企业资产创利能力恶化，且自有资本缓冲垫薄弱时，破产风险呈非线性放大。这一方向与</w:t>
      </w:r>
      <w:r w:rsidRPr="00B5063A">
        <w:lastRenderedPageBreak/>
        <w:t>Altman</w:t>
      </w:r>
      <w:r w:rsidRPr="00B5063A">
        <w:t>（</w:t>
      </w:r>
      <w:r w:rsidRPr="00B5063A">
        <w:t>1968</w:t>
      </w:r>
      <w:r w:rsidRPr="00B5063A">
        <w:t>）的</w:t>
      </w:r>
      <w:r w:rsidRPr="00B5063A">
        <w:t>Z-Score</w:t>
      </w:r>
      <w:r w:rsidRPr="00B5063A">
        <w:t>框架中</w:t>
      </w:r>
      <w:r w:rsidRPr="00B5063A">
        <w:t>Retained Earnings/Total Assets</w:t>
      </w:r>
      <w:r w:rsidRPr="00B5063A">
        <w:t>和</w:t>
      </w:r>
      <w:r w:rsidRPr="00B5063A">
        <w:t>EBIT/Total Assets</w:t>
      </w:r>
      <w:r w:rsidRPr="00B5063A">
        <w:t>的核心逻辑一致</w:t>
      </w:r>
      <w:r w:rsidR="00E14FC7">
        <w:rPr>
          <w:rFonts w:hint="eastAsia"/>
        </w:rPr>
        <w:t>：</w:t>
      </w:r>
      <w:r w:rsidRPr="00B5063A">
        <w:t>盈利积累与资本结构共同决定企业生存能力</w:t>
      </w:r>
      <w:r w:rsidR="0061474E">
        <w:fldChar w:fldCharType="begin"/>
      </w:r>
      <w:r w:rsidR="0061474E">
        <w:instrText xml:space="preserve"> ADDIN NE.Ref.{377C409F-5C60-4C7D-BC97-90CBBC2FD661}</w:instrText>
      </w:r>
      <w:r w:rsidR="0061474E">
        <w:fldChar w:fldCharType="separate"/>
      </w:r>
      <w:r w:rsidR="000D0331">
        <w:rPr>
          <w:rFonts w:cs="Times New Roman"/>
          <w:color w:val="080000"/>
          <w:kern w:val="0"/>
          <w:vertAlign w:val="superscript"/>
        </w:rPr>
        <w:t>[6]</w:t>
      </w:r>
      <w:r w:rsidR="0061474E">
        <w:fldChar w:fldCharType="end"/>
      </w:r>
      <w:r w:rsidRPr="00B5063A">
        <w:t>。</w:t>
      </w:r>
      <w:r w:rsidR="0061474E" w:rsidRPr="00E02E33">
        <w:t>特别值得注意的是</w:t>
      </w:r>
      <w:r w:rsidR="0061474E" w:rsidRPr="00E02E33">
        <w:t>F</w:t>
      </w:r>
      <w:r w:rsidR="00841F80">
        <w:rPr>
          <w:rFonts w:hint="eastAsia"/>
        </w:rPr>
        <w:t>14</w:t>
      </w:r>
      <w:r w:rsidR="0061474E" w:rsidRPr="00E02E33">
        <w:t>（</w:t>
      </w:r>
      <w:r w:rsidR="0061474E" w:rsidRPr="00E02E33">
        <w:rPr>
          <w:rFonts w:hint="eastAsia"/>
        </w:rPr>
        <w:t>净利润与股东权益比率</w:t>
      </w:r>
      <w:r w:rsidR="0061474E" w:rsidRPr="00E02E33">
        <w:t>）</w:t>
      </w:r>
      <w:r w:rsidR="0061474E">
        <w:rPr>
          <w:rFonts w:hint="eastAsia"/>
        </w:rPr>
        <w:t>作为唯一幸存的纯线性项虽然通过了</w:t>
      </w:r>
      <w:r w:rsidR="0061474E">
        <w:rPr>
          <w:rFonts w:hint="eastAsia"/>
        </w:rPr>
        <w:t>SCAD</w:t>
      </w:r>
      <w:r w:rsidR="0061474E">
        <w:rPr>
          <w:rFonts w:hint="eastAsia"/>
        </w:rPr>
        <w:t>惩罚，但是影响并不显著。</w:t>
      </w:r>
      <w:r w:rsidR="0061474E" w:rsidRPr="0061474E">
        <w:t>F05</w:t>
      </w:r>
      <w:r w:rsidR="0061474E" w:rsidRPr="0061474E">
        <w:t>（流动负债</w:t>
      </w:r>
      <w:r w:rsidR="0061474E" w:rsidRPr="0061474E">
        <w:t>/</w:t>
      </w:r>
      <w:r w:rsidR="0061474E" w:rsidRPr="0061474E">
        <w:t>权益</w:t>
      </w:r>
      <w:r w:rsidR="0061474E">
        <w:rPr>
          <w:rFonts w:hint="eastAsia"/>
        </w:rPr>
        <w:t>ns1</w:t>
      </w:r>
      <w:r w:rsidR="0061474E" w:rsidRPr="0061474E">
        <w:t xml:space="preserve"> × </w:t>
      </w:r>
      <w:r w:rsidR="0061474E" w:rsidRPr="0061474E">
        <w:t>净值周转率</w:t>
      </w:r>
      <w:r w:rsidR="0061474E">
        <w:rPr>
          <w:rFonts w:hint="eastAsia"/>
        </w:rPr>
        <w:t>ns2</w:t>
      </w:r>
      <w:r w:rsidR="0061474E" w:rsidRPr="0061474E">
        <w:t>）效应量为负且绝对值最大</w:t>
      </w:r>
      <w:r w:rsidR="006B3544">
        <w:rPr>
          <w:rFonts w:hint="eastAsia"/>
        </w:rPr>
        <w:t>的特征</w:t>
      </w:r>
      <w:r w:rsidR="0061474E">
        <w:rPr>
          <w:rFonts w:hint="eastAsia"/>
        </w:rPr>
        <w:t>，反映</w:t>
      </w:r>
      <w:r w:rsidR="0061474E" w:rsidRPr="0061474E">
        <w:t>在短期债务压力高企的背景下，若权益周转率处于</w:t>
      </w:r>
      <w:r w:rsidR="006B3544">
        <w:rPr>
          <w:rFonts w:hint="eastAsia"/>
        </w:rPr>
        <w:t>中等</w:t>
      </w:r>
      <w:r w:rsidR="0061474E" w:rsidRPr="0061474E">
        <w:t>水平，破产风险</w:t>
      </w:r>
      <w:r w:rsidR="006B3544">
        <w:rPr>
          <w:rFonts w:hint="eastAsia"/>
        </w:rPr>
        <w:t>仍会</w:t>
      </w:r>
      <w:r w:rsidR="0061474E" w:rsidRPr="0061474E">
        <w:t>显著上升。印证了</w:t>
      </w:r>
      <w:r w:rsidR="0061474E" w:rsidRPr="0061474E">
        <w:t>Ohlson</w:t>
      </w:r>
      <w:r w:rsidR="0061474E" w:rsidRPr="0061474E">
        <w:t>（</w:t>
      </w:r>
      <w:r w:rsidR="0061474E" w:rsidRPr="0061474E">
        <w:t>1980</w:t>
      </w:r>
      <w:r w:rsidR="0061474E" w:rsidRPr="0061474E">
        <w:t>）关于短期流动性与营运效率交互影响企业存续的判断</w:t>
      </w:r>
      <w:r w:rsidR="0061474E">
        <w:fldChar w:fldCharType="begin"/>
      </w:r>
      <w:r w:rsidR="0061474E">
        <w:instrText xml:space="preserve"> ADDIN NE.Ref.{8891B68C-93F6-4BC5-9BC9-5F41BE89D1FC}</w:instrText>
      </w:r>
      <w:r w:rsidR="0061474E">
        <w:fldChar w:fldCharType="separate"/>
      </w:r>
      <w:r w:rsidR="000D0331">
        <w:rPr>
          <w:rFonts w:cs="Times New Roman"/>
          <w:color w:val="080000"/>
          <w:kern w:val="0"/>
          <w:vertAlign w:val="superscript"/>
        </w:rPr>
        <w:t>[7]</w:t>
      </w:r>
      <w:r w:rsidR="0061474E">
        <w:fldChar w:fldCharType="end"/>
      </w:r>
      <w:r w:rsidR="0061474E" w:rsidRPr="0061474E">
        <w:t>。</w:t>
      </w:r>
      <w:r w:rsidR="000F5C1A">
        <w:rPr>
          <w:rFonts w:hint="eastAsia"/>
        </w:rPr>
        <w:t>其他特征因篇幅原因不在此继续展开讨论。可以看到，</w:t>
      </w:r>
      <w:r w:rsidR="009D6196" w:rsidRPr="009D6196">
        <w:t>显著变量中有</w:t>
      </w:r>
      <w:r w:rsidR="009D6196" w:rsidRPr="009D6196">
        <w:t xml:space="preserve"> 7 </w:t>
      </w:r>
      <w:r w:rsidR="009D6196" w:rsidRPr="009D6196">
        <w:t>项涉及杠杆维度与其他维度的交叉，表明杠杆水平在放大或缓冲其他维度风险中发挥着核心角色。</w:t>
      </w:r>
    </w:p>
    <w:p w14:paraId="694453D8" w14:textId="7AEC3BC5" w:rsidR="009D6196" w:rsidRPr="009D6196" w:rsidRDefault="009D6196" w:rsidP="001D3F75">
      <w:pPr>
        <w:spacing w:line="480" w:lineRule="exact"/>
        <w:ind w:firstLine="480"/>
      </w:pPr>
      <w:r w:rsidRPr="009D6196">
        <w:rPr>
          <w:rFonts w:hint="eastAsia"/>
        </w:rPr>
        <w:t>上表还展现出</w:t>
      </w:r>
      <w:r w:rsidRPr="009D6196">
        <w:t xml:space="preserve">Bootstrap </w:t>
      </w:r>
      <w:r w:rsidRPr="009D6196">
        <w:t>置信区间的平均宽度为</w:t>
      </w:r>
      <w:r w:rsidRPr="009D6196">
        <w:t xml:space="preserve"> Wald </w:t>
      </w:r>
      <w:r w:rsidRPr="009D6196">
        <w:t>置信区间的</w:t>
      </w:r>
      <w:r w:rsidRPr="009D6196">
        <w:t xml:space="preserve"> 3.94 </w:t>
      </w:r>
      <w:r w:rsidRPr="009D6196">
        <w:t>倍，两者存在系统性偏差。这一系统性偏差的根源在于本文数据固有的结构性共线性。本文的特征工程本质上是在创造高维交互特征空间。这一扩展在提升预测精度的同时，也引入了变量间的高度相关性。在此条件下，</w:t>
      </w:r>
      <w:r w:rsidRPr="009D6196">
        <w:t xml:space="preserve">Logistic </w:t>
      </w:r>
      <w:r w:rsidRPr="009D6196">
        <w:t>回归的</w:t>
      </w:r>
      <w:r w:rsidRPr="009D6196">
        <w:t xml:space="preserve"> Fisher </w:t>
      </w:r>
      <w:r w:rsidRPr="009D6196">
        <w:t>信息矩阵趋于病态，其逆矩阵低估了真实的抽样变异。</w:t>
      </w:r>
      <w:r w:rsidRPr="009D6196">
        <w:t xml:space="preserve">Bootstrap </w:t>
      </w:r>
      <w:r w:rsidRPr="009D6196">
        <w:t>方法通过对原始数据的重复抽样，无需依赖信息矩阵的可逆性假设，因而能够更加真实地反映参数估计的不确定性。</w:t>
      </w:r>
    </w:p>
    <w:p w14:paraId="440AFED4" w14:textId="74DEDF3B" w:rsidR="006B3544" w:rsidRDefault="009D6196" w:rsidP="001D3F75">
      <w:pPr>
        <w:spacing w:line="480" w:lineRule="exact"/>
        <w:ind w:firstLine="480"/>
      </w:pPr>
      <w:r>
        <w:rPr>
          <w:rFonts w:hint="eastAsia"/>
        </w:rPr>
        <w:t>最终</w:t>
      </w:r>
      <w:r w:rsidR="006B3544">
        <w:rPr>
          <w:rFonts w:hint="eastAsia"/>
        </w:rPr>
        <w:t>Bootstrap</w:t>
      </w:r>
      <w:r w:rsidR="006B3544">
        <w:rPr>
          <w:rFonts w:hint="eastAsia"/>
        </w:rPr>
        <w:t>置信区间</w:t>
      </w:r>
      <w:r>
        <w:rPr>
          <w:rFonts w:hint="eastAsia"/>
        </w:rPr>
        <w:t>可视化展示如下图。</w:t>
      </w:r>
    </w:p>
    <w:p w14:paraId="51451B7C" w14:textId="5616CEDE" w:rsidR="009D6196" w:rsidRDefault="009D6196" w:rsidP="003057C1">
      <w:pPr>
        <w:pStyle w:val="aff1"/>
        <w:spacing w:line="360" w:lineRule="auto"/>
      </w:pPr>
      <w:r>
        <w:rPr>
          <w:noProof/>
        </w:rPr>
        <w:drawing>
          <wp:inline distT="0" distB="0" distL="0" distR="0" wp14:anchorId="0804D424" wp14:editId="52B73D09">
            <wp:extent cx="3646185" cy="1594069"/>
            <wp:effectExtent l="0" t="0" r="0" b="6350"/>
            <wp:docPr id="65373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56" cstate="print">
                      <a:extLst>
                        <a:ext uri="{28A0092B-C50C-407E-A947-70E740481C1C}">
                          <a14:useLocalDpi xmlns:a14="http://schemas.microsoft.com/office/drawing/2010/main" val="0"/>
                        </a:ext>
                      </a:extLst>
                    </a:blip>
                    <a:srcRect t="13232"/>
                    <a:stretch>
                      <a:fillRect/>
                    </a:stretch>
                  </pic:blipFill>
                  <pic:spPr bwMode="auto">
                    <a:xfrm>
                      <a:off x="0" y="0"/>
                      <a:ext cx="3701780" cy="1618374"/>
                    </a:xfrm>
                    <a:prstGeom prst="rect">
                      <a:avLst/>
                    </a:prstGeom>
                    <a:noFill/>
                    <a:ln>
                      <a:noFill/>
                    </a:ln>
                    <a:extLst>
                      <a:ext uri="{53640926-AAD7-44D8-BBD7-CCE9431645EC}">
                        <a14:shadowObscured xmlns:a14="http://schemas.microsoft.com/office/drawing/2010/main"/>
                      </a:ext>
                    </a:extLst>
                  </pic:spPr>
                </pic:pic>
              </a:graphicData>
            </a:graphic>
          </wp:inline>
        </w:drawing>
      </w:r>
    </w:p>
    <w:p w14:paraId="6B28F37C" w14:textId="6FF3EFE1" w:rsidR="00B5063A" w:rsidRPr="00B85419" w:rsidRDefault="009D6196" w:rsidP="001D3F75">
      <w:pPr>
        <w:pStyle w:val="a1"/>
        <w:spacing w:line="480" w:lineRule="exact"/>
      </w:pPr>
      <w:bookmarkStart w:id="60" w:name="_Toc228107867"/>
      <w:r>
        <w:rPr>
          <w:rFonts w:hint="eastAsia"/>
        </w:rPr>
        <w:t>Bootstrap</w:t>
      </w:r>
      <w:r>
        <w:rPr>
          <w:rFonts w:hint="eastAsia"/>
        </w:rPr>
        <w:t>后选择推断可视化结果图</w:t>
      </w:r>
      <w:bookmarkEnd w:id="60"/>
    </w:p>
    <w:p w14:paraId="1FDCE952" w14:textId="6160382B" w:rsidR="0052265F" w:rsidRPr="0052265F" w:rsidRDefault="0052265F" w:rsidP="001D3F75">
      <w:pPr>
        <w:spacing w:line="480" w:lineRule="exact"/>
        <w:ind w:firstLine="480"/>
      </w:pPr>
      <w:r w:rsidRPr="00C24319">
        <w:t>通过最大化</w:t>
      </w:r>
      <w:r w:rsidRPr="00C24319">
        <w:t xml:space="preserve"> Youden </w:t>
      </w:r>
      <w:r w:rsidRPr="00C24319">
        <w:t>指数（</w:t>
      </w:r>
      <w:r w:rsidR="00795AB6" w:rsidRPr="001B6841">
        <w:rPr>
          <w:position w:val="-11"/>
        </w:rPr>
        <w:object w:dxaOrig="1616" w:dyaOrig="328" w14:anchorId="78EFA27D">
          <v:shape id="_x0000_i1094" type="#_x0000_t75" style="width:81pt;height:16.15pt" o:ole="">
            <v:imagedata r:id="rId157" o:title=""/>
          </v:shape>
          <o:OLEObject Type="Embed" ProgID="Equation.AxMath" ShapeID="_x0000_i1094" DrawAspect="Content" ObjectID="_1841744843" r:id="rId158"/>
        </w:object>
      </w:r>
      <w:r w:rsidRPr="00C24319">
        <w:t>）寻优得到的最佳截断阈值为</w:t>
      </w:r>
      <w:r w:rsidRPr="00C24319">
        <w:t xml:space="preserve"> 0.0317</w:t>
      </w:r>
      <w:r w:rsidRPr="00C24319">
        <w:t>。</w:t>
      </w:r>
      <w:r w:rsidRPr="00C24319">
        <w:t xml:space="preserve">0.0317 </w:t>
      </w:r>
      <w:r w:rsidRPr="00C24319">
        <w:t>并非企业真实的违约概率，而是相对风险经验分位数。该数值在统计上表征了模型区分正负样本的最佳决策边界：即当企业的相对风险评分越过</w:t>
      </w:r>
      <w:r w:rsidRPr="00C24319">
        <w:t xml:space="preserve"> 0.0317 </w:t>
      </w:r>
      <w:r w:rsidRPr="00C24319">
        <w:t>这一拐点时，</w:t>
      </w:r>
      <w:r w:rsidR="006B3544">
        <w:rPr>
          <w:rFonts w:hint="eastAsia"/>
        </w:rPr>
        <w:t>模型</w:t>
      </w:r>
      <w:r w:rsidRPr="00C24319">
        <w:t>将其判定为高危群体能够最大化统计层面的敏感度与特异度之和。</w:t>
      </w:r>
    </w:p>
    <w:p w14:paraId="07044B7B" w14:textId="47545FDB" w:rsidR="00395787" w:rsidRDefault="006B3544" w:rsidP="001D3F75">
      <w:pPr>
        <w:spacing w:line="480" w:lineRule="exact"/>
        <w:ind w:firstLine="480"/>
      </w:pPr>
      <w:r>
        <w:rPr>
          <w:rFonts w:hint="eastAsia"/>
        </w:rPr>
        <w:t>接下来，进行</w:t>
      </w:r>
      <w:r w:rsidR="00841F80" w:rsidRPr="00395787">
        <w:t>代价敏感转移</w:t>
      </w:r>
      <w:r w:rsidR="00841F80">
        <w:rPr>
          <w:rFonts w:hint="eastAsia"/>
        </w:rPr>
        <w:t>分析如下。</w:t>
      </w:r>
      <w:r w:rsidR="00395787">
        <w:rPr>
          <w:rFonts w:hint="eastAsia"/>
        </w:rPr>
        <w:t>不妨假设</w:t>
      </w:r>
      <w:r w:rsidR="00395787" w:rsidRPr="00395787">
        <w:t>破产</w:t>
      </w:r>
      <w:r w:rsidR="00395787">
        <w:rPr>
          <w:rFonts w:hint="eastAsia"/>
        </w:rPr>
        <w:t>的</w:t>
      </w:r>
      <w:r w:rsidR="00395787" w:rsidRPr="00395787">
        <w:t>预期误判成本为</w:t>
      </w:r>
      <w:r w:rsidR="00795AB6" w:rsidRPr="001B6841">
        <w:rPr>
          <w:position w:val="-11"/>
        </w:rPr>
        <w:object w:dxaOrig="1306" w:dyaOrig="329" w14:anchorId="48AE6556">
          <v:shape id="_x0000_i1095" type="#_x0000_t75" style="width:65.25pt;height:16.9pt" o:ole="">
            <v:imagedata r:id="rId159" o:title=""/>
          </v:shape>
          <o:OLEObject Type="Embed" ProgID="Equation.AxMath" ShapeID="_x0000_i1095" DrawAspect="Content" ObjectID="_1841744844" r:id="rId160"/>
        </w:object>
      </w:r>
      <w:r w:rsidR="00395787">
        <w:rPr>
          <w:rFonts w:hint="eastAsia"/>
        </w:rPr>
        <w:t>，</w:t>
      </w:r>
      <w:r w:rsidR="00395787" w:rsidRPr="00395787">
        <w:t>健康</w:t>
      </w:r>
      <w:r w:rsidR="00395787">
        <w:rPr>
          <w:rFonts w:hint="eastAsia"/>
        </w:rPr>
        <w:t>的</w:t>
      </w:r>
      <w:r w:rsidR="00395787" w:rsidRPr="00395787">
        <w:t>预期的误判成本为</w:t>
      </w:r>
      <w:r w:rsidR="00795AB6" w:rsidRPr="001B6841">
        <w:rPr>
          <w:position w:val="-11"/>
        </w:rPr>
        <w:object w:dxaOrig="693" w:dyaOrig="329" w14:anchorId="410586E5">
          <v:shape id="_x0000_i1096" type="#_x0000_t75" style="width:34.5pt;height:16.9pt" o:ole="">
            <v:imagedata r:id="rId161" o:title=""/>
          </v:shape>
          <o:OLEObject Type="Embed" ProgID="Equation.AxMath" ShapeID="_x0000_i1096" DrawAspect="Content" ObjectID="_1841744845" r:id="rId162"/>
        </w:object>
      </w:r>
      <w:r w:rsidR="00395787">
        <w:rPr>
          <w:rFonts w:hint="eastAsia"/>
        </w:rPr>
        <w:t>，</w:t>
      </w:r>
      <w:r w:rsidR="00395787" w:rsidRPr="00395787">
        <w:t>根据</w:t>
      </w:r>
      <w:r w:rsidR="00395787" w:rsidRPr="000F5C1A">
        <w:rPr>
          <w:b/>
          <w:bCs/>
        </w:rPr>
        <w:t>贝叶斯决策理论</w:t>
      </w:r>
      <w:r w:rsidR="00395787" w:rsidRPr="00395787">
        <w:t>，当预测为破产的期望成本小于预测为健康的期望成本时，才</w:t>
      </w:r>
      <w:r w:rsidR="009D1861">
        <w:rPr>
          <w:rFonts w:hint="eastAsia"/>
        </w:rPr>
        <w:t>能</w:t>
      </w:r>
      <w:r w:rsidR="00395787">
        <w:rPr>
          <w:rFonts w:hint="eastAsia"/>
        </w:rPr>
        <w:t>将其标记为可能破产，</w:t>
      </w:r>
      <w:r w:rsidR="00395787" w:rsidRPr="00395787">
        <w:t>即</w:t>
      </w:r>
      <w:r w:rsidR="00395787">
        <w:rPr>
          <w:rFonts w:hint="eastAsia"/>
        </w:rPr>
        <w:t>当</w:t>
      </w:r>
      <w:r w:rsidR="00395787" w:rsidRPr="00395787">
        <w:t>：</w:t>
      </w:r>
    </w:p>
    <w:p w14:paraId="338FF621" w14:textId="3D522FF6" w:rsidR="00395787" w:rsidRPr="00395787" w:rsidRDefault="00395787" w:rsidP="003057C1">
      <w:pPr>
        <w:pStyle w:val="AMDisplayEquation"/>
        <w:spacing w:line="360" w:lineRule="auto"/>
      </w:pPr>
      <w:r>
        <w:lastRenderedPageBreak/>
        <w:tab/>
      </w:r>
      <w:r w:rsidR="00795AB6" w:rsidRPr="001B6841">
        <w:rPr>
          <w:position w:val="-11"/>
        </w:rPr>
        <w:object w:dxaOrig="1941" w:dyaOrig="329" w14:anchorId="4699F34C">
          <v:shape id="_x0000_i1097" type="#_x0000_t75" style="width:96.75pt;height:16.9pt" o:ole="">
            <v:imagedata r:id="rId163" o:title=""/>
          </v:shape>
          <o:OLEObject Type="Embed" ProgID="Equation.AxMath" ShapeID="_x0000_i1097" DrawAspect="Content" ObjectID="_1841744846" r:id="rId16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16</w:instrText>
        </w:r>
      </w:fldSimple>
      <w:r>
        <w:instrText>)</w:instrText>
      </w:r>
      <w:r>
        <w:fldChar w:fldCharType="end"/>
      </w:r>
    </w:p>
    <w:p w14:paraId="0625641C" w14:textId="687B274B" w:rsidR="00395787" w:rsidRDefault="00395787" w:rsidP="003057C1">
      <w:pPr>
        <w:spacing w:line="360" w:lineRule="auto"/>
        <w:ind w:firstLine="480"/>
      </w:pPr>
      <w:r>
        <w:rPr>
          <w:rFonts w:hint="eastAsia"/>
        </w:rPr>
        <w:t>其中</w:t>
      </w:r>
      <w:r w:rsidR="00795AB6" w:rsidRPr="001B6841">
        <w:rPr>
          <w:position w:val="-11"/>
        </w:rPr>
        <w:object w:dxaOrig="180" w:dyaOrig="328" w14:anchorId="473527CC">
          <v:shape id="_x0000_i1098" type="#_x0000_t75" style="width:9.75pt;height:16.15pt" o:ole="">
            <v:imagedata r:id="rId17" o:title=""/>
          </v:shape>
          <o:OLEObject Type="Embed" ProgID="Equation.AxMath" ShapeID="_x0000_i1098" DrawAspect="Content" ObjectID="_1841744847" r:id="rId165"/>
        </w:object>
      </w:r>
      <w:r>
        <w:rPr>
          <w:rFonts w:hint="eastAsia"/>
        </w:rPr>
        <w:t>为最优阈值。解该不等式得理论最优阈值：</w:t>
      </w:r>
    </w:p>
    <w:p w14:paraId="1266DF2F" w14:textId="63CF9A1E" w:rsidR="00395787" w:rsidRPr="00395787" w:rsidRDefault="00395787" w:rsidP="003057C1">
      <w:pPr>
        <w:pStyle w:val="AMDisplayEquation"/>
        <w:spacing w:line="360" w:lineRule="auto"/>
      </w:pPr>
      <w:r>
        <w:tab/>
      </w:r>
      <w:r w:rsidR="00795AB6" w:rsidRPr="001B6841">
        <w:rPr>
          <w:position w:val="-41"/>
        </w:rPr>
        <w:object w:dxaOrig="2665" w:dyaOrig="770" w14:anchorId="13722F77">
          <v:shape id="_x0000_i1099" type="#_x0000_t75" style="width:133.15pt;height:37.5pt" o:ole="">
            <v:imagedata r:id="rId166" o:title=""/>
          </v:shape>
          <o:OLEObject Type="Embed" ProgID="Equation.AxMath" ShapeID="_x0000_i1099" DrawAspect="Content" ObjectID="_1841744848" r:id="rId16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17</w:instrText>
        </w:r>
      </w:fldSimple>
      <w:r>
        <w:instrText>)</w:instrText>
      </w:r>
      <w:r>
        <w:fldChar w:fldCharType="end"/>
      </w:r>
    </w:p>
    <w:p w14:paraId="5E31D9AB" w14:textId="204C6A0C" w:rsidR="005D73EA" w:rsidRDefault="00395787" w:rsidP="003057C1">
      <w:pPr>
        <w:spacing w:line="360" w:lineRule="auto"/>
        <w:ind w:firstLine="480"/>
      </w:pPr>
      <w:r>
        <w:rPr>
          <w:rFonts w:hint="eastAsia"/>
        </w:rPr>
        <w:t>假设所求最优阈值（求解为</w:t>
      </w:r>
      <w:r>
        <w:rPr>
          <w:rFonts w:hint="eastAsia"/>
        </w:rPr>
        <w:t>0.0317</w:t>
      </w:r>
      <w:r>
        <w:rPr>
          <w:rFonts w:hint="eastAsia"/>
        </w:rPr>
        <w:t>）即为理论最优阈值，此时带入上式得到：</w:t>
      </w:r>
    </w:p>
    <w:p w14:paraId="7AEBDC12" w14:textId="223FDABA" w:rsidR="00395787" w:rsidRDefault="00395787" w:rsidP="003057C1">
      <w:pPr>
        <w:pStyle w:val="AMDisplayEquation"/>
        <w:spacing w:line="360" w:lineRule="auto"/>
      </w:pPr>
      <w:r>
        <w:tab/>
      </w:r>
      <w:r w:rsidR="00795AB6" w:rsidRPr="001B6841">
        <w:rPr>
          <w:position w:val="-41"/>
        </w:rPr>
        <w:object w:dxaOrig="3420" w:dyaOrig="770" w14:anchorId="6D7EE2DA">
          <v:shape id="_x0000_i1100" type="#_x0000_t75" style="width:171.4pt;height:37.5pt" o:ole="">
            <v:imagedata r:id="rId168" o:title=""/>
          </v:shape>
          <o:OLEObject Type="Embed" ProgID="Equation.AxMath" ShapeID="_x0000_i1100" DrawAspect="Content" ObjectID="_1841744849" r:id="rId16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18</w:instrText>
        </w:r>
      </w:fldSimple>
      <w:r>
        <w:instrText>)</w:instrText>
      </w:r>
      <w:r>
        <w:fldChar w:fldCharType="end"/>
      </w:r>
    </w:p>
    <w:p w14:paraId="76A57135" w14:textId="1A9699A3" w:rsidR="00395787" w:rsidRDefault="00395787" w:rsidP="001D3F75">
      <w:pPr>
        <w:spacing w:line="480" w:lineRule="exact"/>
        <w:ind w:firstLine="480"/>
      </w:pPr>
      <w:r>
        <w:rPr>
          <w:rFonts w:hint="eastAsia"/>
        </w:rPr>
        <w:t>这说明</w:t>
      </w:r>
      <w:r w:rsidRPr="00395787">
        <w:t>漏掉一个破产企业的代价，大约是错杀一个健康企业代价的</w:t>
      </w:r>
      <w:r w:rsidRPr="00395787">
        <w:t>30.5</w:t>
      </w:r>
      <w:r w:rsidRPr="00395787">
        <w:t>倍</w:t>
      </w:r>
      <w:r>
        <w:rPr>
          <w:rFonts w:hint="eastAsia"/>
        </w:rPr>
        <w:t>，再次从数据端论证了找出破产企业的重要性。</w:t>
      </w:r>
    </w:p>
    <w:p w14:paraId="341FF403" w14:textId="3E7D2FF1" w:rsidR="00395787" w:rsidRDefault="00395787" w:rsidP="001D3F75">
      <w:pPr>
        <w:spacing w:line="480" w:lineRule="exact"/>
        <w:ind w:firstLine="480"/>
      </w:pPr>
      <w:r>
        <w:rPr>
          <w:rFonts w:hint="eastAsia"/>
        </w:rPr>
        <w:t>接下来，对最终模型进行评估，可视化结果如下：</w:t>
      </w:r>
    </w:p>
    <w:p w14:paraId="48E0D4C1" w14:textId="77777777" w:rsidR="00395787" w:rsidRDefault="00395787" w:rsidP="003057C1">
      <w:pPr>
        <w:pStyle w:val="aff1"/>
        <w:spacing w:line="360" w:lineRule="auto"/>
      </w:pPr>
      <w:r>
        <w:rPr>
          <w:noProof/>
        </w:rPr>
        <w:drawing>
          <wp:inline distT="0" distB="0" distL="0" distR="0" wp14:anchorId="1077E6DB" wp14:editId="015176E7">
            <wp:extent cx="4019744" cy="3128579"/>
            <wp:effectExtent l="0" t="0" r="0" b="0"/>
            <wp:docPr id="2121169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70" cstate="print">
                      <a:extLst>
                        <a:ext uri="{28A0092B-C50C-407E-A947-70E740481C1C}">
                          <a14:useLocalDpi xmlns:a14="http://schemas.microsoft.com/office/drawing/2010/main" val="0"/>
                        </a:ext>
                      </a:extLst>
                    </a:blip>
                    <a:srcRect t="5085"/>
                    <a:stretch>
                      <a:fillRect/>
                    </a:stretch>
                  </pic:blipFill>
                  <pic:spPr bwMode="auto">
                    <a:xfrm>
                      <a:off x="0" y="0"/>
                      <a:ext cx="4135776" cy="3218887"/>
                    </a:xfrm>
                    <a:prstGeom prst="rect">
                      <a:avLst/>
                    </a:prstGeom>
                    <a:noFill/>
                    <a:ln>
                      <a:noFill/>
                    </a:ln>
                    <a:extLst>
                      <a:ext uri="{53640926-AAD7-44D8-BBD7-CCE9431645EC}">
                        <a14:shadowObscured xmlns:a14="http://schemas.microsoft.com/office/drawing/2010/main"/>
                      </a:ext>
                    </a:extLst>
                  </pic:spPr>
                </pic:pic>
              </a:graphicData>
            </a:graphic>
          </wp:inline>
        </w:drawing>
      </w:r>
    </w:p>
    <w:p w14:paraId="744EDCC2" w14:textId="46004CA0" w:rsidR="00395787" w:rsidRDefault="000645A3" w:rsidP="001D3F75">
      <w:pPr>
        <w:pStyle w:val="a1"/>
        <w:spacing w:line="480" w:lineRule="exact"/>
        <w:ind w:firstLine="360"/>
      </w:pPr>
      <w:bookmarkStart w:id="61" w:name="_Toc228107868"/>
      <w:r>
        <w:rPr>
          <w:rFonts w:hint="eastAsia"/>
        </w:rPr>
        <w:t>主模型评估组合图</w:t>
      </w:r>
      <w:bookmarkEnd w:id="61"/>
    </w:p>
    <w:p w14:paraId="14CDBEDD" w14:textId="09801782" w:rsidR="00395787" w:rsidRDefault="00C24319" w:rsidP="001D3F75">
      <w:pPr>
        <w:spacing w:line="480" w:lineRule="exact"/>
        <w:ind w:firstLine="480"/>
      </w:pPr>
      <w:r>
        <w:rPr>
          <w:rFonts w:hint="eastAsia"/>
        </w:rPr>
        <w:t>由上图可以看出，</w:t>
      </w:r>
      <w:r>
        <w:rPr>
          <w:rFonts w:hint="eastAsia"/>
        </w:rPr>
        <w:t>AUC</w:t>
      </w:r>
      <w:r>
        <w:rPr>
          <w:rFonts w:hint="eastAsia"/>
        </w:rPr>
        <w:t>被乐观估计为</w:t>
      </w:r>
      <w:r>
        <w:rPr>
          <w:rFonts w:hint="eastAsia"/>
        </w:rPr>
        <w:t>0.9380</w:t>
      </w:r>
      <w:r>
        <w:rPr>
          <w:rFonts w:hint="eastAsia"/>
        </w:rPr>
        <w:t>，而</w:t>
      </w:r>
      <w:r w:rsidR="006B3544">
        <w:rPr>
          <w:rFonts w:hint="eastAsia"/>
        </w:rPr>
        <w:t>P</w:t>
      </w:r>
      <w:r>
        <w:rPr>
          <w:rFonts w:hint="eastAsia"/>
        </w:rPr>
        <w:t>R-AUC</w:t>
      </w:r>
      <w:r>
        <w:rPr>
          <w:rFonts w:hint="eastAsia"/>
        </w:rPr>
        <w:t>仅为</w:t>
      </w:r>
      <w:r>
        <w:rPr>
          <w:rFonts w:hint="eastAsia"/>
        </w:rPr>
        <w:t>0.4222</w:t>
      </w:r>
      <w:r>
        <w:rPr>
          <w:rFonts w:hint="eastAsia"/>
        </w:rPr>
        <w:t>，说明</w:t>
      </w:r>
      <w:r w:rsidRPr="00C24319">
        <w:t>为了捕获更多的阳性样本，模型不可避免地引入了大量假阳性，导致</w:t>
      </w:r>
      <w:r>
        <w:rPr>
          <w:rFonts w:hint="eastAsia"/>
        </w:rPr>
        <w:t>预测精确率</w:t>
      </w:r>
      <w:r w:rsidRPr="00C24319">
        <w:t>迅速下滑</w:t>
      </w:r>
      <w:r>
        <w:rPr>
          <w:rFonts w:hint="eastAsia"/>
        </w:rPr>
        <w:t>。</w:t>
      </w:r>
      <w:r>
        <w:rPr>
          <w:rFonts w:hint="eastAsia"/>
        </w:rPr>
        <w:t>KS</w:t>
      </w:r>
      <w:r>
        <w:rPr>
          <w:rFonts w:hint="eastAsia"/>
        </w:rPr>
        <w:t>统计量为</w:t>
      </w:r>
      <w:r>
        <w:rPr>
          <w:rFonts w:hint="eastAsia"/>
        </w:rPr>
        <w:t>0.7638</w:t>
      </w:r>
      <w:r w:rsidRPr="00C24319">
        <w:t>表明模型对正负样本的分布有极强的分离能力</w:t>
      </w:r>
      <w:r>
        <w:rPr>
          <w:rFonts w:hint="eastAsia"/>
        </w:rPr>
        <w:t>，模型挑选出破产企业的能力相当出色。</w:t>
      </w:r>
      <w:r w:rsidRPr="00C24319">
        <w:t>可靠性图表显示模型输出的概率与实际观测到的频率存在</w:t>
      </w:r>
      <w:r>
        <w:rPr>
          <w:rFonts w:hint="eastAsia"/>
        </w:rPr>
        <w:t>一定</w:t>
      </w:r>
      <w:r w:rsidRPr="00C24319">
        <w:t>偏离</w:t>
      </w:r>
      <w:r w:rsidR="001B6841">
        <w:rPr>
          <w:rFonts w:hint="eastAsia"/>
        </w:rPr>
        <w:t>，这很可能是因为建模时</w:t>
      </w:r>
      <w:r w:rsidR="006B3544">
        <w:rPr>
          <w:rFonts w:hint="eastAsia"/>
        </w:rPr>
        <w:t>引入了权重导致的</w:t>
      </w:r>
      <w:r w:rsidRPr="00C24319">
        <w:t>。</w:t>
      </w:r>
      <w:r>
        <w:rPr>
          <w:rFonts w:hint="eastAsia"/>
        </w:rPr>
        <w:t>具体各个模型指标（</w:t>
      </w:r>
      <w:r>
        <w:rPr>
          <w:rFonts w:hint="eastAsia"/>
        </w:rPr>
        <w:t>F1</w:t>
      </w:r>
      <w:r>
        <w:rPr>
          <w:rFonts w:hint="eastAsia"/>
        </w:rPr>
        <w:t>分数等）详见下文</w:t>
      </w:r>
      <w:r w:rsidR="001B6841">
        <w:rPr>
          <w:rFonts w:hint="eastAsia"/>
        </w:rPr>
        <w:t>模型比较部分</w:t>
      </w:r>
      <w:r>
        <w:rPr>
          <w:rFonts w:hint="eastAsia"/>
        </w:rPr>
        <w:t>。总而言之，该模型</w:t>
      </w:r>
      <w:r w:rsidR="00EF73D5">
        <w:rPr>
          <w:rFonts w:hint="eastAsia"/>
        </w:rPr>
        <w:t>大体拥有较好的分类性能。</w:t>
      </w:r>
    </w:p>
    <w:p w14:paraId="1B556A85" w14:textId="6402CE26" w:rsidR="001D64BB" w:rsidRDefault="001D64BB" w:rsidP="001D3F75">
      <w:pPr>
        <w:spacing w:line="480" w:lineRule="exact"/>
        <w:ind w:firstLine="480"/>
      </w:pPr>
      <w:r>
        <w:rPr>
          <w:rFonts w:hint="eastAsia"/>
        </w:rPr>
        <w:t>为</w:t>
      </w:r>
      <w:r w:rsidR="00921DBE">
        <w:rPr>
          <w:rFonts w:hint="eastAsia"/>
        </w:rPr>
        <w:t>进一步进行经济分析，</w:t>
      </w:r>
      <w:r w:rsidR="009D1861">
        <w:rPr>
          <w:rFonts w:hint="eastAsia"/>
        </w:rPr>
        <w:t>本文</w:t>
      </w:r>
      <w:r w:rsidRPr="00EF73D5">
        <w:t>通过</w:t>
      </w:r>
      <w:r w:rsidRPr="001D64BB">
        <w:t>后验概率反向校准</w:t>
      </w:r>
      <w:r>
        <w:rPr>
          <w:rFonts w:hint="eastAsia"/>
        </w:rPr>
        <w:t>进行概率</w:t>
      </w:r>
      <w:r w:rsidRPr="00EF73D5">
        <w:t>修正</w:t>
      </w:r>
      <w:r>
        <w:rPr>
          <w:rFonts w:hint="eastAsia"/>
        </w:rPr>
        <w:t>：</w:t>
      </w:r>
    </w:p>
    <w:p w14:paraId="6D5A0515" w14:textId="199B4D35" w:rsidR="001D64BB" w:rsidRDefault="001D64BB" w:rsidP="003057C1">
      <w:pPr>
        <w:pStyle w:val="AMDisplayEquation"/>
        <w:spacing w:line="360" w:lineRule="auto"/>
      </w:pPr>
      <w:r>
        <w:lastRenderedPageBreak/>
        <w:tab/>
      </w:r>
      <w:r w:rsidR="00795AB6" w:rsidRPr="00795AB6">
        <w:rPr>
          <w:position w:val="-24"/>
        </w:rPr>
        <w:object w:dxaOrig="3408" w:dyaOrig="604" w14:anchorId="3EE144B8">
          <v:shape id="_x0000_i1101" type="#_x0000_t75" style="width:170.25pt;height:29.65pt" o:ole="">
            <v:imagedata r:id="rId171" o:title=""/>
          </v:shape>
          <o:OLEObject Type="Embed" ProgID="Equation.AxMath" ShapeID="_x0000_i1101" DrawAspect="Content" ObjectID="_1841744850" r:id="rId17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19</w:instrText>
        </w:r>
      </w:fldSimple>
      <w:r>
        <w:instrText>)</w:instrText>
      </w:r>
      <w:r>
        <w:fldChar w:fldCharType="end"/>
      </w:r>
    </w:p>
    <w:p w14:paraId="298DAF0B" w14:textId="27827188" w:rsidR="001D64BB" w:rsidRPr="001D64BB" w:rsidRDefault="001D64BB" w:rsidP="001D3F75">
      <w:pPr>
        <w:spacing w:line="480" w:lineRule="exact"/>
        <w:ind w:firstLine="480"/>
      </w:pPr>
      <w:r>
        <w:rPr>
          <w:rFonts w:hint="eastAsia"/>
        </w:rPr>
        <w:t>其中，</w:t>
      </w:r>
      <w:r w:rsidR="00795AB6" w:rsidRPr="00795AB6">
        <w:rPr>
          <w:position w:val="-11"/>
        </w:rPr>
        <w:object w:dxaOrig="697" w:dyaOrig="329" w14:anchorId="24DDC220">
          <v:shape id="_x0000_i1102" type="#_x0000_t75" style="width:34.9pt;height:16.9pt" o:ole="">
            <v:imagedata r:id="rId173" o:title=""/>
          </v:shape>
          <o:OLEObject Type="Embed" ProgID="Equation.AxMath" ShapeID="_x0000_i1102" DrawAspect="Content" ObjectID="_1841744851" r:id="rId174"/>
        </w:object>
      </w:r>
      <w:r>
        <w:rPr>
          <w:rFonts w:hint="eastAsia"/>
        </w:rPr>
        <w:t>为模型估计的特征参数经</w:t>
      </w:r>
      <w:r>
        <w:rPr>
          <w:rFonts w:hint="eastAsia"/>
        </w:rPr>
        <w:t>Sigmod</w:t>
      </w:r>
      <w:r>
        <w:rPr>
          <w:rFonts w:hint="eastAsia"/>
        </w:rPr>
        <w:t>函数还原后得到的。</w:t>
      </w:r>
    </w:p>
    <w:p w14:paraId="0AA1B257" w14:textId="14F0E586" w:rsidR="00EF73D5" w:rsidRDefault="001D64BB" w:rsidP="003057C1">
      <w:pPr>
        <w:spacing w:line="360" w:lineRule="auto"/>
        <w:ind w:firstLine="480"/>
      </w:pPr>
      <w:r>
        <w:rPr>
          <w:rFonts w:hint="eastAsia"/>
        </w:rPr>
        <w:t>基于上述修正，我们再得到各个企业的修正概率后，通过与阈值</w:t>
      </w:r>
      <w:r w:rsidR="00795AB6" w:rsidRPr="00795AB6">
        <w:rPr>
          <w:position w:val="-41"/>
        </w:rPr>
        <w:object w:dxaOrig="2665" w:dyaOrig="770" w14:anchorId="4E373806">
          <v:shape id="_x0000_i1103" type="#_x0000_t75" style="width:133.9pt;height:38.65pt" o:ole="">
            <v:imagedata r:id="rId166" o:title=""/>
          </v:shape>
          <o:OLEObject Type="Embed" ProgID="Equation.AxMath" ShapeID="_x0000_i1103" DrawAspect="Content" ObjectID="_1841744852" r:id="rId175"/>
        </w:object>
      </w:r>
      <w:r>
        <w:rPr>
          <w:rFonts w:hint="eastAsia"/>
        </w:rPr>
        <w:t>进行比较，实现</w:t>
      </w:r>
      <w:r w:rsidR="00EF73D5">
        <w:rPr>
          <w:rFonts w:hint="eastAsia"/>
        </w:rPr>
        <w:t>根据不同的经济学条件，输出银行</w:t>
      </w:r>
      <w:r>
        <w:rPr>
          <w:rFonts w:hint="eastAsia"/>
        </w:rPr>
        <w:t>是否对企业进行</w:t>
      </w:r>
      <w:r w:rsidR="00921DBE">
        <w:rPr>
          <w:rFonts w:hint="eastAsia"/>
        </w:rPr>
        <w:t>贷款</w:t>
      </w:r>
      <w:r w:rsidR="00EF73D5">
        <w:rPr>
          <w:rFonts w:hint="eastAsia"/>
        </w:rPr>
        <w:t>的最优决策：</w:t>
      </w:r>
    </w:p>
    <w:p w14:paraId="6DD35E07" w14:textId="26074B10" w:rsidR="00921DBE" w:rsidRDefault="00EF73D5" w:rsidP="001D3F75">
      <w:pPr>
        <w:spacing w:line="480" w:lineRule="exact"/>
        <w:ind w:firstLine="480"/>
      </w:pPr>
      <w:r>
        <w:rPr>
          <w:rFonts w:hint="eastAsia"/>
        </w:rPr>
        <w:t xml:space="preserve">1. </w:t>
      </w:r>
      <w:r>
        <w:rPr>
          <w:rFonts w:hint="eastAsia"/>
        </w:rPr>
        <w:t>若</w:t>
      </w:r>
      <w:r w:rsidRPr="00EF73D5">
        <w:t>利息</w:t>
      </w:r>
      <w:r w:rsidR="00795AB6" w:rsidRPr="001B6841">
        <w:rPr>
          <w:position w:val="-11"/>
        </w:rPr>
        <w:object w:dxaOrig="754" w:dyaOrig="328" w14:anchorId="5F4FE379">
          <v:shape id="_x0000_i1104" type="#_x0000_t75" style="width:37.5pt;height:16.15pt" o:ole="">
            <v:imagedata r:id="rId176" o:title=""/>
          </v:shape>
          <o:OLEObject Type="Embed" ProgID="Equation.AxMath" ShapeID="_x0000_i1104" DrawAspect="Content" ObjectID="_1841744853" r:id="rId177"/>
        </w:object>
      </w:r>
      <w:r w:rsidRPr="00EF73D5">
        <w:t>，违约损失率</w:t>
      </w:r>
      <w:r w:rsidR="00795AB6" w:rsidRPr="001B6841">
        <w:rPr>
          <w:position w:val="-11"/>
        </w:rPr>
        <w:object w:dxaOrig="1352" w:dyaOrig="328" w14:anchorId="03809B6C">
          <v:shape id="_x0000_i1105" type="#_x0000_t75" style="width:67.9pt;height:16.15pt" o:ole="">
            <v:imagedata r:id="rId178" o:title=""/>
          </v:shape>
          <o:OLEObject Type="Embed" ProgID="Equation.AxMath" ShapeID="_x0000_i1105" DrawAspect="Content" ObjectID="_1841744854" r:id="rId179"/>
        </w:object>
      </w:r>
      <w:r>
        <w:rPr>
          <w:rFonts w:hint="eastAsia"/>
        </w:rPr>
        <w:t>（即无抵押）时，</w:t>
      </w:r>
      <w:r w:rsidR="001D64BB">
        <w:rPr>
          <w:rFonts w:hint="eastAsia"/>
        </w:rPr>
        <w:t>此时</w:t>
      </w:r>
      <w:r w:rsidR="00795AB6" w:rsidRPr="00795AB6">
        <w:rPr>
          <w:position w:val="-11"/>
        </w:rPr>
        <w:object w:dxaOrig="1970" w:dyaOrig="329" w14:anchorId="5F282F43">
          <v:shape id="_x0000_i1106" type="#_x0000_t75" style="width:98.25pt;height:16.9pt" o:ole="">
            <v:imagedata r:id="rId180" o:title=""/>
          </v:shape>
          <o:OLEObject Type="Embed" ProgID="Equation.AxMath" ShapeID="_x0000_i1106" DrawAspect="Content" ObjectID="_1841744855" r:id="rId181"/>
        </w:object>
      </w:r>
      <w:r w:rsidR="001D64BB">
        <w:rPr>
          <w:rFonts w:hint="eastAsia"/>
        </w:rPr>
        <w:t>，</w:t>
      </w:r>
      <w:r>
        <w:rPr>
          <w:rFonts w:hint="eastAsia"/>
        </w:rPr>
        <w:t>模型规定</w:t>
      </w:r>
      <w:r w:rsidRPr="00EF73D5">
        <w:t>当企业的真实破产概率低于</w:t>
      </w:r>
      <w:r w:rsidRPr="00EF73D5">
        <w:t>4.76%</w:t>
      </w:r>
      <w:r w:rsidRPr="00EF73D5">
        <w:t>时</w:t>
      </w:r>
      <w:r w:rsidR="001D64BB">
        <w:rPr>
          <w:rFonts w:hint="eastAsia"/>
        </w:rPr>
        <w:t>（根据上述阈值公式计算得到）</w:t>
      </w:r>
      <w:r>
        <w:rPr>
          <w:rFonts w:hint="eastAsia"/>
        </w:rPr>
        <w:t>，进行放贷。其结果是</w:t>
      </w:r>
      <w:r w:rsidR="00921DBE">
        <w:rPr>
          <w:rFonts w:hint="eastAsia"/>
        </w:rPr>
        <w:t>筛选出</w:t>
      </w:r>
      <w:r w:rsidR="00921DBE" w:rsidRPr="00921DBE">
        <w:t>2025</w:t>
      </w:r>
      <w:r w:rsidR="00921DBE" w:rsidRPr="00921DBE">
        <w:t>家企业，</w:t>
      </w:r>
      <w:r w:rsidR="00921DBE">
        <w:rPr>
          <w:rFonts w:hint="eastAsia"/>
        </w:rPr>
        <w:t>其中</w:t>
      </w:r>
      <w:r w:rsidR="00921DBE" w:rsidRPr="00921DBE">
        <w:t>63</w:t>
      </w:r>
      <w:r w:rsidR="00921DBE" w:rsidRPr="00921DBE">
        <w:t>家</w:t>
      </w:r>
      <w:r w:rsidR="00921DBE">
        <w:rPr>
          <w:rFonts w:hint="eastAsia"/>
        </w:rPr>
        <w:t>破产，最终银行的净利润为</w:t>
      </w:r>
      <w:r w:rsidR="00921DBE" w:rsidRPr="00921DBE">
        <w:t xml:space="preserve">3510 </w:t>
      </w:r>
      <w:r w:rsidR="00921DBE" w:rsidRPr="00921DBE">
        <w:t>万</w:t>
      </w:r>
      <w:r w:rsidR="00921DBE">
        <w:rPr>
          <w:rFonts w:hint="eastAsia"/>
        </w:rPr>
        <w:t>元。</w:t>
      </w:r>
    </w:p>
    <w:p w14:paraId="282B3BB1" w14:textId="615BB17A" w:rsidR="00921DBE" w:rsidRDefault="00921DBE" w:rsidP="001D3F75">
      <w:pPr>
        <w:spacing w:line="480" w:lineRule="exact"/>
        <w:ind w:firstLine="480"/>
      </w:pPr>
      <w:r>
        <w:rPr>
          <w:rFonts w:hint="eastAsia"/>
        </w:rPr>
        <w:t xml:space="preserve">2. </w:t>
      </w:r>
      <w:r>
        <w:rPr>
          <w:rFonts w:hint="eastAsia"/>
        </w:rPr>
        <w:t>若</w:t>
      </w:r>
      <w:r w:rsidRPr="00921DBE">
        <w:t>利息</w:t>
      </w:r>
      <w:r w:rsidR="00795AB6" w:rsidRPr="001B6841">
        <w:rPr>
          <w:position w:val="-11"/>
        </w:rPr>
        <w:object w:dxaOrig="756" w:dyaOrig="328" w14:anchorId="27D534C0">
          <v:shape id="_x0000_i1107" type="#_x0000_t75" style="width:38.65pt;height:16.15pt" o:ole="">
            <v:imagedata r:id="rId182" o:title=""/>
          </v:shape>
          <o:OLEObject Type="Embed" ProgID="Equation.AxMath" ShapeID="_x0000_i1107" DrawAspect="Content" ObjectID="_1841744856" r:id="rId183"/>
        </w:object>
      </w:r>
      <w:r w:rsidRPr="00921DBE">
        <w:t>，违约损失率</w:t>
      </w:r>
      <w:r w:rsidR="00795AB6" w:rsidRPr="001B6841">
        <w:rPr>
          <w:position w:val="-11"/>
        </w:rPr>
        <w:object w:dxaOrig="1249" w:dyaOrig="328" w14:anchorId="559CD3B7">
          <v:shape id="_x0000_i1108" type="#_x0000_t75" style="width:62.25pt;height:16.15pt" o:ole="">
            <v:imagedata r:id="rId184" o:title=""/>
          </v:shape>
          <o:OLEObject Type="Embed" ProgID="Equation.AxMath" ShapeID="_x0000_i1108" DrawAspect="Content" ObjectID="_1841744857" r:id="rId185"/>
        </w:object>
      </w:r>
      <w:r>
        <w:rPr>
          <w:rFonts w:hint="eastAsia"/>
        </w:rPr>
        <w:t>（能收回</w:t>
      </w:r>
      <w:r>
        <w:rPr>
          <w:rFonts w:hint="eastAsia"/>
        </w:rPr>
        <w:t>40%</w:t>
      </w:r>
      <w:r>
        <w:rPr>
          <w:rFonts w:hint="eastAsia"/>
        </w:rPr>
        <w:t>的贷款）时，</w:t>
      </w:r>
      <w:r w:rsidR="001D64BB">
        <w:rPr>
          <w:rFonts w:hint="eastAsia"/>
        </w:rPr>
        <w:t>此时</w:t>
      </w:r>
      <w:r w:rsidR="00795AB6" w:rsidRPr="00795AB6">
        <w:rPr>
          <w:position w:val="-11"/>
        </w:rPr>
        <w:object w:dxaOrig="1970" w:dyaOrig="329" w14:anchorId="32FFCC74">
          <v:shape id="_x0000_i1109" type="#_x0000_t75" style="width:98.25pt;height:16.9pt" o:ole="">
            <v:imagedata r:id="rId180" o:title=""/>
          </v:shape>
          <o:OLEObject Type="Embed" ProgID="Equation.AxMath" ShapeID="_x0000_i1109" DrawAspect="Content" ObjectID="_1841744858" r:id="rId186"/>
        </w:object>
      </w:r>
      <w:r w:rsidR="001D64BB">
        <w:rPr>
          <w:rFonts w:hint="eastAsia"/>
        </w:rPr>
        <w:t>，</w:t>
      </w:r>
      <w:r>
        <w:rPr>
          <w:rFonts w:hint="eastAsia"/>
        </w:rPr>
        <w:t>模型规定哪怕</w:t>
      </w:r>
      <w:r w:rsidRPr="00EF73D5">
        <w:t>当企业的真实破产概率</w:t>
      </w:r>
      <w:r w:rsidRPr="00921DBE">
        <w:t>达到了</w:t>
      </w:r>
      <w:r w:rsidRPr="00921DBE">
        <w:t>13.04%</w:t>
      </w:r>
      <w:r w:rsidRPr="00EF73D5">
        <w:t>时</w:t>
      </w:r>
      <w:r w:rsidR="001D64BB">
        <w:rPr>
          <w:rFonts w:hint="eastAsia"/>
        </w:rPr>
        <w:t>（根据上述阈值公式计算得到）</w:t>
      </w:r>
      <w:r>
        <w:rPr>
          <w:rFonts w:hint="eastAsia"/>
        </w:rPr>
        <w:t>，也进行放贷。其结果对于同样的验证集是筛选出</w:t>
      </w:r>
      <w:r>
        <w:rPr>
          <w:rFonts w:hint="eastAsia"/>
        </w:rPr>
        <w:t>2035</w:t>
      </w:r>
      <w:r>
        <w:rPr>
          <w:rFonts w:hint="eastAsia"/>
        </w:rPr>
        <w:t>家企业，其中</w:t>
      </w:r>
      <w:r>
        <w:rPr>
          <w:rFonts w:hint="eastAsia"/>
        </w:rPr>
        <w:t>71</w:t>
      </w:r>
      <w:r>
        <w:rPr>
          <w:rFonts w:hint="eastAsia"/>
        </w:rPr>
        <w:t>家发生破产，最终净利润达到</w:t>
      </w:r>
      <w:r w:rsidRPr="00921DBE">
        <w:t>8944</w:t>
      </w:r>
      <w:r w:rsidRPr="00921DBE">
        <w:t>万</w:t>
      </w:r>
      <w:r>
        <w:rPr>
          <w:rFonts w:hint="eastAsia"/>
        </w:rPr>
        <w:t>元。</w:t>
      </w:r>
    </w:p>
    <w:p w14:paraId="4699757C" w14:textId="4D154C54" w:rsidR="001D64BB" w:rsidRDefault="001D64BB" w:rsidP="003057C1">
      <w:pPr>
        <w:spacing w:line="360" w:lineRule="auto"/>
        <w:ind w:firstLine="480"/>
      </w:pPr>
      <w:r>
        <w:rPr>
          <w:rFonts w:hint="eastAsia"/>
        </w:rPr>
        <w:t>事实上，</w:t>
      </w:r>
      <w:r w:rsidR="00B210CE">
        <w:rPr>
          <w:rFonts w:hint="eastAsia"/>
        </w:rPr>
        <w:t>在</w:t>
      </w:r>
      <w:r w:rsidR="00B210CE">
        <w:rPr>
          <w:rFonts w:hint="eastAsia"/>
        </w:rPr>
        <w:t>SCAD</w:t>
      </w:r>
      <w:r w:rsidR="00B210CE">
        <w:rPr>
          <w:rFonts w:hint="eastAsia"/>
        </w:rPr>
        <w:t>模型权重比使用正负样本数量比例的前提下，</w:t>
      </w:r>
      <w:r>
        <w:rPr>
          <w:rFonts w:hint="eastAsia"/>
        </w:rPr>
        <w:t>上述修正所得到的结果与进行</w:t>
      </w:r>
      <w:r w:rsidRPr="00EF73D5">
        <w:t>King &amp; Zeng</w:t>
      </w:r>
      <w:r>
        <w:rPr>
          <w:rFonts w:hint="eastAsia"/>
        </w:rPr>
        <w:t>提出的</w:t>
      </w:r>
      <w:r w:rsidR="00B210CE" w:rsidRPr="00B210CE">
        <w:t>截距修正</w:t>
      </w:r>
      <w:r w:rsidR="00B210CE">
        <w:rPr>
          <w:rFonts w:hint="eastAsia"/>
        </w:rPr>
        <w:t>（</w:t>
      </w:r>
      <w:r w:rsidR="00795AB6" w:rsidRPr="00795AB6">
        <w:rPr>
          <w:position w:val="-24"/>
        </w:rPr>
        <w:object w:dxaOrig="3653" w:dyaOrig="602" w14:anchorId="4ECE1732">
          <v:shape id="_x0000_i1110" type="#_x0000_t75" style="width:183pt;height:29.65pt" o:ole="">
            <v:imagedata r:id="rId187" o:title=""/>
          </v:shape>
          <o:OLEObject Type="Embed" ProgID="Equation.AxMath" ShapeID="_x0000_i1110" DrawAspect="Content" ObjectID="_1841744859" r:id="rId188"/>
        </w:object>
      </w:r>
      <w:r w:rsidR="00B210CE">
        <w:rPr>
          <w:rFonts w:hint="eastAsia"/>
        </w:rPr>
        <w:t>）</w:t>
      </w:r>
      <w:r w:rsidR="00B210CE">
        <w:fldChar w:fldCharType="begin"/>
      </w:r>
      <w:r w:rsidR="00B210CE">
        <w:instrText xml:space="preserve"> ADDIN NE.Ref.{E296697E-3B6C-429E-836B-863FD81BB906}</w:instrText>
      </w:r>
      <w:r w:rsidR="00B210CE">
        <w:fldChar w:fldCharType="separate"/>
      </w:r>
      <w:r w:rsidR="000D0331">
        <w:rPr>
          <w:rFonts w:cs="Times New Roman"/>
          <w:color w:val="080000"/>
          <w:kern w:val="0"/>
          <w:vertAlign w:val="superscript"/>
        </w:rPr>
        <w:t>[27]</w:t>
      </w:r>
      <w:r w:rsidR="00B210CE">
        <w:fldChar w:fldCharType="end"/>
      </w:r>
      <w:r w:rsidR="00B210CE">
        <w:rPr>
          <w:rFonts w:hint="eastAsia"/>
        </w:rPr>
        <w:t>所得到的结果完全一致，前者是</w:t>
      </w:r>
      <w:r w:rsidR="00B210CE" w:rsidRPr="00B210CE">
        <w:rPr>
          <w:rFonts w:hint="eastAsia"/>
        </w:rPr>
        <w:t>从概率层面（利用贝叶斯后验比例）</w:t>
      </w:r>
      <w:r w:rsidR="00B210CE">
        <w:rPr>
          <w:rFonts w:hint="eastAsia"/>
        </w:rPr>
        <w:t>进行反向推导，后者从</w:t>
      </w:r>
      <w:r w:rsidR="00B210CE" w:rsidRPr="00B210CE">
        <w:rPr>
          <w:rFonts w:hint="eastAsia"/>
        </w:rPr>
        <w:t>从参数层面（在对数发生比尺度上调整截距）进行前向推导</w:t>
      </w:r>
      <w:r w:rsidR="00B210CE">
        <w:rPr>
          <w:rFonts w:hint="eastAsia"/>
        </w:rPr>
        <w:t>。具体的理论证明在此处不进行。</w:t>
      </w:r>
    </w:p>
    <w:p w14:paraId="591ACB82" w14:textId="06E7E980" w:rsidR="00921DBE" w:rsidRPr="00921DBE" w:rsidRDefault="00921DBE" w:rsidP="001D3F75">
      <w:pPr>
        <w:spacing w:line="480" w:lineRule="exact"/>
        <w:ind w:firstLine="480"/>
      </w:pPr>
      <w:r>
        <w:rPr>
          <w:rFonts w:hint="eastAsia"/>
        </w:rPr>
        <w:t>上述决策可视化如下：</w:t>
      </w:r>
    </w:p>
    <w:p w14:paraId="41F27ADF" w14:textId="7C128709" w:rsidR="00EF73D5" w:rsidRDefault="00EF73D5" w:rsidP="003057C1">
      <w:pPr>
        <w:pStyle w:val="aff1"/>
        <w:spacing w:line="360" w:lineRule="auto"/>
      </w:pPr>
      <w:r>
        <w:rPr>
          <w:noProof/>
        </w:rPr>
        <w:lastRenderedPageBreak/>
        <w:drawing>
          <wp:inline distT="0" distB="0" distL="0" distR="0" wp14:anchorId="31F9D299" wp14:editId="27D8B909">
            <wp:extent cx="3520966" cy="2576334"/>
            <wp:effectExtent l="0" t="0" r="3810" b="0"/>
            <wp:docPr id="7364248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89" cstate="print">
                      <a:extLst>
                        <a:ext uri="{28A0092B-C50C-407E-A947-70E740481C1C}">
                          <a14:useLocalDpi xmlns:a14="http://schemas.microsoft.com/office/drawing/2010/main" val="0"/>
                        </a:ext>
                      </a:extLst>
                    </a:blip>
                    <a:srcRect l="40688" t="11656"/>
                    <a:stretch>
                      <a:fillRect/>
                    </a:stretch>
                  </pic:blipFill>
                  <pic:spPr bwMode="auto">
                    <a:xfrm>
                      <a:off x="0" y="0"/>
                      <a:ext cx="3561608" cy="2606072"/>
                    </a:xfrm>
                    <a:prstGeom prst="rect">
                      <a:avLst/>
                    </a:prstGeom>
                    <a:noFill/>
                    <a:ln>
                      <a:noFill/>
                    </a:ln>
                    <a:extLst>
                      <a:ext uri="{53640926-AAD7-44D8-BBD7-CCE9431645EC}">
                        <a14:shadowObscured xmlns:a14="http://schemas.microsoft.com/office/drawing/2010/main"/>
                      </a:ext>
                    </a:extLst>
                  </pic:spPr>
                </pic:pic>
              </a:graphicData>
            </a:graphic>
          </wp:inline>
        </w:drawing>
      </w:r>
    </w:p>
    <w:p w14:paraId="4E19A5F0" w14:textId="20173109" w:rsidR="007052BF" w:rsidRPr="007052BF" w:rsidRDefault="000645A3" w:rsidP="001D3F75">
      <w:pPr>
        <w:pStyle w:val="a1"/>
        <w:spacing w:line="480" w:lineRule="exact"/>
      </w:pPr>
      <w:bookmarkStart w:id="62" w:name="_Toc228107869"/>
      <w:r>
        <w:rPr>
          <w:rFonts w:hint="eastAsia"/>
        </w:rPr>
        <w:t>各情况下最优决策示意图</w:t>
      </w:r>
      <w:bookmarkEnd w:id="62"/>
    </w:p>
    <w:p w14:paraId="3B8D602D" w14:textId="197BECCD" w:rsidR="007052BF" w:rsidRPr="007052BF" w:rsidRDefault="007052BF" w:rsidP="00EF4BA5">
      <w:pPr>
        <w:spacing w:line="360" w:lineRule="auto"/>
        <w:ind w:firstLine="480"/>
      </w:pPr>
      <w:r>
        <w:rPr>
          <w:rFonts w:hint="eastAsia"/>
        </w:rPr>
        <w:t>上图</w:t>
      </w:r>
      <w:r w:rsidRPr="007052BF">
        <w:t>表明，本模型能够迅速识别优质低风险客户，并在极低阈值区间实现利润的快速最大化。值得注意的是，经验利润曲线的峰值并未与理论最优阈值</w:t>
      </w:r>
      <w:r w:rsidR="00795AB6" w:rsidRPr="001B6841">
        <w:rPr>
          <w:position w:val="-24"/>
        </w:rPr>
        <w:object w:dxaOrig="1480" w:dyaOrig="601" w14:anchorId="00C70B4F">
          <v:shape id="_x0000_i1111" type="#_x0000_t75" style="width:73.9pt;height:29.65pt" o:ole="">
            <v:imagedata r:id="rId190" o:title=""/>
          </v:shape>
          <o:OLEObject Type="Embed" ProgID="Equation.AxMath" ShapeID="_x0000_i1111" DrawAspect="Content" ObjectID="_1841744860" r:id="rId191"/>
        </w:object>
      </w:r>
      <w:r w:rsidRPr="007052BF">
        <w:t>重合，而是显著左偏。这一统计现象揭示了在处理极度不平衡的数据集时，</w:t>
      </w:r>
      <w:r>
        <w:rPr>
          <w:rFonts w:hint="eastAsia"/>
        </w:rPr>
        <w:t>模型存在一定程度上的局部失真</w:t>
      </w:r>
      <w:r w:rsidRPr="007052BF">
        <w:t>。</w:t>
      </w:r>
    </w:p>
    <w:p w14:paraId="6A760FC6" w14:textId="3935DE16" w:rsidR="00A80D7E" w:rsidRDefault="00D31FF7" w:rsidP="001D3F75">
      <w:pPr>
        <w:pStyle w:val="1"/>
        <w:keepNext w:val="0"/>
        <w:wordWrap/>
        <w:spacing w:before="120" w:after="120" w:line="480" w:lineRule="exact"/>
      </w:pPr>
      <w:bookmarkStart w:id="63" w:name="_Toc228042761"/>
      <w:r>
        <w:rPr>
          <w:rFonts w:hint="eastAsia"/>
        </w:rPr>
        <w:t>次要</w:t>
      </w:r>
      <w:r w:rsidR="00145280">
        <w:rPr>
          <w:rFonts w:hint="eastAsia"/>
        </w:rPr>
        <w:t>模型</w:t>
      </w:r>
      <w:bookmarkEnd w:id="63"/>
    </w:p>
    <w:p w14:paraId="1589BFE4" w14:textId="39A7FF5F" w:rsidR="00F31730" w:rsidRDefault="00DF3939" w:rsidP="001D3F75">
      <w:pPr>
        <w:pStyle w:val="2"/>
        <w:spacing w:before="120" w:after="120" w:line="480" w:lineRule="exact"/>
      </w:pPr>
      <w:bookmarkStart w:id="64" w:name="_Toc228042762"/>
      <w:r>
        <w:rPr>
          <w:rFonts w:hint="eastAsia"/>
        </w:rPr>
        <w:t>模型建立</w:t>
      </w:r>
      <w:bookmarkEnd w:id="64"/>
    </w:p>
    <w:p w14:paraId="149AC444" w14:textId="311CAA86" w:rsidR="00746BBC" w:rsidRDefault="00746BBC" w:rsidP="001D3F75">
      <w:pPr>
        <w:spacing w:line="480" w:lineRule="exact"/>
        <w:ind w:firstLine="480"/>
      </w:pPr>
      <w:r w:rsidRPr="00746BBC">
        <w:t>鉴于本研究数据集兼具高维、复杂非线性及显著的样本不平衡特征，本质属于非对称成本的二分类问题，传统线性模型难以有效捕捉其特征映射。为此，本文引入轻量级梯度提升机（</w:t>
      </w:r>
      <w:r w:rsidRPr="00746BBC">
        <w:t>LightGBM</w:t>
      </w:r>
      <w:r w:rsidRPr="00746BBC">
        <w:t>）构建破产预警模型。凭借直方图算法、单边梯度采样（</w:t>
      </w:r>
      <w:r w:rsidRPr="00746BBC">
        <w:t>GOSS</w:t>
      </w:r>
      <w:r w:rsidRPr="00746BBC">
        <w:t>）及互斥特征捆绑（</w:t>
      </w:r>
      <w:r w:rsidRPr="00746BBC">
        <w:t>EFB</w:t>
      </w:r>
      <w:r w:rsidRPr="00746BBC">
        <w:t>）等核心机制，</w:t>
      </w:r>
      <w:r w:rsidRPr="00746BBC">
        <w:t>LightGBM</w:t>
      </w:r>
      <w:r w:rsidRPr="00746BBC">
        <w:t>在保障预测精度的同时，大幅优化了计算复杂度与内存消耗。</w:t>
      </w:r>
    </w:p>
    <w:p w14:paraId="73246087" w14:textId="351F41D6" w:rsidR="00746BBC" w:rsidRDefault="00746BBC" w:rsidP="001D3F75">
      <w:pPr>
        <w:spacing w:line="480" w:lineRule="exact"/>
        <w:ind w:firstLine="480"/>
      </w:pPr>
      <w:r w:rsidRPr="00746BBC">
        <w:t>针对破产预测场景，</w:t>
      </w:r>
      <w:r w:rsidRPr="00746BBC">
        <w:t>LightGBM</w:t>
      </w:r>
      <w:r w:rsidRPr="00746BBC">
        <w:t>展现出极高的技术契合度：第一，对不平衡样本的强鲁棒性。</w:t>
      </w:r>
      <w:r w:rsidRPr="00746BBC">
        <w:t>GOSS</w:t>
      </w:r>
      <w:r w:rsidRPr="00746BBC">
        <w:t>机制在计算信息增益时聚焦大梯度样本并对小梯度样本随机采样，使模型在维持多数类整体分布先验的前提下，精准锚定破产企业特征，有效避免了</w:t>
      </w:r>
      <w:r w:rsidRPr="00746BBC">
        <w:t>SMOTE</w:t>
      </w:r>
      <w:r w:rsidRPr="00746BBC">
        <w:t>等重采样技术诱发的先验概率失真。第二，高效的高维特征处理能力。</w:t>
      </w:r>
      <w:r w:rsidRPr="00746BBC">
        <w:t>EFB</w:t>
      </w:r>
      <w:r w:rsidRPr="00746BBC">
        <w:t>技术通过捆绑互斥特征实现无损降维，配合直方图算法将连续特征离散化，极大降低了最优分割点</w:t>
      </w:r>
      <w:r w:rsidRPr="00746BBC">
        <w:lastRenderedPageBreak/>
        <w:t>的搜索成本。第三，灵活的类别特征直通机制。框架支持直接切分原始类别特征，规避了独热编码导致的数据稀疏化，最大程度保留了原始统计特性。</w:t>
      </w:r>
    </w:p>
    <w:p w14:paraId="25A0C5C9" w14:textId="236C2EA7" w:rsidR="00826BDD" w:rsidRDefault="00826BDD" w:rsidP="001D3F75">
      <w:pPr>
        <w:spacing w:line="480" w:lineRule="exact"/>
        <w:ind w:firstLine="480"/>
      </w:pPr>
      <w:r w:rsidRPr="00826BDD">
        <w:t>在模型训练阶段，鉴于本研究为二分类任务，模型采用二元交叉熵作为损失函数：</w:t>
      </w:r>
    </w:p>
    <w:p w14:paraId="12AD7D14" w14:textId="716BEBF4" w:rsidR="00826BDD" w:rsidRDefault="00826BDD" w:rsidP="003057C1">
      <w:pPr>
        <w:pStyle w:val="AMDisplayEquation"/>
      </w:pPr>
      <w:r>
        <w:tab/>
      </w:r>
      <w:r w:rsidR="00795AB6" w:rsidRPr="001B6841">
        <w:rPr>
          <w:position w:val="-29"/>
        </w:rPr>
        <w:object w:dxaOrig="4448" w:dyaOrig="696" w14:anchorId="4F733839">
          <v:shape id="_x0000_i1112" type="#_x0000_t75" style="width:222.4pt;height:34.5pt" o:ole="">
            <v:imagedata r:id="rId192" o:title=""/>
          </v:shape>
          <o:OLEObject Type="Embed" ProgID="Equation.AxMath" ShapeID="_x0000_i1112" DrawAspect="Content" ObjectID="_1841744861" r:id="rId19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060385">
          <w:rPr>
            <w:noProof/>
          </w:rPr>
          <w:instrText>20</w:instrText>
        </w:r>
      </w:fldSimple>
      <w:r>
        <w:instrText>)</w:instrText>
      </w:r>
      <w:r>
        <w:fldChar w:fldCharType="end"/>
      </w:r>
    </w:p>
    <w:p w14:paraId="3E23CBA1" w14:textId="11EC7ACD" w:rsidR="00826BDD" w:rsidRPr="00826BDD" w:rsidRDefault="00826BDD" w:rsidP="003057C1">
      <w:pPr>
        <w:spacing w:line="360" w:lineRule="auto"/>
        <w:ind w:firstLine="480"/>
      </w:pPr>
      <w:r w:rsidRPr="00826BDD">
        <w:t>其中，</w:t>
      </w:r>
      <w:r w:rsidR="00795AB6" w:rsidRPr="001B6841">
        <w:rPr>
          <w:position w:val="-11"/>
        </w:rPr>
        <w:object w:dxaOrig="209" w:dyaOrig="329" w14:anchorId="58FFDFE9">
          <v:shape id="_x0000_i1113" type="#_x0000_t75" style="width:10.15pt;height:16.9pt" o:ole="">
            <v:imagedata r:id="rId194" o:title=""/>
          </v:shape>
          <o:OLEObject Type="Embed" ProgID="Equation.AxMath" ShapeID="_x0000_i1113" DrawAspect="Content" ObjectID="_1841744862" r:id="rId195"/>
        </w:object>
      </w:r>
      <w:r w:rsidRPr="00826BDD">
        <w:t>为企业真实状态标签，</w:t>
      </w:r>
      <w:r w:rsidR="00795AB6" w:rsidRPr="001B6841">
        <w:rPr>
          <w:position w:val="-11"/>
        </w:rPr>
        <w:object w:dxaOrig="223" w:dyaOrig="329" w14:anchorId="1AE98E10">
          <v:shape id="_x0000_i1114" type="#_x0000_t75" style="width:12pt;height:16.9pt" o:ole="">
            <v:imagedata r:id="rId196" o:title=""/>
          </v:shape>
          <o:OLEObject Type="Embed" ProgID="Equation.AxMath" ShapeID="_x0000_i1114" DrawAspect="Content" ObjectID="_1841744863" r:id="rId197"/>
        </w:object>
      </w:r>
      <w:r w:rsidRPr="00826BDD">
        <w:t>为模型预测企业破产的概率。同时，考虑到数据的不平衡性，本研究在模型参数中引入了类别权重惩罚（调整</w:t>
      </w:r>
      <w:r w:rsidRPr="00826BDD">
        <w:t xml:space="preserve"> scale_pos_weight</w:t>
      </w:r>
      <w:r>
        <w:rPr>
          <w:rFonts w:hint="eastAsia"/>
        </w:rPr>
        <w:t>参数为</w:t>
      </w:r>
      <w:r w:rsidRPr="00826BDD">
        <w:t>负样本数量</w:t>
      </w:r>
      <w:r>
        <w:rPr>
          <w:rFonts w:hint="eastAsia"/>
        </w:rPr>
        <w:t>/</w:t>
      </w:r>
      <w:r w:rsidRPr="00826BDD">
        <w:t>正样本数量），进一步提升模型对破产样本的召回能力。</w:t>
      </w:r>
    </w:p>
    <w:p w14:paraId="03D300BA" w14:textId="6CDCD108" w:rsidR="00DF3939" w:rsidRPr="00F31730" w:rsidRDefault="00DF3939" w:rsidP="001D3F75">
      <w:pPr>
        <w:pStyle w:val="2"/>
        <w:spacing w:before="120" w:after="120" w:line="480" w:lineRule="exact"/>
      </w:pPr>
      <w:bookmarkStart w:id="65" w:name="_Toc228042763"/>
      <w:r>
        <w:rPr>
          <w:rFonts w:hint="eastAsia"/>
        </w:rPr>
        <w:t>模型求解</w:t>
      </w:r>
      <w:r w:rsidR="00463B55">
        <w:rPr>
          <w:rFonts w:hint="eastAsia"/>
        </w:rPr>
        <w:t>与评估</w:t>
      </w:r>
      <w:bookmarkEnd w:id="65"/>
    </w:p>
    <w:p w14:paraId="33DD538B" w14:textId="7DE7506D" w:rsidR="00433907" w:rsidRDefault="009D1861" w:rsidP="001D3F75">
      <w:pPr>
        <w:spacing w:before="60" w:after="60" w:line="480" w:lineRule="exact"/>
        <w:ind w:firstLine="480"/>
      </w:pPr>
      <w:r>
        <w:rPr>
          <w:rFonts w:hint="eastAsia"/>
        </w:rPr>
        <w:t>本文</w:t>
      </w:r>
      <w:r w:rsidR="00466916">
        <w:rPr>
          <w:rFonts w:hint="eastAsia"/>
        </w:rPr>
        <w:t>采用</w:t>
      </w:r>
      <w:r w:rsidR="00466916">
        <w:rPr>
          <w:rFonts w:hint="eastAsia"/>
        </w:rPr>
        <w:t>R</w:t>
      </w:r>
      <w:r w:rsidR="00466916">
        <w:rPr>
          <w:rFonts w:hint="eastAsia"/>
        </w:rPr>
        <w:t>代码进行</w:t>
      </w:r>
      <w:r w:rsidR="00E36DF9">
        <w:rPr>
          <w:rFonts w:hint="eastAsia"/>
        </w:rPr>
        <w:t>训练并</w:t>
      </w:r>
      <w:r w:rsidR="00466916">
        <w:rPr>
          <w:rFonts w:hint="eastAsia"/>
        </w:rPr>
        <w:t>求解</w:t>
      </w:r>
      <w:r w:rsidR="00E36DF9">
        <w:rPr>
          <w:rFonts w:hint="eastAsia"/>
        </w:rPr>
        <w:t>该模型。</w:t>
      </w:r>
      <w:r w:rsidR="00B17D6C">
        <w:rPr>
          <w:rFonts w:hint="eastAsia"/>
        </w:rPr>
        <w:t>为应对样本不平衡问题，该模型设置与</w:t>
      </w:r>
      <w:r w:rsidR="00B17D6C">
        <w:rPr>
          <w:rFonts w:hint="eastAsia"/>
        </w:rPr>
        <w:t>SCAD</w:t>
      </w:r>
      <w:r w:rsidR="00B17D6C">
        <w:rPr>
          <w:rFonts w:hint="eastAsia"/>
        </w:rPr>
        <w:t>模型相同的权重参数，其他超参数详见附录代码。</w:t>
      </w:r>
    </w:p>
    <w:p w14:paraId="6E8C0B87" w14:textId="769EDA5A" w:rsidR="00D0751B" w:rsidRDefault="00D0751B" w:rsidP="003057C1">
      <w:pPr>
        <w:spacing w:before="60" w:after="60" w:line="360" w:lineRule="auto"/>
        <w:ind w:firstLine="480"/>
      </w:pPr>
      <w:r>
        <w:rPr>
          <w:rFonts w:hint="eastAsia"/>
        </w:rPr>
        <w:t>最终模型选出了</w:t>
      </w:r>
      <w:r>
        <w:rPr>
          <w:rFonts w:hint="eastAsia"/>
        </w:rPr>
        <w:t>91</w:t>
      </w:r>
      <w:r>
        <w:rPr>
          <w:rFonts w:hint="eastAsia"/>
        </w:rPr>
        <w:t>个有效特征，</w:t>
      </w:r>
      <w:r>
        <w:rPr>
          <w:rFonts w:hint="eastAsia"/>
        </w:rPr>
        <w:t>SHAP</w:t>
      </w:r>
      <w:r>
        <w:rPr>
          <w:rFonts w:hint="eastAsia"/>
        </w:rPr>
        <w:t>蜂窝图如下所示：</w:t>
      </w:r>
    </w:p>
    <w:p w14:paraId="744469C1" w14:textId="3A6E486D" w:rsidR="00B17D6C" w:rsidRDefault="00433907" w:rsidP="003057C1">
      <w:pPr>
        <w:pStyle w:val="aff1"/>
        <w:spacing w:line="360" w:lineRule="auto"/>
      </w:pPr>
      <w:r>
        <w:rPr>
          <w:noProof/>
        </w:rPr>
        <w:drawing>
          <wp:inline distT="0" distB="0" distL="0" distR="0" wp14:anchorId="19D3DBEC" wp14:editId="67402972">
            <wp:extent cx="3809761" cy="2228633"/>
            <wp:effectExtent l="0" t="0" r="635" b="635"/>
            <wp:docPr id="20847674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4104"/>
                    <a:stretch>
                      <a:fillRect/>
                    </a:stretch>
                  </pic:blipFill>
                  <pic:spPr bwMode="auto">
                    <a:xfrm>
                      <a:off x="0" y="0"/>
                      <a:ext cx="3854453" cy="2254777"/>
                    </a:xfrm>
                    <a:prstGeom prst="rect">
                      <a:avLst/>
                    </a:prstGeom>
                    <a:noFill/>
                    <a:ln>
                      <a:noFill/>
                    </a:ln>
                    <a:extLst>
                      <a:ext uri="{53640926-AAD7-44D8-BBD7-CCE9431645EC}">
                        <a14:shadowObscured xmlns:a14="http://schemas.microsoft.com/office/drawing/2010/main"/>
                      </a:ext>
                    </a:extLst>
                  </pic:spPr>
                </pic:pic>
              </a:graphicData>
            </a:graphic>
          </wp:inline>
        </w:drawing>
      </w:r>
    </w:p>
    <w:p w14:paraId="7C177D36" w14:textId="48660E02" w:rsidR="00FA727C" w:rsidRPr="00FA727C" w:rsidRDefault="000645A3" w:rsidP="001D3F75">
      <w:pPr>
        <w:pStyle w:val="a1"/>
        <w:spacing w:line="480" w:lineRule="exact"/>
      </w:pPr>
      <w:bookmarkStart w:id="66" w:name="_Toc228107870"/>
      <w:r>
        <w:rPr>
          <w:rFonts w:hint="eastAsia"/>
        </w:rPr>
        <w:t>SHAP</w:t>
      </w:r>
      <w:r>
        <w:rPr>
          <w:rFonts w:hint="eastAsia"/>
        </w:rPr>
        <w:t>蜂窝图</w:t>
      </w:r>
      <w:bookmarkEnd w:id="66"/>
    </w:p>
    <w:p w14:paraId="7553F3B6" w14:textId="0D354D14" w:rsidR="00463B55" w:rsidRDefault="00D0751B" w:rsidP="001D3F75">
      <w:pPr>
        <w:spacing w:before="60" w:after="60" w:line="480" w:lineRule="exact"/>
        <w:ind w:firstLine="480"/>
      </w:pPr>
      <w:r>
        <w:rPr>
          <w:rFonts w:hint="eastAsia"/>
        </w:rPr>
        <w:t>可以看到，</w:t>
      </w:r>
      <w:r w:rsidRPr="006B3544">
        <w:rPr>
          <w:b/>
          <w:bCs/>
        </w:rPr>
        <w:t>留存收益</w:t>
      </w:r>
      <w:r w:rsidRPr="006B3544">
        <w:rPr>
          <w:rFonts w:hint="eastAsia"/>
          <w:b/>
          <w:bCs/>
        </w:rPr>
        <w:t>占</w:t>
      </w:r>
      <w:r w:rsidRPr="006B3544">
        <w:rPr>
          <w:b/>
          <w:bCs/>
        </w:rPr>
        <w:t>总资产</w:t>
      </w:r>
      <w:r w:rsidRPr="006B3544">
        <w:rPr>
          <w:rFonts w:hint="eastAsia"/>
          <w:b/>
          <w:bCs/>
        </w:rPr>
        <w:t>的比例是重要性最大的特征</w:t>
      </w:r>
      <w:r>
        <w:rPr>
          <w:rFonts w:hint="eastAsia"/>
        </w:rPr>
        <w:t>。从蜂窝图上可以看出有</w:t>
      </w:r>
      <w:r w:rsidRPr="00D0751B">
        <w:t>大量</w:t>
      </w:r>
      <w:r>
        <w:rPr>
          <w:rFonts w:hint="eastAsia"/>
        </w:rPr>
        <w:t>代表</w:t>
      </w:r>
      <w:r w:rsidRPr="00D0751B">
        <w:t>高留存收益比</w:t>
      </w:r>
      <w:r>
        <w:rPr>
          <w:rFonts w:hint="eastAsia"/>
        </w:rPr>
        <w:t>的深色点</w:t>
      </w:r>
      <w:r w:rsidRPr="00D0751B">
        <w:t>分布在</w:t>
      </w:r>
      <w:r w:rsidRPr="00D0751B">
        <w:t>SHAP</w:t>
      </w:r>
      <w:r w:rsidRPr="00D0751B">
        <w:t>为负的区域（</w:t>
      </w:r>
      <w:r>
        <w:rPr>
          <w:rFonts w:hint="eastAsia"/>
        </w:rPr>
        <w:t>代表</w:t>
      </w:r>
      <w:r w:rsidRPr="00D0751B">
        <w:t>降低</w:t>
      </w:r>
      <w:r>
        <w:rPr>
          <w:rFonts w:hint="eastAsia"/>
        </w:rPr>
        <w:t>破产</w:t>
      </w:r>
      <w:r w:rsidRPr="00D0751B">
        <w:t>风险），符合经济学常识</w:t>
      </w:r>
      <w:r>
        <w:rPr>
          <w:rFonts w:hint="eastAsia"/>
        </w:rPr>
        <w:t>；一部分点位于右侧并且与左侧点间有明显空白，暗示该特征</w:t>
      </w:r>
      <w:r w:rsidR="006B3544">
        <w:rPr>
          <w:rFonts w:hint="eastAsia"/>
        </w:rPr>
        <w:t>存在阈值效应或</w:t>
      </w:r>
      <w:r>
        <w:rPr>
          <w:rFonts w:hint="eastAsia"/>
        </w:rPr>
        <w:t>与其他特征间存在交互效应。值得留意的是，</w:t>
      </w:r>
      <w:r w:rsidR="00FA727C">
        <w:rPr>
          <w:rFonts w:hint="eastAsia"/>
        </w:rPr>
        <w:t>多数特征如</w:t>
      </w:r>
      <w:r>
        <w:rPr>
          <w:rFonts w:hint="eastAsia"/>
        </w:rPr>
        <w:t>第二第三重要的特征（</w:t>
      </w:r>
      <w:r w:rsidRPr="00D0751B">
        <w:t>过去四季连续每股收益</w:t>
      </w:r>
      <w:r>
        <w:rPr>
          <w:rFonts w:hint="eastAsia"/>
        </w:rPr>
        <w:t>与</w:t>
      </w:r>
      <w:r w:rsidRPr="00D0751B">
        <w:t>总负债</w:t>
      </w:r>
      <w:r w:rsidRPr="00D0751B">
        <w:t>/</w:t>
      </w:r>
      <w:r w:rsidRPr="00D0751B">
        <w:t>总净值</w:t>
      </w:r>
      <w:r>
        <w:rPr>
          <w:rFonts w:hint="eastAsia"/>
        </w:rPr>
        <w:t>）的点颜色几乎相同地分布在左右两端，且左端相对较多</w:t>
      </w:r>
      <w:r w:rsidR="00FA727C">
        <w:rPr>
          <w:rFonts w:hint="eastAsia"/>
        </w:rPr>
        <w:t>，还存在部分立群的异常值点</w:t>
      </w:r>
      <w:r>
        <w:rPr>
          <w:rFonts w:hint="eastAsia"/>
        </w:rPr>
        <w:t>，说明这两个特征整体上</w:t>
      </w:r>
      <w:r w:rsidR="00FA727C">
        <w:rPr>
          <w:rFonts w:hint="eastAsia"/>
        </w:rPr>
        <w:t>起到降低破产风险的作用，</w:t>
      </w:r>
      <w:r w:rsidR="00FA727C">
        <w:rPr>
          <w:rFonts w:hint="eastAsia"/>
        </w:rPr>
        <w:lastRenderedPageBreak/>
        <w:t>但是同时存在各种导致破产的交互作用，难以直接解释。同时，上图还能看出总资产增长率越高的企业破产风险越高，反之风险越低，符合经济学逻辑。</w:t>
      </w:r>
    </w:p>
    <w:p w14:paraId="2D3D31C7" w14:textId="371DF8CB" w:rsidR="00FA727C" w:rsidRDefault="00FA727C" w:rsidP="001D3F75">
      <w:pPr>
        <w:spacing w:before="60" w:after="60" w:line="480" w:lineRule="exact"/>
        <w:ind w:firstLine="480"/>
      </w:pPr>
      <w:r>
        <w:rPr>
          <w:rFonts w:hint="eastAsia"/>
        </w:rPr>
        <w:t>对该模型进行评估，可视化结果如下：</w:t>
      </w:r>
    </w:p>
    <w:p w14:paraId="529F8D59" w14:textId="488A6480" w:rsidR="00FA727C" w:rsidRDefault="00FA727C" w:rsidP="003057C1">
      <w:pPr>
        <w:pStyle w:val="aff1"/>
        <w:spacing w:line="360" w:lineRule="auto"/>
      </w:pPr>
      <w:r>
        <w:rPr>
          <w:noProof/>
        </w:rPr>
        <w:drawing>
          <wp:inline distT="0" distB="0" distL="0" distR="0" wp14:anchorId="232297E5" wp14:editId="28777900">
            <wp:extent cx="3662897" cy="2152142"/>
            <wp:effectExtent l="0" t="0" r="0" b="635"/>
            <wp:docPr id="3727553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711386" cy="2180632"/>
                    </a:xfrm>
                    <a:prstGeom prst="rect">
                      <a:avLst/>
                    </a:prstGeom>
                    <a:noFill/>
                  </pic:spPr>
                </pic:pic>
              </a:graphicData>
            </a:graphic>
          </wp:inline>
        </w:drawing>
      </w:r>
    </w:p>
    <w:p w14:paraId="7DDDF116" w14:textId="21306491" w:rsidR="00FA727C" w:rsidRDefault="000645A3" w:rsidP="001D3F75">
      <w:pPr>
        <w:pStyle w:val="a1"/>
        <w:spacing w:line="480" w:lineRule="exact"/>
      </w:pPr>
      <w:bookmarkStart w:id="67" w:name="_Toc228107871"/>
      <w:r>
        <w:rPr>
          <w:rFonts w:hint="eastAsia"/>
        </w:rPr>
        <w:t>LightGBM</w:t>
      </w:r>
      <w:r>
        <w:rPr>
          <w:rFonts w:hint="eastAsia"/>
        </w:rPr>
        <w:t>模型评估组合图</w:t>
      </w:r>
      <w:bookmarkEnd w:id="67"/>
    </w:p>
    <w:p w14:paraId="1074D0EC" w14:textId="511A63A0" w:rsidR="00FA727C" w:rsidRPr="00FA727C" w:rsidRDefault="00FA727C" w:rsidP="001D3F75">
      <w:pPr>
        <w:spacing w:line="480" w:lineRule="exact"/>
        <w:ind w:firstLine="480"/>
      </w:pPr>
      <w:r>
        <w:rPr>
          <w:rFonts w:hint="eastAsia"/>
        </w:rPr>
        <w:t>不平衡样本导致</w:t>
      </w:r>
      <w:r>
        <w:rPr>
          <w:rFonts w:hint="eastAsia"/>
        </w:rPr>
        <w:t>AUC</w:t>
      </w:r>
      <w:r>
        <w:rPr>
          <w:rFonts w:hint="eastAsia"/>
        </w:rPr>
        <w:t>被高估表现出极高的数值，</w:t>
      </w:r>
      <w:r>
        <w:rPr>
          <w:rFonts w:hint="eastAsia"/>
        </w:rPr>
        <w:t>P</w:t>
      </w:r>
      <w:r w:rsidRPr="00FA727C">
        <w:t>R-AUC</w:t>
      </w:r>
      <w:r w:rsidRPr="00FA727C">
        <w:t>为</w:t>
      </w:r>
      <w:r w:rsidRPr="00FA727C">
        <w:t>0.4561</w:t>
      </w:r>
      <w:r w:rsidRPr="00FA727C">
        <w:t>说明模型在试图捕捉正样本时，不可避免地带入了大量的假阳性</w:t>
      </w:r>
      <w:r>
        <w:rPr>
          <w:rFonts w:hint="eastAsia"/>
        </w:rPr>
        <w:t>。</w:t>
      </w:r>
      <w:r>
        <w:rPr>
          <w:rFonts w:hint="eastAsia"/>
        </w:rPr>
        <w:t>KS</w:t>
      </w:r>
      <w:r>
        <w:rPr>
          <w:rFonts w:hint="eastAsia"/>
        </w:rPr>
        <w:t>统计量为</w:t>
      </w:r>
      <w:r>
        <w:rPr>
          <w:rFonts w:hint="eastAsia"/>
        </w:rPr>
        <w:t>0.7663</w:t>
      </w:r>
      <w:r>
        <w:rPr>
          <w:rFonts w:hint="eastAsia"/>
        </w:rPr>
        <w:t>说明</w:t>
      </w:r>
      <w:r w:rsidRPr="00FA727C">
        <w:t>模型对正负样本的区分能力</w:t>
      </w:r>
      <w:r>
        <w:rPr>
          <w:rFonts w:hint="eastAsia"/>
        </w:rPr>
        <w:t>极强。从</w:t>
      </w:r>
      <w:r w:rsidRPr="00FA727C">
        <w:t>可靠性图</w:t>
      </w:r>
      <w:r>
        <w:rPr>
          <w:rFonts w:hint="eastAsia"/>
        </w:rPr>
        <w:t>上看，由于</w:t>
      </w:r>
      <w:r w:rsidR="00C244D0" w:rsidRPr="00C244D0">
        <w:t>设置了样本权重导致模型输出的绝对概率值远高于自然状态下的真实基础概率</w:t>
      </w:r>
      <w:r w:rsidR="00C244D0">
        <w:rPr>
          <w:rFonts w:hint="eastAsia"/>
        </w:rPr>
        <w:t>，存在</w:t>
      </w:r>
      <w:r w:rsidR="009D1861">
        <w:rPr>
          <w:rFonts w:hint="eastAsia"/>
        </w:rPr>
        <w:t>明显的</w:t>
      </w:r>
      <w:r w:rsidR="00C244D0">
        <w:rPr>
          <w:rFonts w:hint="eastAsia"/>
        </w:rPr>
        <w:t>概率偏差。总体而言，该模型能够精准抓出破产企业，具有较良好的模型表现。</w:t>
      </w:r>
    </w:p>
    <w:p w14:paraId="684FA1BD" w14:textId="7883913A" w:rsidR="003D708A" w:rsidRDefault="003D708A" w:rsidP="001D3F75">
      <w:pPr>
        <w:pStyle w:val="1"/>
        <w:keepNext w:val="0"/>
        <w:wordWrap/>
        <w:spacing w:before="120" w:after="120" w:line="480" w:lineRule="exact"/>
      </w:pPr>
      <w:bookmarkStart w:id="68" w:name="_Toc228042764"/>
      <w:bookmarkStart w:id="69" w:name="_Toc1257860"/>
      <w:bookmarkStart w:id="70" w:name="_Toc81731816"/>
      <w:bookmarkStart w:id="71" w:name="_Toc81731882"/>
      <w:bookmarkStart w:id="72" w:name="_Toc106480870"/>
      <w:r>
        <w:rPr>
          <w:rFonts w:hint="eastAsia"/>
        </w:rPr>
        <w:t>模型评估与对比</w:t>
      </w:r>
      <w:bookmarkEnd w:id="68"/>
    </w:p>
    <w:p w14:paraId="7E7D4102" w14:textId="42E2FCD6" w:rsidR="00C244D0" w:rsidRDefault="00C830A0" w:rsidP="001D3F75">
      <w:pPr>
        <w:spacing w:line="480" w:lineRule="exact"/>
        <w:ind w:firstLine="480"/>
      </w:pPr>
      <w:r>
        <w:rPr>
          <w:rFonts w:hint="eastAsia"/>
        </w:rPr>
        <w:t>接下来，我们对两个模型</w:t>
      </w:r>
      <w:r w:rsidR="00A669A9">
        <w:rPr>
          <w:rFonts w:hint="eastAsia"/>
        </w:rPr>
        <w:t>以及对原始数据进行拟合的逻辑回归模型</w:t>
      </w:r>
      <w:r>
        <w:rPr>
          <w:rFonts w:hint="eastAsia"/>
        </w:rPr>
        <w:t>的评估参数进行横向对比，如下表所示。</w:t>
      </w:r>
    </w:p>
    <w:p w14:paraId="471C8788" w14:textId="786389F4" w:rsidR="00C95CF3" w:rsidRDefault="000645A3" w:rsidP="001D3F75">
      <w:pPr>
        <w:pStyle w:val="a0"/>
        <w:spacing w:line="480" w:lineRule="exact"/>
      </w:pPr>
      <w:bookmarkStart w:id="73" w:name="_Toc227870266"/>
      <w:bookmarkStart w:id="74" w:name="_Toc228042808"/>
      <w:bookmarkStart w:id="75" w:name="_Toc228042868"/>
      <w:bookmarkStart w:id="76" w:name="_Toc228044360"/>
      <w:bookmarkStart w:id="77" w:name="_Toc228045389"/>
      <w:bookmarkStart w:id="78" w:name="_Toc228107890"/>
      <w:r>
        <w:rPr>
          <w:rFonts w:hint="eastAsia"/>
        </w:rPr>
        <w:lastRenderedPageBreak/>
        <w:t>模型评估参数对比表</w:t>
      </w:r>
      <w:bookmarkEnd w:id="73"/>
      <w:bookmarkEnd w:id="74"/>
      <w:bookmarkEnd w:id="75"/>
      <w:bookmarkEnd w:id="76"/>
      <w:bookmarkEnd w:id="77"/>
      <w:bookmarkEnd w:id="78"/>
    </w:p>
    <w:tbl>
      <w:tblPr>
        <w:tblStyle w:val="afb"/>
        <w:tblW w:w="9070" w:type="dxa"/>
        <w:jc w:val="left"/>
        <w:tblLook w:val="04A0" w:firstRow="1" w:lastRow="0" w:firstColumn="1" w:lastColumn="0" w:noHBand="0" w:noVBand="1"/>
      </w:tblPr>
      <w:tblGrid>
        <w:gridCol w:w="3119"/>
        <w:gridCol w:w="2160"/>
        <w:gridCol w:w="1832"/>
        <w:gridCol w:w="1959"/>
      </w:tblGrid>
      <w:tr w:rsidR="00C95CF3" w:rsidRPr="00C95CF3" w14:paraId="6E039D9C" w14:textId="77777777" w:rsidTr="00C95CF3">
        <w:trPr>
          <w:cnfStyle w:val="100000000000" w:firstRow="1" w:lastRow="0" w:firstColumn="0" w:lastColumn="0" w:oddVBand="0" w:evenVBand="0" w:oddHBand="0" w:evenHBand="0" w:firstRowFirstColumn="0" w:firstRowLastColumn="0" w:lastRowFirstColumn="0" w:lastRowLastColumn="0"/>
          <w:trHeight w:val="315"/>
          <w:jc w:val="left"/>
        </w:trPr>
        <w:tc>
          <w:tcPr>
            <w:tcW w:w="3119" w:type="dxa"/>
            <w:hideMark/>
          </w:tcPr>
          <w:p w14:paraId="4B45047C" w14:textId="77777777" w:rsidR="00C95CF3" w:rsidRPr="00C95CF3" w:rsidRDefault="00C95CF3" w:rsidP="003057C1">
            <w:pPr>
              <w:ind w:firstLine="482"/>
              <w:jc w:val="center"/>
            </w:pPr>
            <w:r w:rsidRPr="00C95CF3">
              <w:t>指标</w:t>
            </w:r>
          </w:p>
        </w:tc>
        <w:tc>
          <w:tcPr>
            <w:tcW w:w="2160" w:type="dxa"/>
            <w:hideMark/>
          </w:tcPr>
          <w:p w14:paraId="31C9ED14" w14:textId="77777777" w:rsidR="00C95CF3" w:rsidRPr="000F5C1A" w:rsidRDefault="00C95CF3" w:rsidP="003057C1">
            <w:pPr>
              <w:ind w:firstLine="482"/>
              <w:jc w:val="center"/>
            </w:pPr>
            <w:r w:rsidRPr="000F5C1A">
              <w:t>SIS+SCAD</w:t>
            </w:r>
            <w:r w:rsidRPr="000F5C1A">
              <w:t>（样条交叉）</w:t>
            </w:r>
          </w:p>
        </w:tc>
        <w:tc>
          <w:tcPr>
            <w:tcW w:w="0" w:type="auto"/>
            <w:hideMark/>
          </w:tcPr>
          <w:p w14:paraId="2A98DE8D" w14:textId="77777777" w:rsidR="00C95CF3" w:rsidRPr="00C95CF3" w:rsidRDefault="00C95CF3" w:rsidP="003057C1">
            <w:pPr>
              <w:ind w:firstLine="482"/>
              <w:jc w:val="center"/>
            </w:pPr>
            <w:r w:rsidRPr="00C95CF3">
              <w:t>LightGBM</w:t>
            </w:r>
          </w:p>
        </w:tc>
        <w:tc>
          <w:tcPr>
            <w:tcW w:w="0" w:type="auto"/>
            <w:hideMark/>
          </w:tcPr>
          <w:p w14:paraId="459E893C" w14:textId="3487DA8C" w:rsidR="00C95CF3" w:rsidRPr="00C95CF3" w:rsidRDefault="00C95CF3" w:rsidP="003057C1">
            <w:pPr>
              <w:ind w:firstLine="482"/>
              <w:jc w:val="center"/>
            </w:pPr>
            <w:r>
              <w:rPr>
                <w:rFonts w:hint="eastAsia"/>
              </w:rPr>
              <w:t>逻辑回归</w:t>
            </w:r>
            <w:r w:rsidRPr="00C95CF3">
              <w:t xml:space="preserve"> (SMOTE)</w:t>
            </w:r>
          </w:p>
        </w:tc>
      </w:tr>
      <w:tr w:rsidR="00C95CF3" w:rsidRPr="00C95CF3" w14:paraId="680361E4" w14:textId="77777777" w:rsidTr="00C95CF3">
        <w:trPr>
          <w:trHeight w:val="315"/>
          <w:jc w:val="left"/>
        </w:trPr>
        <w:tc>
          <w:tcPr>
            <w:tcW w:w="3119" w:type="dxa"/>
            <w:hideMark/>
          </w:tcPr>
          <w:p w14:paraId="1BC24935" w14:textId="77777777" w:rsidR="00C95CF3" w:rsidRPr="00C95CF3" w:rsidRDefault="00C95CF3" w:rsidP="003057C1">
            <w:pPr>
              <w:ind w:firstLine="480"/>
              <w:jc w:val="center"/>
            </w:pPr>
            <w:r w:rsidRPr="00C95CF3">
              <w:t>ROC-AUC</w:t>
            </w:r>
          </w:p>
        </w:tc>
        <w:tc>
          <w:tcPr>
            <w:tcW w:w="2160" w:type="dxa"/>
            <w:hideMark/>
          </w:tcPr>
          <w:p w14:paraId="077F4083" w14:textId="77777777" w:rsidR="00C95CF3" w:rsidRPr="00C95CF3" w:rsidRDefault="00C95CF3" w:rsidP="003057C1">
            <w:pPr>
              <w:ind w:firstLine="480"/>
              <w:jc w:val="center"/>
            </w:pPr>
            <w:r w:rsidRPr="00C95CF3">
              <w:t>0.938</w:t>
            </w:r>
          </w:p>
        </w:tc>
        <w:tc>
          <w:tcPr>
            <w:tcW w:w="0" w:type="auto"/>
            <w:hideMark/>
          </w:tcPr>
          <w:p w14:paraId="37DA954B" w14:textId="77777777" w:rsidR="00C95CF3" w:rsidRPr="00C95CF3" w:rsidRDefault="00C95CF3" w:rsidP="003057C1">
            <w:pPr>
              <w:ind w:firstLine="480"/>
              <w:jc w:val="center"/>
            </w:pPr>
            <w:r w:rsidRPr="00C95CF3">
              <w:t>0.9404</w:t>
            </w:r>
          </w:p>
        </w:tc>
        <w:tc>
          <w:tcPr>
            <w:tcW w:w="0" w:type="auto"/>
            <w:hideMark/>
          </w:tcPr>
          <w:p w14:paraId="579E1E75" w14:textId="77777777" w:rsidR="00C95CF3" w:rsidRPr="00C95CF3" w:rsidRDefault="00C95CF3" w:rsidP="003057C1">
            <w:pPr>
              <w:ind w:firstLine="480"/>
              <w:jc w:val="center"/>
            </w:pPr>
            <w:r w:rsidRPr="00C95CF3">
              <w:t>0.8207</w:t>
            </w:r>
          </w:p>
        </w:tc>
      </w:tr>
      <w:tr w:rsidR="00C95CF3" w:rsidRPr="00C95CF3" w14:paraId="058DC494" w14:textId="77777777" w:rsidTr="00C95CF3">
        <w:trPr>
          <w:trHeight w:val="315"/>
          <w:jc w:val="left"/>
        </w:trPr>
        <w:tc>
          <w:tcPr>
            <w:tcW w:w="3119" w:type="dxa"/>
            <w:hideMark/>
          </w:tcPr>
          <w:p w14:paraId="64CF5D8A" w14:textId="77777777" w:rsidR="00C95CF3" w:rsidRPr="00C95CF3" w:rsidRDefault="00C95CF3" w:rsidP="003057C1">
            <w:pPr>
              <w:ind w:firstLine="480"/>
              <w:jc w:val="center"/>
            </w:pPr>
            <w:r w:rsidRPr="00C95CF3">
              <w:t>PR-AUC</w:t>
            </w:r>
          </w:p>
        </w:tc>
        <w:tc>
          <w:tcPr>
            <w:tcW w:w="2160" w:type="dxa"/>
            <w:hideMark/>
          </w:tcPr>
          <w:p w14:paraId="02445EB0" w14:textId="77777777" w:rsidR="00C95CF3" w:rsidRPr="00C95CF3" w:rsidRDefault="00C95CF3" w:rsidP="003057C1">
            <w:pPr>
              <w:ind w:firstLine="480"/>
              <w:jc w:val="center"/>
            </w:pPr>
            <w:r w:rsidRPr="00C95CF3">
              <w:t>0.4222</w:t>
            </w:r>
          </w:p>
        </w:tc>
        <w:tc>
          <w:tcPr>
            <w:tcW w:w="0" w:type="auto"/>
            <w:hideMark/>
          </w:tcPr>
          <w:p w14:paraId="13F13A77" w14:textId="77777777" w:rsidR="00C95CF3" w:rsidRPr="00C95CF3" w:rsidRDefault="00C95CF3" w:rsidP="003057C1">
            <w:pPr>
              <w:ind w:firstLine="480"/>
              <w:jc w:val="center"/>
            </w:pPr>
            <w:r w:rsidRPr="00C95CF3">
              <w:t>0.4561</w:t>
            </w:r>
          </w:p>
        </w:tc>
        <w:tc>
          <w:tcPr>
            <w:tcW w:w="0" w:type="auto"/>
            <w:hideMark/>
          </w:tcPr>
          <w:p w14:paraId="285CA760" w14:textId="77777777" w:rsidR="00C95CF3" w:rsidRPr="00C95CF3" w:rsidRDefault="00C95CF3" w:rsidP="003057C1">
            <w:pPr>
              <w:ind w:firstLine="480"/>
              <w:jc w:val="center"/>
            </w:pPr>
            <w:r w:rsidRPr="00C95CF3">
              <w:t>0.2246</w:t>
            </w:r>
          </w:p>
        </w:tc>
      </w:tr>
      <w:tr w:rsidR="00C95CF3" w:rsidRPr="00C95CF3" w14:paraId="09EF4A4E" w14:textId="77777777" w:rsidTr="00C95CF3">
        <w:trPr>
          <w:trHeight w:val="315"/>
          <w:jc w:val="left"/>
        </w:trPr>
        <w:tc>
          <w:tcPr>
            <w:tcW w:w="3119" w:type="dxa"/>
            <w:hideMark/>
          </w:tcPr>
          <w:p w14:paraId="2ABB05CF" w14:textId="77777777" w:rsidR="00C95CF3" w:rsidRPr="000F5C1A" w:rsidRDefault="00C95CF3" w:rsidP="003057C1">
            <w:pPr>
              <w:ind w:firstLine="482"/>
              <w:jc w:val="center"/>
              <w:rPr>
                <w:b/>
                <w:bCs/>
              </w:rPr>
            </w:pPr>
            <w:r w:rsidRPr="000F5C1A">
              <w:rPr>
                <w:b/>
                <w:bCs/>
              </w:rPr>
              <w:t>KS Statistic</w:t>
            </w:r>
          </w:p>
        </w:tc>
        <w:tc>
          <w:tcPr>
            <w:tcW w:w="2160" w:type="dxa"/>
            <w:hideMark/>
          </w:tcPr>
          <w:p w14:paraId="63DA97D6" w14:textId="77777777" w:rsidR="00C95CF3" w:rsidRPr="000F5C1A" w:rsidRDefault="00C95CF3" w:rsidP="003057C1">
            <w:pPr>
              <w:ind w:firstLine="482"/>
              <w:jc w:val="center"/>
              <w:rPr>
                <w:b/>
                <w:bCs/>
              </w:rPr>
            </w:pPr>
            <w:r w:rsidRPr="000F5C1A">
              <w:rPr>
                <w:b/>
                <w:bCs/>
              </w:rPr>
              <w:t>0.7638</w:t>
            </w:r>
          </w:p>
        </w:tc>
        <w:tc>
          <w:tcPr>
            <w:tcW w:w="0" w:type="auto"/>
            <w:hideMark/>
          </w:tcPr>
          <w:p w14:paraId="53FFCB13" w14:textId="77777777" w:rsidR="00C95CF3" w:rsidRPr="000F5C1A" w:rsidRDefault="00C95CF3" w:rsidP="003057C1">
            <w:pPr>
              <w:ind w:firstLine="482"/>
              <w:jc w:val="center"/>
              <w:rPr>
                <w:b/>
                <w:bCs/>
              </w:rPr>
            </w:pPr>
            <w:r w:rsidRPr="000F5C1A">
              <w:rPr>
                <w:b/>
                <w:bCs/>
              </w:rPr>
              <w:t>0.7663</w:t>
            </w:r>
          </w:p>
        </w:tc>
        <w:tc>
          <w:tcPr>
            <w:tcW w:w="0" w:type="auto"/>
            <w:hideMark/>
          </w:tcPr>
          <w:p w14:paraId="171E8C0B" w14:textId="77777777" w:rsidR="00C95CF3" w:rsidRPr="000F5C1A" w:rsidRDefault="00C95CF3" w:rsidP="003057C1">
            <w:pPr>
              <w:ind w:firstLine="482"/>
              <w:jc w:val="center"/>
              <w:rPr>
                <w:b/>
                <w:bCs/>
              </w:rPr>
            </w:pPr>
            <w:r w:rsidRPr="000F5C1A">
              <w:rPr>
                <w:b/>
                <w:bCs/>
              </w:rPr>
              <w:t>0.6415</w:t>
            </w:r>
          </w:p>
        </w:tc>
      </w:tr>
      <w:tr w:rsidR="00C95CF3" w:rsidRPr="00C95CF3" w14:paraId="6B5FFA03" w14:textId="77777777" w:rsidTr="00C95CF3">
        <w:trPr>
          <w:trHeight w:val="315"/>
          <w:jc w:val="left"/>
        </w:trPr>
        <w:tc>
          <w:tcPr>
            <w:tcW w:w="3119" w:type="dxa"/>
            <w:hideMark/>
          </w:tcPr>
          <w:p w14:paraId="3C0250AD" w14:textId="77777777" w:rsidR="00C95CF3" w:rsidRPr="00C95CF3" w:rsidRDefault="00C95CF3" w:rsidP="003057C1">
            <w:pPr>
              <w:ind w:firstLine="480"/>
              <w:jc w:val="center"/>
            </w:pPr>
            <w:r w:rsidRPr="00C95CF3">
              <w:t>Optimal Threshold</w:t>
            </w:r>
          </w:p>
        </w:tc>
        <w:tc>
          <w:tcPr>
            <w:tcW w:w="2160" w:type="dxa"/>
            <w:hideMark/>
          </w:tcPr>
          <w:p w14:paraId="3FDDDB7C" w14:textId="77777777" w:rsidR="00C95CF3" w:rsidRPr="00C95CF3" w:rsidRDefault="00C95CF3" w:rsidP="003057C1">
            <w:pPr>
              <w:ind w:firstLine="480"/>
              <w:jc w:val="center"/>
            </w:pPr>
            <w:r w:rsidRPr="00C95CF3">
              <w:t>0.0317</w:t>
            </w:r>
          </w:p>
        </w:tc>
        <w:tc>
          <w:tcPr>
            <w:tcW w:w="0" w:type="auto"/>
            <w:hideMark/>
          </w:tcPr>
          <w:p w14:paraId="3D39E755" w14:textId="77777777" w:rsidR="00C95CF3" w:rsidRPr="00C95CF3" w:rsidRDefault="00C95CF3" w:rsidP="003057C1">
            <w:pPr>
              <w:ind w:firstLine="480"/>
              <w:jc w:val="center"/>
            </w:pPr>
            <w:r w:rsidRPr="00C95CF3">
              <w:t>0.0843</w:t>
            </w:r>
          </w:p>
        </w:tc>
        <w:tc>
          <w:tcPr>
            <w:tcW w:w="0" w:type="auto"/>
            <w:hideMark/>
          </w:tcPr>
          <w:p w14:paraId="716C8610" w14:textId="77777777" w:rsidR="00C95CF3" w:rsidRPr="00C95CF3" w:rsidRDefault="00C95CF3" w:rsidP="003057C1">
            <w:pPr>
              <w:ind w:firstLine="480"/>
              <w:jc w:val="center"/>
            </w:pPr>
            <w:r w:rsidRPr="00C95CF3">
              <w:t>0.5</w:t>
            </w:r>
          </w:p>
        </w:tc>
      </w:tr>
      <w:tr w:rsidR="00C95CF3" w:rsidRPr="00C95CF3" w14:paraId="53690C60" w14:textId="77777777" w:rsidTr="00C95CF3">
        <w:trPr>
          <w:trHeight w:val="315"/>
          <w:jc w:val="left"/>
        </w:trPr>
        <w:tc>
          <w:tcPr>
            <w:tcW w:w="3119" w:type="dxa"/>
            <w:hideMark/>
          </w:tcPr>
          <w:p w14:paraId="5C073C00" w14:textId="77777777" w:rsidR="00C95CF3" w:rsidRPr="00C95CF3" w:rsidRDefault="00C95CF3" w:rsidP="003057C1">
            <w:pPr>
              <w:ind w:firstLine="480"/>
              <w:jc w:val="center"/>
            </w:pPr>
            <w:r w:rsidRPr="00C95CF3">
              <w:t>Precision (PPV)</w:t>
            </w:r>
          </w:p>
        </w:tc>
        <w:tc>
          <w:tcPr>
            <w:tcW w:w="2160" w:type="dxa"/>
            <w:hideMark/>
          </w:tcPr>
          <w:p w14:paraId="1C95B008" w14:textId="77777777" w:rsidR="00C95CF3" w:rsidRPr="00C95CF3" w:rsidRDefault="00C95CF3" w:rsidP="003057C1">
            <w:pPr>
              <w:ind w:firstLine="480"/>
              <w:jc w:val="center"/>
            </w:pPr>
            <w:r w:rsidRPr="00C95CF3">
              <w:t>0.2086</w:t>
            </w:r>
          </w:p>
        </w:tc>
        <w:tc>
          <w:tcPr>
            <w:tcW w:w="0" w:type="auto"/>
            <w:hideMark/>
          </w:tcPr>
          <w:p w14:paraId="358EE931" w14:textId="77777777" w:rsidR="00C95CF3" w:rsidRPr="00C95CF3" w:rsidRDefault="00C95CF3" w:rsidP="003057C1">
            <w:pPr>
              <w:ind w:firstLine="480"/>
              <w:jc w:val="center"/>
            </w:pPr>
            <w:r w:rsidRPr="00C95CF3">
              <w:t>0.1983</w:t>
            </w:r>
          </w:p>
        </w:tc>
        <w:tc>
          <w:tcPr>
            <w:tcW w:w="0" w:type="auto"/>
            <w:hideMark/>
          </w:tcPr>
          <w:p w14:paraId="4694BED0" w14:textId="77777777" w:rsidR="00C95CF3" w:rsidRPr="00C95CF3" w:rsidRDefault="00C95CF3" w:rsidP="003057C1">
            <w:pPr>
              <w:ind w:firstLine="480"/>
              <w:jc w:val="center"/>
            </w:pPr>
            <w:r w:rsidRPr="00C95CF3">
              <w:t>0.2842</w:t>
            </w:r>
          </w:p>
        </w:tc>
      </w:tr>
      <w:tr w:rsidR="00C95CF3" w:rsidRPr="00C95CF3" w14:paraId="503C958D" w14:textId="77777777" w:rsidTr="00C95CF3">
        <w:trPr>
          <w:trHeight w:val="315"/>
          <w:jc w:val="left"/>
        </w:trPr>
        <w:tc>
          <w:tcPr>
            <w:tcW w:w="3119" w:type="dxa"/>
            <w:hideMark/>
          </w:tcPr>
          <w:p w14:paraId="000C9E6A" w14:textId="77777777" w:rsidR="00C95CF3" w:rsidRPr="000F5C1A" w:rsidRDefault="00C95CF3" w:rsidP="003057C1">
            <w:pPr>
              <w:ind w:firstLine="482"/>
              <w:jc w:val="center"/>
              <w:rPr>
                <w:b/>
                <w:bCs/>
              </w:rPr>
            </w:pPr>
            <w:r w:rsidRPr="000F5C1A">
              <w:rPr>
                <w:b/>
                <w:bCs/>
              </w:rPr>
              <w:t>Recall (Sensitivity)</w:t>
            </w:r>
          </w:p>
        </w:tc>
        <w:tc>
          <w:tcPr>
            <w:tcW w:w="2160" w:type="dxa"/>
            <w:hideMark/>
          </w:tcPr>
          <w:p w14:paraId="7F25EC52" w14:textId="77777777" w:rsidR="00C95CF3" w:rsidRPr="000F5C1A" w:rsidRDefault="00C95CF3" w:rsidP="003057C1">
            <w:pPr>
              <w:ind w:firstLine="482"/>
              <w:jc w:val="center"/>
              <w:rPr>
                <w:b/>
                <w:bCs/>
              </w:rPr>
            </w:pPr>
            <w:r w:rsidRPr="000F5C1A">
              <w:rPr>
                <w:b/>
                <w:bCs/>
              </w:rPr>
              <w:t>0.8947</w:t>
            </w:r>
          </w:p>
        </w:tc>
        <w:tc>
          <w:tcPr>
            <w:tcW w:w="0" w:type="auto"/>
            <w:hideMark/>
          </w:tcPr>
          <w:p w14:paraId="6CE7FF3F" w14:textId="77777777" w:rsidR="00C95CF3" w:rsidRPr="000F5C1A" w:rsidRDefault="00C95CF3" w:rsidP="003057C1">
            <w:pPr>
              <w:ind w:firstLine="482"/>
              <w:jc w:val="center"/>
              <w:rPr>
                <w:b/>
                <w:bCs/>
              </w:rPr>
            </w:pPr>
            <w:r w:rsidRPr="000F5C1A">
              <w:rPr>
                <w:b/>
                <w:bCs/>
              </w:rPr>
              <w:t>0.9079</w:t>
            </w:r>
          </w:p>
        </w:tc>
        <w:tc>
          <w:tcPr>
            <w:tcW w:w="0" w:type="auto"/>
            <w:hideMark/>
          </w:tcPr>
          <w:p w14:paraId="1B380C4D" w14:textId="77777777" w:rsidR="00C95CF3" w:rsidRPr="000F5C1A" w:rsidRDefault="00C95CF3" w:rsidP="003057C1">
            <w:pPr>
              <w:ind w:firstLine="482"/>
              <w:jc w:val="center"/>
              <w:rPr>
                <w:b/>
                <w:bCs/>
              </w:rPr>
            </w:pPr>
            <w:r w:rsidRPr="000F5C1A">
              <w:rPr>
                <w:b/>
                <w:bCs/>
              </w:rPr>
              <w:t>0.7105</w:t>
            </w:r>
          </w:p>
        </w:tc>
      </w:tr>
      <w:tr w:rsidR="00C95CF3" w:rsidRPr="00C95CF3" w14:paraId="708AE168" w14:textId="77777777" w:rsidTr="00C95CF3">
        <w:trPr>
          <w:trHeight w:val="315"/>
          <w:jc w:val="left"/>
        </w:trPr>
        <w:tc>
          <w:tcPr>
            <w:tcW w:w="3119" w:type="dxa"/>
            <w:hideMark/>
          </w:tcPr>
          <w:p w14:paraId="3F42292D" w14:textId="77777777" w:rsidR="00C95CF3" w:rsidRPr="00C95CF3" w:rsidRDefault="00C95CF3" w:rsidP="003057C1">
            <w:pPr>
              <w:ind w:firstLine="480"/>
              <w:jc w:val="center"/>
            </w:pPr>
            <w:r w:rsidRPr="00C95CF3">
              <w:t>F1-Score</w:t>
            </w:r>
          </w:p>
        </w:tc>
        <w:tc>
          <w:tcPr>
            <w:tcW w:w="2160" w:type="dxa"/>
            <w:hideMark/>
          </w:tcPr>
          <w:p w14:paraId="68326CDA" w14:textId="77777777" w:rsidR="00C95CF3" w:rsidRPr="00C95CF3" w:rsidRDefault="00C95CF3" w:rsidP="003057C1">
            <w:pPr>
              <w:ind w:firstLine="480"/>
              <w:jc w:val="center"/>
            </w:pPr>
            <w:r w:rsidRPr="00C95CF3">
              <w:t>0.3383</w:t>
            </w:r>
          </w:p>
        </w:tc>
        <w:tc>
          <w:tcPr>
            <w:tcW w:w="0" w:type="auto"/>
            <w:hideMark/>
          </w:tcPr>
          <w:p w14:paraId="7186C84D" w14:textId="77777777" w:rsidR="00C95CF3" w:rsidRPr="00C95CF3" w:rsidRDefault="00C95CF3" w:rsidP="003057C1">
            <w:pPr>
              <w:ind w:firstLine="480"/>
              <w:jc w:val="center"/>
            </w:pPr>
            <w:r w:rsidRPr="00C95CF3">
              <w:t>0.3255</w:t>
            </w:r>
          </w:p>
        </w:tc>
        <w:tc>
          <w:tcPr>
            <w:tcW w:w="0" w:type="auto"/>
            <w:hideMark/>
          </w:tcPr>
          <w:p w14:paraId="5ABF1B65" w14:textId="77777777" w:rsidR="00C95CF3" w:rsidRPr="00C95CF3" w:rsidRDefault="00C95CF3" w:rsidP="003057C1">
            <w:pPr>
              <w:ind w:firstLine="480"/>
              <w:jc w:val="center"/>
            </w:pPr>
            <w:r w:rsidRPr="00C95CF3">
              <w:t>0.406</w:t>
            </w:r>
          </w:p>
        </w:tc>
      </w:tr>
      <w:tr w:rsidR="00C95CF3" w:rsidRPr="00C95CF3" w14:paraId="7504F2BC" w14:textId="77777777" w:rsidTr="00C95CF3">
        <w:trPr>
          <w:trHeight w:val="315"/>
          <w:jc w:val="left"/>
        </w:trPr>
        <w:tc>
          <w:tcPr>
            <w:tcW w:w="3119" w:type="dxa"/>
            <w:hideMark/>
          </w:tcPr>
          <w:p w14:paraId="1AF64C51" w14:textId="77777777" w:rsidR="00C95CF3" w:rsidRPr="000F5C1A" w:rsidRDefault="00C95CF3" w:rsidP="003057C1">
            <w:pPr>
              <w:ind w:firstLine="482"/>
              <w:jc w:val="center"/>
              <w:rPr>
                <w:b/>
                <w:bCs/>
              </w:rPr>
            </w:pPr>
            <w:r w:rsidRPr="000F5C1A">
              <w:rPr>
                <w:b/>
                <w:bCs/>
              </w:rPr>
              <w:t>F2-Score</w:t>
            </w:r>
          </w:p>
        </w:tc>
        <w:tc>
          <w:tcPr>
            <w:tcW w:w="2160" w:type="dxa"/>
            <w:hideMark/>
          </w:tcPr>
          <w:p w14:paraId="75DA8AE0" w14:textId="77777777" w:rsidR="00C95CF3" w:rsidRPr="000F5C1A" w:rsidRDefault="00C95CF3" w:rsidP="003057C1">
            <w:pPr>
              <w:ind w:firstLine="482"/>
              <w:jc w:val="center"/>
              <w:rPr>
                <w:b/>
                <w:bCs/>
              </w:rPr>
            </w:pPr>
            <w:r w:rsidRPr="000F5C1A">
              <w:rPr>
                <w:b/>
                <w:bCs/>
              </w:rPr>
              <w:t>0.5397</w:t>
            </w:r>
          </w:p>
        </w:tc>
        <w:tc>
          <w:tcPr>
            <w:tcW w:w="0" w:type="auto"/>
            <w:hideMark/>
          </w:tcPr>
          <w:p w14:paraId="5C0EB034" w14:textId="77777777" w:rsidR="00C95CF3" w:rsidRPr="000F5C1A" w:rsidRDefault="00C95CF3" w:rsidP="003057C1">
            <w:pPr>
              <w:ind w:firstLine="482"/>
              <w:jc w:val="center"/>
              <w:rPr>
                <w:b/>
                <w:bCs/>
              </w:rPr>
            </w:pPr>
            <w:r w:rsidRPr="000F5C1A">
              <w:rPr>
                <w:b/>
                <w:bCs/>
              </w:rPr>
              <w:t>0.5291</w:t>
            </w:r>
          </w:p>
        </w:tc>
        <w:tc>
          <w:tcPr>
            <w:tcW w:w="0" w:type="auto"/>
            <w:hideMark/>
          </w:tcPr>
          <w:p w14:paraId="3A8AAC68" w14:textId="77777777" w:rsidR="00C95CF3" w:rsidRPr="000F5C1A" w:rsidRDefault="00C95CF3" w:rsidP="003057C1">
            <w:pPr>
              <w:ind w:firstLine="482"/>
              <w:jc w:val="center"/>
              <w:rPr>
                <w:b/>
                <w:bCs/>
              </w:rPr>
            </w:pPr>
            <w:r w:rsidRPr="000F5C1A">
              <w:rPr>
                <w:b/>
                <w:bCs/>
              </w:rPr>
              <w:t>0.5466</w:t>
            </w:r>
          </w:p>
        </w:tc>
      </w:tr>
    </w:tbl>
    <w:p w14:paraId="2BDAA2B0" w14:textId="77777777" w:rsidR="00C95CF3" w:rsidRDefault="00C95CF3" w:rsidP="001D3F75">
      <w:pPr>
        <w:spacing w:line="480" w:lineRule="exact"/>
        <w:ind w:firstLine="480"/>
      </w:pPr>
    </w:p>
    <w:p w14:paraId="7387D6F1" w14:textId="56B5D1FC" w:rsidR="00190580" w:rsidRDefault="00190580" w:rsidP="001D3F75">
      <w:pPr>
        <w:spacing w:line="480" w:lineRule="exact"/>
        <w:ind w:firstLine="480"/>
      </w:pPr>
      <w:r w:rsidRPr="00190580">
        <w:t>结果表明，双模型在破产预测效能上均显著优于传统的</w:t>
      </w:r>
      <w:r w:rsidRPr="00190580">
        <w:t>SMOTE-Logistic</w:t>
      </w:r>
      <w:r w:rsidRPr="00190580">
        <w:t>回归基准，</w:t>
      </w:r>
      <w:r>
        <w:rPr>
          <w:rFonts w:hint="eastAsia"/>
        </w:rPr>
        <w:t>并</w:t>
      </w:r>
      <w:r w:rsidRPr="00190580">
        <w:t>有效规避了后者在处理高维阈值与交互效应时面临的维度灾难与收敛失效问题。</w:t>
      </w:r>
    </w:p>
    <w:p w14:paraId="55864E62" w14:textId="277501FE" w:rsidR="00C830A0" w:rsidRDefault="00190580" w:rsidP="001D3F75">
      <w:pPr>
        <w:spacing w:line="480" w:lineRule="exact"/>
        <w:ind w:firstLine="480"/>
      </w:pPr>
      <w:r w:rsidRPr="00190580">
        <w:t>就预测效能而言，</w:t>
      </w:r>
      <w:r w:rsidRPr="00190580">
        <w:t>LightGBM</w:t>
      </w:r>
      <w:r w:rsidRPr="00190580">
        <w:t>在</w:t>
      </w:r>
      <w:r w:rsidRPr="00190580">
        <w:t>AUC</w:t>
      </w:r>
      <w:r w:rsidRPr="00190580">
        <w:t>、</w:t>
      </w:r>
      <w:r w:rsidRPr="00190580">
        <w:t>KS</w:t>
      </w:r>
      <w:r w:rsidRPr="00190580">
        <w:t>统计量及召回率上表现更佳，展现出极强的正负样本区分能力；而主模型则更优地权衡了召回与精确率，取得更高的</w:t>
      </w:r>
      <w:r w:rsidRPr="00190580">
        <w:t>Precision</w:t>
      </w:r>
      <w:r w:rsidRPr="00190580">
        <w:t>、</w:t>
      </w:r>
      <w:r w:rsidRPr="00190580">
        <w:t>F1</w:t>
      </w:r>
      <w:r w:rsidRPr="00190580">
        <w:t>及</w:t>
      </w:r>
      <w:r w:rsidRPr="00190580">
        <w:t>F2</w:t>
      </w:r>
      <w:r w:rsidRPr="00190580">
        <w:t>分数。就理论性质与解释性而言，区别于</w:t>
      </w:r>
      <w:r w:rsidRPr="00190580">
        <w:t>LightGBM</w:t>
      </w:r>
      <w:r w:rsidRPr="00190580">
        <w:t>黑盒非参数特性（缺乏全局线性系数与连续性），主模型具备双重优势：其一，依托</w:t>
      </w:r>
      <w:r w:rsidRPr="00190580">
        <w:t>SCAD</w:t>
      </w:r>
      <w:r w:rsidRPr="00190580">
        <w:t>惩罚，模型兼具无偏性、连续性与稀疏性等优良数学性质，支持严格的统计推断；其二，建立在样条交叉特征空间上的主模型，突破了</w:t>
      </w:r>
      <w:r w:rsidRPr="00190580">
        <w:t>LightGBM</w:t>
      </w:r>
      <w:r w:rsidRPr="00190580">
        <w:t>仅能隐式挖掘交互关系的局限，能够显式量化高阶交互效应与特征阈值影响，从而赋予各风险驱动因素以精确的经济学解释。</w:t>
      </w:r>
    </w:p>
    <w:p w14:paraId="2FA39407" w14:textId="3936DE7A" w:rsidR="00B3092F" w:rsidRDefault="00A36CED" w:rsidP="001D3F75">
      <w:pPr>
        <w:spacing w:line="480" w:lineRule="exact"/>
        <w:ind w:firstLine="480"/>
      </w:pPr>
      <w:r w:rsidRPr="00A36CED">
        <w:t>深入对比本文的主模型与</w:t>
      </w:r>
      <w:r w:rsidRPr="00A36CED">
        <w:t xml:space="preserve"> LightGBM </w:t>
      </w:r>
      <w:r w:rsidRPr="00A36CED">
        <w:t>模型，可以发现二者分别映射了</w:t>
      </w:r>
      <w:r>
        <w:rPr>
          <w:rFonts w:hint="eastAsia"/>
        </w:rPr>
        <w:t>随机森林算法的奠基人</w:t>
      </w:r>
      <w:r w:rsidRPr="00A36CED">
        <w:t>Breiman (2001)</w:t>
      </w:r>
      <w:r w:rsidRPr="00A36CED">
        <w:t>提出的</w:t>
      </w:r>
      <w:r w:rsidRPr="00A36CED">
        <w:t>“</w:t>
      </w:r>
      <w:r w:rsidRPr="00A36CED">
        <w:t>数据建模</w:t>
      </w:r>
      <w:r w:rsidRPr="00A36CED">
        <w:t>”</w:t>
      </w:r>
      <w:r w:rsidRPr="00A36CED">
        <w:t>与</w:t>
      </w:r>
      <w:r w:rsidRPr="00A36CED">
        <w:t>“</w:t>
      </w:r>
      <w:r w:rsidRPr="00A36CED">
        <w:t>算法建模</w:t>
      </w:r>
      <w:r w:rsidRPr="00A36CED">
        <w:t>”</w:t>
      </w:r>
      <w:r w:rsidRPr="00A36CED">
        <w:t>两种核心统计文化</w:t>
      </w:r>
      <w:r>
        <w:fldChar w:fldCharType="begin"/>
      </w:r>
      <w:r>
        <w:instrText xml:space="preserve"> ADDIN NE.Ref.{F489D25B-1C9C-4E70-B576-CEC870E7A826}</w:instrText>
      </w:r>
      <w:r>
        <w:fldChar w:fldCharType="separate"/>
      </w:r>
      <w:r w:rsidR="000D0331">
        <w:rPr>
          <w:rFonts w:cs="Times New Roman"/>
          <w:color w:val="080000"/>
          <w:kern w:val="0"/>
          <w:vertAlign w:val="superscript"/>
        </w:rPr>
        <w:t>[28]</w:t>
      </w:r>
      <w:r>
        <w:fldChar w:fldCharType="end"/>
      </w:r>
      <w:r w:rsidRPr="00A36CED">
        <w:t>。主模型遵循数据建模范式，假定企业破产状态由特定的随机数据生成机制决定，强调模型对经济变量的解释力；相反，</w:t>
      </w:r>
      <w:r w:rsidRPr="00A36CED">
        <w:t xml:space="preserve">LightGBM </w:t>
      </w:r>
      <w:r w:rsidRPr="00A36CED">
        <w:t>模型作为算法建模的典型代表，将破产机制视为黑盒，以最优化预测性能为导向。正如</w:t>
      </w:r>
      <w:r w:rsidRPr="00A36CED">
        <w:t xml:space="preserve"> Breiman </w:t>
      </w:r>
      <w:r w:rsidRPr="00A36CED">
        <w:t>所指出的，尽管算法模型在预测精度上表现卓越</w:t>
      </w:r>
      <w:r>
        <w:rPr>
          <w:rFonts w:hint="eastAsia"/>
        </w:rPr>
        <w:t>，</w:t>
      </w:r>
      <w:r w:rsidRPr="00A36CED">
        <w:t>本研究中</w:t>
      </w:r>
      <w:r w:rsidRPr="00A36CED">
        <w:t xml:space="preserve"> LightGBM </w:t>
      </w:r>
      <w:r w:rsidRPr="00A36CED">
        <w:t>的高效与精准亦证实了此点，但在经济管理领域，数据模型所提供的可解释性具有不可替代的价值。本文的核心贡献之一在于，所提出的主模型不仅维持了严密的机制解释能力，且其预测准确率与</w:t>
      </w:r>
      <w:r w:rsidRPr="00A36CED">
        <w:t xml:space="preserve"> LightGBM </w:t>
      </w:r>
      <w:r w:rsidRPr="00A36CED">
        <w:t>模型高度相当。这一结果表明，该模型成功融合了两种统计文化的优势，在兼顾经济学解释与预测效能方面展现出显著的优越性。</w:t>
      </w:r>
    </w:p>
    <w:p w14:paraId="729D5912" w14:textId="4232AD5A" w:rsidR="00D93BD9" w:rsidRPr="00C244D0" w:rsidRDefault="009D1861" w:rsidP="001D3F75">
      <w:pPr>
        <w:spacing w:line="480" w:lineRule="exact"/>
        <w:ind w:firstLine="480"/>
      </w:pPr>
      <w:r>
        <w:rPr>
          <w:rFonts w:hint="eastAsia"/>
        </w:rPr>
        <w:lastRenderedPageBreak/>
        <w:t>综上</w:t>
      </w:r>
      <w:r w:rsidR="00D93BD9">
        <w:rPr>
          <w:rFonts w:hint="eastAsia"/>
        </w:rPr>
        <w:t>，在模型评估结果相近的前提下，</w:t>
      </w:r>
      <w:r w:rsidR="00ED7F20">
        <w:rPr>
          <w:rFonts w:hint="eastAsia"/>
        </w:rPr>
        <w:t>主要模型具有更强的数学与统计</w:t>
      </w:r>
      <w:r w:rsidR="00C95CF3">
        <w:rPr>
          <w:rFonts w:hint="eastAsia"/>
        </w:rPr>
        <w:t>推断</w:t>
      </w:r>
      <w:r w:rsidR="00ED7F20">
        <w:rPr>
          <w:rFonts w:hint="eastAsia"/>
        </w:rPr>
        <w:t>性质、经济学</w:t>
      </w:r>
      <w:r w:rsidR="00C95CF3">
        <w:rPr>
          <w:rFonts w:hint="eastAsia"/>
        </w:rPr>
        <w:t>可解释性</w:t>
      </w:r>
      <w:r w:rsidR="00ED7F20">
        <w:rPr>
          <w:rFonts w:hint="eastAsia"/>
        </w:rPr>
        <w:t>、对特征阈值以及交互项的分析能力。</w:t>
      </w:r>
      <w:r w:rsidR="00A669A9">
        <w:rPr>
          <w:rFonts w:hint="eastAsia"/>
        </w:rPr>
        <w:t>从模型的可解释性角度，</w:t>
      </w:r>
      <w:r w:rsidR="00ED7F20">
        <w:rPr>
          <w:rFonts w:hint="eastAsia"/>
        </w:rPr>
        <w:t>我们可以说，本文提出的模型在该问题上优于</w:t>
      </w:r>
      <w:r w:rsidR="00ED7F20">
        <w:rPr>
          <w:rFonts w:hint="eastAsia"/>
        </w:rPr>
        <w:t>LightBGM</w:t>
      </w:r>
      <w:r w:rsidR="00ED7F20">
        <w:rPr>
          <w:rFonts w:hint="eastAsia"/>
        </w:rPr>
        <w:t>模型。</w:t>
      </w:r>
    </w:p>
    <w:p w14:paraId="19609A4F" w14:textId="5A722704" w:rsidR="00BD5DB4" w:rsidRPr="00394F00" w:rsidRDefault="00D31FF7" w:rsidP="001D3F75">
      <w:pPr>
        <w:pStyle w:val="1"/>
        <w:keepNext w:val="0"/>
        <w:wordWrap/>
        <w:spacing w:before="120" w:after="120" w:line="480" w:lineRule="exact"/>
      </w:pPr>
      <w:bookmarkStart w:id="79" w:name="_Toc228042765"/>
      <w:r>
        <w:rPr>
          <w:rFonts w:hint="eastAsia"/>
        </w:rPr>
        <w:t>主要</w:t>
      </w:r>
      <w:r w:rsidR="00177316" w:rsidRPr="00394F00">
        <w:rPr>
          <w:rFonts w:hint="eastAsia"/>
        </w:rPr>
        <w:t>模型</w:t>
      </w:r>
      <w:r>
        <w:rPr>
          <w:rFonts w:hint="eastAsia"/>
        </w:rPr>
        <w:t>的</w:t>
      </w:r>
      <w:r w:rsidR="00177316" w:rsidRPr="00394F00">
        <w:rPr>
          <w:rFonts w:hint="eastAsia"/>
        </w:rPr>
        <w:t>评价与</w:t>
      </w:r>
      <w:bookmarkEnd w:id="69"/>
      <w:bookmarkEnd w:id="70"/>
      <w:bookmarkEnd w:id="71"/>
      <w:bookmarkEnd w:id="72"/>
      <w:r w:rsidR="00740DC9">
        <w:rPr>
          <w:rFonts w:hint="eastAsia"/>
        </w:rPr>
        <w:t>推广</w:t>
      </w:r>
      <w:bookmarkEnd w:id="79"/>
    </w:p>
    <w:p w14:paraId="2A0C94D4" w14:textId="77777777" w:rsidR="00BD5DB4" w:rsidRPr="00394F00" w:rsidRDefault="00177316" w:rsidP="001D3F75">
      <w:pPr>
        <w:pStyle w:val="2"/>
        <w:keepNext w:val="0"/>
        <w:spacing w:before="120" w:after="120" w:line="480" w:lineRule="exact"/>
      </w:pPr>
      <w:bookmarkStart w:id="80" w:name="_Toc1257861"/>
      <w:bookmarkStart w:id="81" w:name="_Toc81731883"/>
      <w:bookmarkStart w:id="82" w:name="_Toc81731817"/>
      <w:bookmarkStart w:id="83" w:name="_Toc106480871"/>
      <w:bookmarkStart w:id="84" w:name="_Toc228042766"/>
      <w:r w:rsidRPr="00394F00">
        <w:rPr>
          <w:rFonts w:hint="eastAsia"/>
        </w:rPr>
        <w:t>模型的优点</w:t>
      </w:r>
      <w:bookmarkEnd w:id="80"/>
      <w:bookmarkEnd w:id="81"/>
      <w:bookmarkEnd w:id="82"/>
      <w:bookmarkEnd w:id="83"/>
      <w:bookmarkEnd w:id="84"/>
    </w:p>
    <w:p w14:paraId="3FB65179" w14:textId="170792C1" w:rsidR="00BD5DB4" w:rsidRDefault="00177316" w:rsidP="001D3F75">
      <w:pPr>
        <w:pStyle w:val="a3"/>
        <w:numPr>
          <w:ilvl w:val="0"/>
          <w:numId w:val="7"/>
        </w:numPr>
        <w:spacing w:line="480" w:lineRule="exact"/>
      </w:pPr>
      <w:r w:rsidRPr="00394F00">
        <w:rPr>
          <w:rFonts w:hint="eastAsia"/>
        </w:rPr>
        <w:t>模型充分结合实际</w:t>
      </w:r>
      <w:r w:rsidR="00A564D7">
        <w:t>，</w:t>
      </w:r>
      <w:r w:rsidR="00D31FF7">
        <w:rPr>
          <w:rFonts w:hint="eastAsia"/>
        </w:rPr>
        <w:t>考虑了交互项与特征阈值影响，并针对</w:t>
      </w:r>
      <w:r w:rsidR="0069069D">
        <w:rPr>
          <w:rFonts w:hint="eastAsia"/>
        </w:rPr>
        <w:t>超高维数据</w:t>
      </w:r>
      <w:r w:rsidR="00D31FF7">
        <w:rPr>
          <w:rFonts w:hint="eastAsia"/>
        </w:rPr>
        <w:t>创新性地引入</w:t>
      </w:r>
      <w:r w:rsidR="00D31FF7">
        <w:rPr>
          <w:rFonts w:hint="eastAsia"/>
        </w:rPr>
        <w:t>GCor-SIS-REDS-MDS</w:t>
      </w:r>
      <w:r w:rsidR="00D31FF7">
        <w:rPr>
          <w:rFonts w:hint="eastAsia"/>
        </w:rPr>
        <w:t>算法，</w:t>
      </w:r>
      <w:r w:rsidR="0069069D">
        <w:rPr>
          <w:rFonts w:hint="eastAsia"/>
        </w:rPr>
        <w:t>兼顾良好的模型预测效果的同时具有较强的经济</w:t>
      </w:r>
      <w:r w:rsidR="00C95CF3">
        <w:rPr>
          <w:rFonts w:hint="eastAsia"/>
        </w:rPr>
        <w:t>可解释性</w:t>
      </w:r>
      <w:r w:rsidR="0069069D">
        <w:rPr>
          <w:rFonts w:hint="eastAsia"/>
        </w:rPr>
        <w:t>。</w:t>
      </w:r>
    </w:p>
    <w:p w14:paraId="42E8BD25" w14:textId="3B7D88FB" w:rsidR="0069069D" w:rsidRPr="00394F00" w:rsidRDefault="0069069D" w:rsidP="001D3F75">
      <w:pPr>
        <w:pStyle w:val="a3"/>
        <w:numPr>
          <w:ilvl w:val="0"/>
          <w:numId w:val="7"/>
        </w:numPr>
        <w:spacing w:line="480" w:lineRule="exact"/>
      </w:pPr>
      <w:r>
        <w:rPr>
          <w:rFonts w:hint="eastAsia"/>
        </w:rPr>
        <w:t>GCor</w:t>
      </w:r>
      <w:r>
        <w:rPr>
          <w:rFonts w:hint="eastAsia"/>
        </w:rPr>
        <w:t>能够捕获多种非线性关系，并具有较强的稳健性。</w:t>
      </w:r>
    </w:p>
    <w:p w14:paraId="50605B3C" w14:textId="437D7629" w:rsidR="00BD5DB4" w:rsidRDefault="0069069D" w:rsidP="001D3F75">
      <w:pPr>
        <w:pStyle w:val="a3"/>
        <w:numPr>
          <w:ilvl w:val="0"/>
          <w:numId w:val="7"/>
        </w:numPr>
        <w:spacing w:line="480" w:lineRule="exact"/>
      </w:pPr>
      <w:r>
        <w:rPr>
          <w:rFonts w:hint="eastAsia"/>
        </w:rPr>
        <w:t>引入大语言模型对特征进行快速准确的分类，简化了后续特征交叉的规模，强化了模型经济</w:t>
      </w:r>
      <w:r w:rsidR="00C95CF3">
        <w:rPr>
          <w:rFonts w:hint="eastAsia"/>
        </w:rPr>
        <w:t>可解释性</w:t>
      </w:r>
      <w:r>
        <w:rPr>
          <w:rFonts w:hint="eastAsia"/>
        </w:rPr>
        <w:t>。</w:t>
      </w:r>
    </w:p>
    <w:p w14:paraId="47FA4899" w14:textId="20D02D48" w:rsidR="0069069D" w:rsidRDefault="0069069D" w:rsidP="001D3F75">
      <w:pPr>
        <w:pStyle w:val="a3"/>
        <w:numPr>
          <w:ilvl w:val="0"/>
          <w:numId w:val="7"/>
        </w:numPr>
        <w:spacing w:line="480" w:lineRule="exact"/>
      </w:pPr>
      <w:r>
        <w:rPr>
          <w:rFonts w:hint="eastAsia"/>
        </w:rPr>
        <w:t>考虑了计算复杂度，并且模型无需进行复杂的调参工作。</w:t>
      </w:r>
    </w:p>
    <w:p w14:paraId="5AAA0913" w14:textId="2D312C3D" w:rsidR="0069069D" w:rsidRPr="00394F00" w:rsidRDefault="0069069D" w:rsidP="001D3F75">
      <w:pPr>
        <w:pStyle w:val="a3"/>
        <w:numPr>
          <w:ilvl w:val="0"/>
          <w:numId w:val="7"/>
        </w:numPr>
        <w:spacing w:line="480" w:lineRule="exact"/>
      </w:pPr>
      <w:r>
        <w:rPr>
          <w:rFonts w:hint="eastAsia"/>
        </w:rPr>
        <w:t>模型的每一步建立均有据可循，相比黑盒模型，该统计模型具有更强的</w:t>
      </w:r>
      <w:r w:rsidR="00C95CF3">
        <w:rPr>
          <w:rFonts w:hint="eastAsia"/>
        </w:rPr>
        <w:t>可解释性</w:t>
      </w:r>
      <w:r>
        <w:rPr>
          <w:rFonts w:hint="eastAsia"/>
        </w:rPr>
        <w:t>。</w:t>
      </w:r>
    </w:p>
    <w:p w14:paraId="551DF2E2" w14:textId="77777777" w:rsidR="00BD5DB4" w:rsidRPr="00394F00" w:rsidRDefault="00177316" w:rsidP="001D3F75">
      <w:pPr>
        <w:pStyle w:val="2"/>
        <w:keepNext w:val="0"/>
        <w:spacing w:before="120" w:after="120" w:line="480" w:lineRule="exact"/>
      </w:pPr>
      <w:bookmarkStart w:id="85" w:name="_Toc1257862"/>
      <w:bookmarkStart w:id="86" w:name="_Toc81731884"/>
      <w:bookmarkStart w:id="87" w:name="_Toc81731818"/>
      <w:bookmarkStart w:id="88" w:name="_Toc106480872"/>
      <w:bookmarkStart w:id="89" w:name="_Toc228042767"/>
      <w:r w:rsidRPr="00394F00">
        <w:rPr>
          <w:rFonts w:hint="eastAsia"/>
        </w:rPr>
        <w:t>模型的</w:t>
      </w:r>
      <w:bookmarkEnd w:id="85"/>
      <w:r w:rsidRPr="00394F00">
        <w:rPr>
          <w:rFonts w:hint="eastAsia"/>
        </w:rPr>
        <w:t>不足</w:t>
      </w:r>
      <w:bookmarkEnd w:id="86"/>
      <w:bookmarkEnd w:id="87"/>
      <w:bookmarkEnd w:id="88"/>
      <w:bookmarkEnd w:id="89"/>
    </w:p>
    <w:p w14:paraId="5065EF6D" w14:textId="025169B1" w:rsidR="00A669A9" w:rsidRDefault="00A669A9" w:rsidP="001D3F75">
      <w:pPr>
        <w:pStyle w:val="a3"/>
        <w:spacing w:line="480" w:lineRule="exact"/>
      </w:pPr>
      <w:r>
        <w:rPr>
          <w:rFonts w:hint="eastAsia"/>
        </w:rPr>
        <w:t>为增加创意，使用了</w:t>
      </w:r>
      <w:r>
        <w:rPr>
          <w:rFonts w:hint="eastAsia"/>
        </w:rPr>
        <w:t>LLM</w:t>
      </w:r>
      <w:r>
        <w:rPr>
          <w:rFonts w:hint="eastAsia"/>
        </w:rPr>
        <w:t>依据经济学原理对特征进行分类，缺乏数据与严谨的理论支撑，可以考虑使用层次聚类法进行替代。</w:t>
      </w:r>
    </w:p>
    <w:p w14:paraId="156ECEFA" w14:textId="1422C309" w:rsidR="0069069D" w:rsidRDefault="0069069D" w:rsidP="001D3F75">
      <w:pPr>
        <w:pStyle w:val="a3"/>
        <w:spacing w:line="480" w:lineRule="exact"/>
      </w:pPr>
      <w:r>
        <w:rPr>
          <w:rFonts w:hint="eastAsia"/>
        </w:rPr>
        <w:t>样条展开</w:t>
      </w:r>
      <w:r w:rsidR="00A64CF2">
        <w:rPr>
          <w:rFonts w:hint="eastAsia"/>
        </w:rPr>
        <w:t>的次数没有进行客观的分析与选择，而是采用了主观经验规则进行展开。</w:t>
      </w:r>
    </w:p>
    <w:p w14:paraId="7722C6DA" w14:textId="19D3E852" w:rsidR="00612639" w:rsidRDefault="00612639" w:rsidP="001D3F75">
      <w:pPr>
        <w:pStyle w:val="a3"/>
        <w:spacing w:line="480" w:lineRule="exact"/>
      </w:pPr>
      <w:r>
        <w:rPr>
          <w:rFonts w:hint="eastAsia"/>
        </w:rPr>
        <w:t>样条展开极大降低了模型的可解释性，对于阈值效应的分析有待未来找到更合适的代替。</w:t>
      </w:r>
    </w:p>
    <w:p w14:paraId="321D56EE" w14:textId="05670BDD" w:rsidR="00BD5DB4" w:rsidRDefault="00177316" w:rsidP="001D3F75">
      <w:pPr>
        <w:pStyle w:val="2"/>
        <w:keepNext w:val="0"/>
        <w:spacing w:before="120" w:after="120" w:line="480" w:lineRule="exact"/>
      </w:pPr>
      <w:bookmarkStart w:id="90" w:name="_Toc1257863"/>
      <w:bookmarkStart w:id="91" w:name="_Toc81731819"/>
      <w:bookmarkStart w:id="92" w:name="_Toc81731885"/>
      <w:bookmarkStart w:id="93" w:name="_Toc106480873"/>
      <w:bookmarkStart w:id="94" w:name="_Toc228042768"/>
      <w:r w:rsidRPr="00394F00">
        <w:rPr>
          <w:rFonts w:hint="eastAsia"/>
        </w:rPr>
        <w:t>模型的推广</w:t>
      </w:r>
      <w:bookmarkStart w:id="95" w:name="_Toc1257864"/>
      <w:bookmarkEnd w:id="90"/>
      <w:bookmarkEnd w:id="91"/>
      <w:bookmarkEnd w:id="92"/>
      <w:bookmarkEnd w:id="93"/>
      <w:bookmarkEnd w:id="94"/>
      <w:bookmarkEnd w:id="95"/>
    </w:p>
    <w:p w14:paraId="2C718C5E" w14:textId="1B2647BD" w:rsidR="00145280" w:rsidRDefault="00A64CF2" w:rsidP="001D3F75">
      <w:pPr>
        <w:spacing w:line="480" w:lineRule="exact"/>
        <w:ind w:firstLine="480"/>
      </w:pPr>
      <w:r>
        <w:rPr>
          <w:rFonts w:hint="eastAsia"/>
        </w:rPr>
        <w:t>可推广至任意</w:t>
      </w:r>
      <w:r>
        <w:rPr>
          <w:rFonts w:hint="eastAsia"/>
        </w:rPr>
        <w:t>0-1</w:t>
      </w:r>
      <w:r>
        <w:rPr>
          <w:rFonts w:hint="eastAsia"/>
        </w:rPr>
        <w:t>分类的经济学或其他需要模型</w:t>
      </w:r>
      <w:r w:rsidR="00C95CF3">
        <w:rPr>
          <w:rFonts w:hint="eastAsia"/>
        </w:rPr>
        <w:t>可解释性</w:t>
      </w:r>
      <w:r>
        <w:rPr>
          <w:rFonts w:hint="eastAsia"/>
        </w:rPr>
        <w:t>的实际问题，如某种商品是否畅销等。此外，</w:t>
      </w:r>
      <w:r>
        <w:rPr>
          <w:rFonts w:hint="eastAsia"/>
        </w:rPr>
        <w:t>GCor-SIS-REDS-MDS</w:t>
      </w:r>
      <w:r>
        <w:rPr>
          <w:rFonts w:hint="eastAsia"/>
        </w:rPr>
        <w:t>算法框架天然适用于超高维数据集，可与当前互联网经济现象紧密结合，可用于探索诸如网店倒闭原因探索等互联网时代下的全新经济学课题。</w:t>
      </w:r>
    </w:p>
    <w:p w14:paraId="1ECDB38B" w14:textId="6C4EBF7B" w:rsidR="00145280" w:rsidRDefault="00145280" w:rsidP="001D3F75">
      <w:pPr>
        <w:pStyle w:val="1"/>
        <w:wordWrap/>
        <w:spacing w:before="120" w:after="120" w:line="480" w:lineRule="exact"/>
      </w:pPr>
      <w:bookmarkStart w:id="96" w:name="_Toc228042769"/>
      <w:r>
        <w:rPr>
          <w:rFonts w:hint="eastAsia"/>
        </w:rPr>
        <w:lastRenderedPageBreak/>
        <w:t>结论</w:t>
      </w:r>
      <w:bookmarkEnd w:id="96"/>
    </w:p>
    <w:p w14:paraId="4DF5A0F0" w14:textId="3284BC50" w:rsidR="00145280" w:rsidRDefault="002B6A36" w:rsidP="001D3F75">
      <w:pPr>
        <w:spacing w:line="480" w:lineRule="exact"/>
        <w:ind w:firstLine="480"/>
      </w:pPr>
      <w:r>
        <w:rPr>
          <w:rFonts w:hint="eastAsia"/>
        </w:rPr>
        <w:t>本文为探讨经济学特征阈值以及经济学交互项对企业是否破产的影响，</w:t>
      </w:r>
      <w:r w:rsidR="009A3424">
        <w:rPr>
          <w:rFonts w:hint="eastAsia"/>
        </w:rPr>
        <w:t>对</w:t>
      </w:r>
      <w:r>
        <w:rPr>
          <w:rFonts w:hint="eastAsia"/>
        </w:rPr>
        <w:t>Jiang</w:t>
      </w:r>
      <w:r w:rsidR="009A3424">
        <w:rPr>
          <w:rFonts w:hint="eastAsia"/>
        </w:rPr>
        <w:t>等人提出的算法</w:t>
      </w:r>
      <w:r w:rsidR="009A3424">
        <w:fldChar w:fldCharType="begin"/>
      </w:r>
      <w:r w:rsidR="009A3424">
        <w:instrText xml:space="preserve"> ADDIN NE.Ref.{062E0698-1E5E-4D9E-9103-31541A0F8FDD}</w:instrText>
      </w:r>
      <w:r w:rsidR="009A3424">
        <w:fldChar w:fldCharType="separate"/>
      </w:r>
      <w:r w:rsidR="000D0331">
        <w:rPr>
          <w:rFonts w:cs="Times New Roman"/>
          <w:color w:val="080000"/>
          <w:kern w:val="0"/>
          <w:vertAlign w:val="superscript"/>
        </w:rPr>
        <w:t>[24]</w:t>
      </w:r>
      <w:r w:rsidR="009A3424">
        <w:fldChar w:fldCharType="end"/>
      </w:r>
      <w:r w:rsidR="009A3424">
        <w:rPr>
          <w:rFonts w:hint="eastAsia"/>
        </w:rPr>
        <w:t>实用性改造提出了</w:t>
      </w:r>
      <w:r w:rsidR="009A3424">
        <w:rPr>
          <w:rFonts w:hint="eastAsia"/>
        </w:rPr>
        <w:t>GCor-SIS-REDS-MDS</w:t>
      </w:r>
      <w:r w:rsidR="009A3424">
        <w:rPr>
          <w:rFonts w:hint="eastAsia"/>
        </w:rPr>
        <w:t>算法，创新性地对经济学特征进行分区与样条交叉并将上述算法以及</w:t>
      </w:r>
      <w:r w:rsidR="009A3424">
        <w:rPr>
          <w:rFonts w:hint="eastAsia"/>
        </w:rPr>
        <w:t>SCAD</w:t>
      </w:r>
      <w:r w:rsidR="009A3424">
        <w:rPr>
          <w:rFonts w:hint="eastAsia"/>
        </w:rPr>
        <w:t>应用其中。最终模型分类效果接近</w:t>
      </w:r>
      <w:r w:rsidR="009A3424">
        <w:rPr>
          <w:rFonts w:hint="eastAsia"/>
        </w:rPr>
        <w:t>LightBGM</w:t>
      </w:r>
      <w:r w:rsidR="009A3424">
        <w:rPr>
          <w:rFonts w:hint="eastAsia"/>
        </w:rPr>
        <w:t>模型，并具有更强的数学与统计推断性质、经济学可解释性、对特征阈值以及交互项的分析能力。</w:t>
      </w:r>
      <w:r w:rsidR="007B5522">
        <w:rPr>
          <w:rFonts w:hint="eastAsia"/>
        </w:rPr>
        <w:t>该模型为完全的白盒模型，因此能通过</w:t>
      </w:r>
      <w:r w:rsidR="007B5522" w:rsidRPr="007B5522">
        <w:t>巴塞尔协议</w:t>
      </w:r>
      <w:r w:rsidR="007B5522" w:rsidRPr="007B5522">
        <w:t xml:space="preserve"> IRB </w:t>
      </w:r>
      <w:r w:rsidR="007B5522" w:rsidRPr="007B5522">
        <w:t>法</w:t>
      </w:r>
      <w:r w:rsidR="007B5522">
        <w:rPr>
          <w:rFonts w:hint="eastAsia"/>
        </w:rPr>
        <w:t>，进行</w:t>
      </w:r>
      <w:r w:rsidR="007B5522" w:rsidRPr="007B5522">
        <w:t>金融风控</w:t>
      </w:r>
      <w:r w:rsidR="007B5522">
        <w:rPr>
          <w:rFonts w:hint="eastAsia"/>
        </w:rPr>
        <w:t>。</w:t>
      </w:r>
    </w:p>
    <w:p w14:paraId="28B9007C" w14:textId="721A527A" w:rsidR="00145280" w:rsidRDefault="009A3424" w:rsidP="001D3F75">
      <w:pPr>
        <w:spacing w:line="480" w:lineRule="exact"/>
        <w:ind w:firstLine="480"/>
      </w:pPr>
      <w:r>
        <w:rPr>
          <w:rFonts w:hint="eastAsia"/>
        </w:rPr>
        <w:t>根据模型结果，</w:t>
      </w:r>
      <w:r w:rsidR="009D1861">
        <w:rPr>
          <w:rFonts w:hint="eastAsia"/>
        </w:rPr>
        <w:t>本文</w:t>
      </w:r>
      <w:r>
        <w:rPr>
          <w:rFonts w:hint="eastAsia"/>
        </w:rPr>
        <w:t>得到</w:t>
      </w:r>
      <w:r w:rsidRPr="000C016F">
        <w:rPr>
          <w:rFonts w:hint="eastAsia"/>
        </w:rPr>
        <w:t>净资产收益率</w:t>
      </w:r>
      <w:r>
        <w:rPr>
          <w:rFonts w:hint="eastAsia"/>
        </w:rPr>
        <w:t>与</w:t>
      </w:r>
      <w:r w:rsidRPr="000C016F">
        <w:rPr>
          <w:rFonts w:hint="eastAsia"/>
        </w:rPr>
        <w:t>净资产</w:t>
      </w:r>
      <w:r w:rsidR="00190580">
        <w:rPr>
          <w:rFonts w:hint="eastAsia"/>
        </w:rPr>
        <w:t>比率</w:t>
      </w:r>
      <w:r>
        <w:rPr>
          <w:rFonts w:hint="eastAsia"/>
        </w:rPr>
        <w:t>于</w:t>
      </w:r>
      <w:r w:rsidRPr="00B810D8">
        <w:t>共同适中状态</w:t>
      </w:r>
      <w:r w:rsidR="009D1861">
        <w:rPr>
          <w:rFonts w:hint="eastAsia"/>
        </w:rPr>
        <w:t>更能推动</w:t>
      </w:r>
      <w:r>
        <w:rPr>
          <w:rFonts w:hint="eastAsia"/>
        </w:rPr>
        <w:t>企业面临更高的违约风险，并且</w:t>
      </w:r>
      <w:r w:rsidR="009D1861">
        <w:rPr>
          <w:rFonts w:hint="eastAsia"/>
        </w:rPr>
        <w:t>负债的作用及其关键。主模型最终筛选出</w:t>
      </w:r>
      <w:r w:rsidR="009D1861">
        <w:rPr>
          <w:rFonts w:hint="eastAsia"/>
        </w:rPr>
        <w:t>16</w:t>
      </w:r>
      <w:r w:rsidR="009D1861">
        <w:rPr>
          <w:rFonts w:hint="eastAsia"/>
        </w:rPr>
        <w:t>个有效特征，其中</w:t>
      </w:r>
      <w:r w:rsidR="009D1861">
        <w:rPr>
          <w:rFonts w:hint="eastAsia"/>
        </w:rPr>
        <w:t>8</w:t>
      </w:r>
      <w:r w:rsidR="009D1861">
        <w:rPr>
          <w:rFonts w:hint="eastAsia"/>
        </w:rPr>
        <w:t>个特征通过了显著性检验。本文还分析得出</w:t>
      </w:r>
      <w:r w:rsidRPr="00395787">
        <w:t>漏掉一个破产企业的代价是错杀一个健康企业代价的</w:t>
      </w:r>
      <w:r w:rsidRPr="00395787">
        <w:t>30.5</w:t>
      </w:r>
      <w:r w:rsidRPr="00395787">
        <w:t>倍</w:t>
      </w:r>
      <w:r>
        <w:rPr>
          <w:rFonts w:hint="eastAsia"/>
        </w:rPr>
        <w:t>。此外，</w:t>
      </w:r>
      <w:r w:rsidR="009D1861">
        <w:rPr>
          <w:rFonts w:hint="eastAsia"/>
        </w:rPr>
        <w:t>本文</w:t>
      </w:r>
      <w:r>
        <w:rPr>
          <w:rFonts w:hint="eastAsia"/>
        </w:rPr>
        <w:t>还依据主要模型建立了银行放贷决策器，实现针对不同利息与违约损失率，根据多个企业的多种经济学特征决定是否放贷以及对于期望最大收益。</w:t>
      </w:r>
      <w:r w:rsidR="00A16803">
        <w:rPr>
          <w:rFonts w:hint="eastAsia"/>
        </w:rPr>
        <w:t>事实上，基于本模型优异的统计推断性质，还能够对阈值效应进行详细分析并协助制订</w:t>
      </w:r>
      <w:r w:rsidR="00AD55E9">
        <w:rPr>
          <w:rFonts w:hint="eastAsia"/>
        </w:rPr>
        <w:t>监管</w:t>
      </w:r>
      <w:r w:rsidR="00A16803">
        <w:rPr>
          <w:rFonts w:hint="eastAsia"/>
        </w:rPr>
        <w:t>红线</w:t>
      </w:r>
      <w:r w:rsidR="00AD55E9">
        <w:rPr>
          <w:rFonts w:hint="eastAsia"/>
        </w:rPr>
        <w:t>等操作。</w:t>
      </w:r>
    </w:p>
    <w:p w14:paraId="017F788F" w14:textId="485B7F74" w:rsidR="00145280" w:rsidRDefault="00AD55E9" w:rsidP="001D3F75">
      <w:pPr>
        <w:spacing w:line="480" w:lineRule="exact"/>
        <w:ind w:firstLine="480"/>
      </w:pPr>
      <w:r>
        <w:rPr>
          <w:rFonts w:hint="eastAsia"/>
        </w:rPr>
        <w:t>总而言之，本文提出的模型在该领域具有极好的综合表现。</w:t>
      </w:r>
    </w:p>
    <w:p w14:paraId="0636D378" w14:textId="691A36B2" w:rsidR="00EF4BA5" w:rsidRDefault="00EF4BA5" w:rsidP="00EF4BA5">
      <w:pPr>
        <w:ind w:firstLineChars="0" w:firstLine="0"/>
        <w:jc w:val="left"/>
      </w:pPr>
      <w:r>
        <w:br w:type="page"/>
      </w:r>
    </w:p>
    <w:p w14:paraId="2417AB7E" w14:textId="0D53E1E5" w:rsidR="00145280" w:rsidRDefault="0039191D" w:rsidP="001D3F75">
      <w:pPr>
        <w:pStyle w:val="1"/>
        <w:wordWrap/>
        <w:spacing w:before="120" w:after="120" w:line="480" w:lineRule="exact"/>
      </w:pPr>
      <w:bookmarkStart w:id="97" w:name="_Toc228042770"/>
      <w:r>
        <w:rPr>
          <w:rFonts w:hint="eastAsia"/>
        </w:rPr>
        <w:lastRenderedPageBreak/>
        <w:t>致谢</w:t>
      </w:r>
      <w:bookmarkEnd w:id="97"/>
    </w:p>
    <w:p w14:paraId="48567322" w14:textId="7F20664E" w:rsidR="00FA2232" w:rsidRPr="00FA2232" w:rsidRDefault="00FA2232" w:rsidP="001D3F75">
      <w:pPr>
        <w:spacing w:line="480" w:lineRule="exact"/>
        <w:ind w:firstLine="480"/>
      </w:pPr>
      <w:r w:rsidRPr="00FA2232">
        <w:t>本论文的顺利完成，离不开各方的支持与帮助。首先，诚挚感谢大赛组委会提供的竞技与交流平台。其次，感谢</w:t>
      </w:r>
      <w:r>
        <w:rPr>
          <w:rFonts w:hint="eastAsia"/>
        </w:rPr>
        <w:t>本校</w:t>
      </w:r>
      <w:r w:rsidRPr="00FA2232">
        <w:t>及学院为本研究提供的学术资源与坚实后盾，以及各位专业教师在日常学习中的授业解惑。特别鸣谢导师在</w:t>
      </w:r>
      <w:r>
        <w:rPr>
          <w:rFonts w:hint="eastAsia"/>
        </w:rPr>
        <w:t>先前的科研</w:t>
      </w:r>
      <w:r w:rsidRPr="00FA2232">
        <w:t>过程中给予的悉心指导，以及课题组在底层算力方面提供的硬件保障。</w:t>
      </w:r>
    </w:p>
    <w:p w14:paraId="7F0D3E0C" w14:textId="5B037C7F" w:rsidR="0039269B" w:rsidRPr="0039269B" w:rsidRDefault="00145280" w:rsidP="0039269B">
      <w:pPr>
        <w:spacing w:line="480" w:lineRule="exact"/>
        <w:ind w:firstLineChars="0" w:firstLine="0"/>
      </w:pPr>
      <w:r>
        <w:br w:type="page"/>
      </w:r>
      <w:r w:rsidR="0039269B">
        <w:fldChar w:fldCharType="begin"/>
      </w:r>
      <w:r w:rsidR="0039269B">
        <w:instrText xml:space="preserve"> ADDIN NE.Bib</w:instrText>
      </w:r>
      <w:r w:rsidR="0039269B">
        <w:fldChar w:fldCharType="separate"/>
      </w:r>
    </w:p>
    <w:p w14:paraId="3A123C9C" w14:textId="77777777" w:rsidR="0039269B" w:rsidRDefault="0039269B" w:rsidP="0039269B">
      <w:pPr>
        <w:widowControl w:val="0"/>
        <w:autoSpaceDE w:val="0"/>
        <w:autoSpaceDN w:val="0"/>
        <w:adjustRightInd w:val="0"/>
        <w:spacing w:line="480" w:lineRule="exact"/>
        <w:ind w:firstLineChars="0" w:firstLine="0"/>
        <w:jc w:val="center"/>
        <w:rPr>
          <w:rFonts w:cs="Times New Roman"/>
          <w:kern w:val="0"/>
        </w:rPr>
      </w:pPr>
      <w:r>
        <w:rPr>
          <w:rFonts w:cs="Times New Roman"/>
          <w:b/>
          <w:bCs/>
          <w:color w:val="000000"/>
          <w:kern w:val="0"/>
          <w:sz w:val="40"/>
          <w:szCs w:val="40"/>
        </w:rPr>
        <w:lastRenderedPageBreak/>
        <w:t>参考文献</w:t>
      </w:r>
    </w:p>
    <w:p w14:paraId="68ABF606" w14:textId="03F85923"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[1]</w:t>
      </w:r>
      <w:r>
        <w:rPr>
          <w:rFonts w:cs="Times New Roman"/>
          <w:color w:val="000000"/>
          <w:kern w:val="0"/>
          <w:sz w:val="20"/>
          <w:szCs w:val="20"/>
        </w:rPr>
        <w:tab/>
      </w:r>
      <w:r w:rsidRPr="0039269B">
        <w:rPr>
          <w:rFonts w:cs="Times New Roman"/>
          <w:color w:val="000000"/>
          <w:kern w:val="0"/>
          <w:sz w:val="20"/>
          <w:szCs w:val="20"/>
        </w:rPr>
        <w:t>国务院</w:t>
      </w:r>
      <w:r w:rsidRPr="0039269B">
        <w:rPr>
          <w:rFonts w:cs="Times New Roman"/>
          <w:color w:val="000000"/>
          <w:kern w:val="0"/>
          <w:sz w:val="20"/>
          <w:szCs w:val="20"/>
        </w:rPr>
        <w:t>. 2025</w:t>
      </w:r>
      <w:r w:rsidRPr="0039269B">
        <w:rPr>
          <w:rFonts w:cs="Times New Roman"/>
          <w:color w:val="000000"/>
          <w:kern w:val="0"/>
          <w:sz w:val="20"/>
          <w:szCs w:val="20"/>
        </w:rPr>
        <w:t>年政府工作报告</w:t>
      </w:r>
      <w:r w:rsidRPr="0039269B">
        <w:rPr>
          <w:rFonts w:cs="Times New Roman"/>
          <w:color w:val="000000"/>
          <w:kern w:val="0"/>
          <w:sz w:val="20"/>
          <w:szCs w:val="20"/>
        </w:rPr>
        <w:t xml:space="preserve">[R]. </w:t>
      </w:r>
      <w:r w:rsidRPr="0039269B">
        <w:rPr>
          <w:rFonts w:cs="Times New Roman"/>
          <w:color w:val="000000"/>
          <w:kern w:val="0"/>
          <w:sz w:val="20"/>
          <w:szCs w:val="20"/>
        </w:rPr>
        <w:t>北京</w:t>
      </w:r>
      <w:r w:rsidRPr="0039269B">
        <w:rPr>
          <w:rFonts w:cs="Times New Roman"/>
          <w:color w:val="000000"/>
          <w:kern w:val="0"/>
          <w:sz w:val="20"/>
          <w:szCs w:val="20"/>
        </w:rPr>
        <w:t xml:space="preserve">: </w:t>
      </w:r>
      <w:r w:rsidRPr="0039269B">
        <w:rPr>
          <w:rFonts w:cs="Times New Roman"/>
          <w:color w:val="000000"/>
          <w:kern w:val="0"/>
          <w:sz w:val="20"/>
          <w:szCs w:val="20"/>
        </w:rPr>
        <w:t>人民出版社</w:t>
      </w:r>
      <w:r w:rsidRPr="0039269B">
        <w:rPr>
          <w:rFonts w:cs="Times New Roman"/>
          <w:color w:val="000000"/>
          <w:kern w:val="0"/>
          <w:sz w:val="20"/>
          <w:szCs w:val="20"/>
        </w:rPr>
        <w:t>, 2025-03-05.</w:t>
      </w:r>
    </w:p>
    <w:p w14:paraId="280A3DB7" w14:textId="4B6103F2"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[2]</w:t>
      </w:r>
      <w:r>
        <w:rPr>
          <w:rFonts w:cs="Times New Roman"/>
          <w:color w:val="000000"/>
          <w:kern w:val="0"/>
          <w:sz w:val="20"/>
          <w:szCs w:val="20"/>
        </w:rPr>
        <w:tab/>
      </w:r>
      <w:r>
        <w:rPr>
          <w:rFonts w:cs="Times New Roman" w:hint="eastAsia"/>
          <w:color w:val="000000"/>
          <w:kern w:val="0"/>
          <w:sz w:val="20"/>
          <w:szCs w:val="20"/>
        </w:rPr>
        <w:t>国</w:t>
      </w:r>
      <w:r w:rsidRPr="0039269B">
        <w:rPr>
          <w:rFonts w:cs="Times New Roman"/>
          <w:color w:val="000000"/>
          <w:kern w:val="0"/>
          <w:sz w:val="20"/>
          <w:szCs w:val="20"/>
        </w:rPr>
        <w:t>务院</w:t>
      </w:r>
      <w:r w:rsidRPr="0039269B">
        <w:rPr>
          <w:rFonts w:cs="Times New Roman"/>
          <w:color w:val="000000"/>
          <w:kern w:val="0"/>
          <w:sz w:val="20"/>
          <w:szCs w:val="20"/>
        </w:rPr>
        <w:t>.</w:t>
      </w:r>
      <w:r w:rsidRPr="0039269B">
        <w:rPr>
          <w:rFonts w:cs="Times New Roman"/>
          <w:color w:val="000000"/>
          <w:kern w:val="0"/>
          <w:sz w:val="20"/>
          <w:szCs w:val="20"/>
        </w:rPr>
        <w:t>关于开展营商环境创新试点工作的意见</w:t>
      </w:r>
      <w:r w:rsidRPr="0039269B">
        <w:rPr>
          <w:rFonts w:cs="Times New Roman"/>
          <w:color w:val="000000"/>
          <w:kern w:val="0"/>
          <w:sz w:val="20"/>
          <w:szCs w:val="20"/>
        </w:rPr>
        <w:t xml:space="preserve">: </w:t>
      </w:r>
      <w:r w:rsidRPr="0039269B">
        <w:rPr>
          <w:rFonts w:cs="Times New Roman"/>
          <w:color w:val="000000"/>
          <w:kern w:val="0"/>
          <w:sz w:val="20"/>
          <w:szCs w:val="20"/>
        </w:rPr>
        <w:t>国发〔</w:t>
      </w:r>
      <w:r w:rsidRPr="0039269B">
        <w:rPr>
          <w:rFonts w:cs="Times New Roman"/>
          <w:color w:val="000000"/>
          <w:kern w:val="0"/>
          <w:sz w:val="20"/>
          <w:szCs w:val="20"/>
        </w:rPr>
        <w:t>2021</w:t>
      </w:r>
      <w:r w:rsidRPr="0039269B">
        <w:rPr>
          <w:rFonts w:cs="Times New Roman"/>
          <w:color w:val="000000"/>
          <w:kern w:val="0"/>
          <w:sz w:val="20"/>
          <w:szCs w:val="20"/>
        </w:rPr>
        <w:t>〕</w:t>
      </w:r>
      <w:r w:rsidRPr="0039269B">
        <w:rPr>
          <w:rFonts w:cs="Times New Roman"/>
          <w:color w:val="000000"/>
          <w:kern w:val="0"/>
          <w:sz w:val="20"/>
          <w:szCs w:val="20"/>
        </w:rPr>
        <w:t>24</w:t>
      </w:r>
      <w:r w:rsidRPr="0039269B">
        <w:rPr>
          <w:rFonts w:cs="Times New Roman"/>
          <w:color w:val="000000"/>
          <w:kern w:val="0"/>
          <w:sz w:val="20"/>
          <w:szCs w:val="20"/>
        </w:rPr>
        <w:t>号</w:t>
      </w:r>
      <w:r w:rsidRPr="0039269B">
        <w:rPr>
          <w:rFonts w:cs="Times New Roman"/>
          <w:color w:val="000000"/>
          <w:kern w:val="0"/>
          <w:sz w:val="20"/>
          <w:szCs w:val="20"/>
        </w:rPr>
        <w:t>[A/OL]. 2021-10-31</w:t>
      </w:r>
    </w:p>
    <w:p w14:paraId="2BEE60C9" w14:textId="27D65EF6"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[3]</w:t>
      </w:r>
      <w:r>
        <w:rPr>
          <w:rFonts w:cs="Times New Roman"/>
          <w:color w:val="000000"/>
          <w:kern w:val="0"/>
          <w:sz w:val="20"/>
          <w:szCs w:val="20"/>
        </w:rPr>
        <w:tab/>
      </w:r>
      <w:r w:rsidRPr="0039269B">
        <w:rPr>
          <w:rFonts w:cs="Times New Roman"/>
          <w:color w:val="000000"/>
          <w:kern w:val="0"/>
          <w:sz w:val="20"/>
          <w:szCs w:val="20"/>
        </w:rPr>
        <w:t>国家发展和改革委员会</w:t>
      </w:r>
      <w:r w:rsidRPr="0039269B">
        <w:rPr>
          <w:rFonts w:cs="Times New Roman"/>
          <w:color w:val="000000"/>
          <w:kern w:val="0"/>
          <w:sz w:val="20"/>
          <w:szCs w:val="20"/>
        </w:rPr>
        <w:t xml:space="preserve">, </w:t>
      </w:r>
      <w:r w:rsidRPr="0039269B">
        <w:rPr>
          <w:rFonts w:cs="Times New Roman"/>
          <w:color w:val="000000"/>
          <w:kern w:val="0"/>
          <w:sz w:val="20"/>
          <w:szCs w:val="20"/>
        </w:rPr>
        <w:t>最高人民法院</w:t>
      </w:r>
      <w:r w:rsidRPr="0039269B">
        <w:rPr>
          <w:rFonts w:cs="Times New Roman"/>
          <w:color w:val="000000"/>
          <w:kern w:val="0"/>
          <w:sz w:val="20"/>
          <w:szCs w:val="20"/>
        </w:rPr>
        <w:t xml:space="preserve">, </w:t>
      </w:r>
      <w:r w:rsidRPr="0039269B">
        <w:rPr>
          <w:rFonts w:cs="Times New Roman"/>
          <w:color w:val="000000"/>
          <w:kern w:val="0"/>
          <w:sz w:val="20"/>
          <w:szCs w:val="20"/>
        </w:rPr>
        <w:t>财政部</w:t>
      </w:r>
      <w:r w:rsidRPr="0039269B">
        <w:rPr>
          <w:rFonts w:cs="Times New Roman"/>
          <w:color w:val="000000"/>
          <w:kern w:val="0"/>
          <w:sz w:val="20"/>
          <w:szCs w:val="20"/>
        </w:rPr>
        <w:t xml:space="preserve">, </w:t>
      </w:r>
      <w:r w:rsidRPr="0039269B">
        <w:rPr>
          <w:rFonts w:cs="Times New Roman"/>
          <w:color w:val="000000"/>
          <w:kern w:val="0"/>
          <w:sz w:val="20"/>
          <w:szCs w:val="20"/>
        </w:rPr>
        <w:t>人力资源和社会保障部</w:t>
      </w:r>
      <w:r w:rsidRPr="0039269B">
        <w:rPr>
          <w:rFonts w:cs="Times New Roman"/>
          <w:color w:val="000000"/>
          <w:kern w:val="0"/>
          <w:sz w:val="20"/>
          <w:szCs w:val="20"/>
        </w:rPr>
        <w:t xml:space="preserve">, </w:t>
      </w:r>
      <w:r w:rsidRPr="0039269B">
        <w:rPr>
          <w:rFonts w:cs="Times New Roman"/>
          <w:color w:val="000000"/>
          <w:kern w:val="0"/>
          <w:sz w:val="20"/>
          <w:szCs w:val="20"/>
        </w:rPr>
        <w:t>自然资源部</w:t>
      </w:r>
      <w:r w:rsidRPr="0039269B">
        <w:rPr>
          <w:rFonts w:cs="Times New Roman"/>
          <w:color w:val="000000"/>
          <w:kern w:val="0"/>
          <w:sz w:val="20"/>
          <w:szCs w:val="20"/>
        </w:rPr>
        <w:t xml:space="preserve">, </w:t>
      </w:r>
      <w:r w:rsidRPr="0039269B">
        <w:rPr>
          <w:rFonts w:cs="Times New Roman"/>
          <w:color w:val="000000"/>
          <w:kern w:val="0"/>
          <w:sz w:val="20"/>
          <w:szCs w:val="20"/>
        </w:rPr>
        <w:t>住房和城乡建设部</w:t>
      </w:r>
      <w:r w:rsidRPr="0039269B">
        <w:rPr>
          <w:rFonts w:cs="Times New Roman"/>
          <w:color w:val="000000"/>
          <w:kern w:val="0"/>
          <w:sz w:val="20"/>
          <w:szCs w:val="20"/>
        </w:rPr>
        <w:t xml:space="preserve">, </w:t>
      </w:r>
      <w:r w:rsidRPr="0039269B">
        <w:rPr>
          <w:rFonts w:cs="Times New Roman"/>
          <w:color w:val="000000"/>
          <w:kern w:val="0"/>
          <w:sz w:val="20"/>
          <w:szCs w:val="20"/>
        </w:rPr>
        <w:t>中国人民银行</w:t>
      </w:r>
      <w:r w:rsidRPr="0039269B">
        <w:rPr>
          <w:rFonts w:cs="Times New Roman"/>
          <w:color w:val="000000"/>
          <w:kern w:val="0"/>
          <w:sz w:val="20"/>
          <w:szCs w:val="20"/>
        </w:rPr>
        <w:t xml:space="preserve">, </w:t>
      </w:r>
      <w:r w:rsidRPr="0039269B">
        <w:rPr>
          <w:rFonts w:cs="Times New Roman"/>
          <w:color w:val="000000"/>
          <w:kern w:val="0"/>
          <w:sz w:val="20"/>
          <w:szCs w:val="20"/>
        </w:rPr>
        <w:t>国务院国有资产监督管理委员会</w:t>
      </w:r>
      <w:r w:rsidRPr="0039269B">
        <w:rPr>
          <w:rFonts w:cs="Times New Roman"/>
          <w:color w:val="000000"/>
          <w:kern w:val="0"/>
          <w:sz w:val="20"/>
          <w:szCs w:val="20"/>
        </w:rPr>
        <w:t xml:space="preserve">, </w:t>
      </w:r>
      <w:r w:rsidRPr="0039269B">
        <w:rPr>
          <w:rFonts w:cs="Times New Roman"/>
          <w:color w:val="000000"/>
          <w:kern w:val="0"/>
          <w:sz w:val="20"/>
          <w:szCs w:val="20"/>
        </w:rPr>
        <w:t>海关总署</w:t>
      </w:r>
      <w:r w:rsidRPr="0039269B">
        <w:rPr>
          <w:rFonts w:cs="Times New Roman"/>
          <w:color w:val="000000"/>
          <w:kern w:val="0"/>
          <w:sz w:val="20"/>
          <w:szCs w:val="20"/>
        </w:rPr>
        <w:t xml:space="preserve">, </w:t>
      </w:r>
      <w:r w:rsidRPr="0039269B">
        <w:rPr>
          <w:rFonts w:cs="Times New Roman"/>
          <w:color w:val="000000"/>
          <w:kern w:val="0"/>
          <w:sz w:val="20"/>
          <w:szCs w:val="20"/>
        </w:rPr>
        <w:t>国家税务总局</w:t>
      </w:r>
      <w:r w:rsidRPr="0039269B">
        <w:rPr>
          <w:rFonts w:cs="Times New Roman"/>
          <w:color w:val="000000"/>
          <w:kern w:val="0"/>
          <w:sz w:val="20"/>
          <w:szCs w:val="20"/>
        </w:rPr>
        <w:t xml:space="preserve">, </w:t>
      </w:r>
      <w:r w:rsidRPr="0039269B">
        <w:rPr>
          <w:rFonts w:cs="Times New Roman"/>
          <w:color w:val="000000"/>
          <w:kern w:val="0"/>
          <w:sz w:val="20"/>
          <w:szCs w:val="20"/>
        </w:rPr>
        <w:t>国家市场监督管理总局</w:t>
      </w:r>
      <w:r w:rsidRPr="0039269B">
        <w:rPr>
          <w:rFonts w:cs="Times New Roman"/>
          <w:color w:val="000000"/>
          <w:kern w:val="0"/>
          <w:sz w:val="20"/>
          <w:szCs w:val="20"/>
        </w:rPr>
        <w:t xml:space="preserve">, </w:t>
      </w:r>
      <w:r w:rsidRPr="0039269B">
        <w:rPr>
          <w:rFonts w:cs="Times New Roman"/>
          <w:color w:val="000000"/>
          <w:kern w:val="0"/>
          <w:sz w:val="20"/>
          <w:szCs w:val="20"/>
        </w:rPr>
        <w:t>中国银行保险监督管理委员会</w:t>
      </w:r>
      <w:r w:rsidRPr="0039269B">
        <w:rPr>
          <w:rFonts w:cs="Times New Roman"/>
          <w:color w:val="000000"/>
          <w:kern w:val="0"/>
          <w:sz w:val="20"/>
          <w:szCs w:val="20"/>
        </w:rPr>
        <w:t xml:space="preserve">, </w:t>
      </w:r>
      <w:r w:rsidRPr="0039269B">
        <w:rPr>
          <w:rFonts w:cs="Times New Roman"/>
          <w:color w:val="000000"/>
          <w:kern w:val="0"/>
          <w:sz w:val="20"/>
          <w:szCs w:val="20"/>
        </w:rPr>
        <w:t>国家外汇管理局</w:t>
      </w:r>
      <w:r w:rsidRPr="0039269B">
        <w:rPr>
          <w:rFonts w:cs="Times New Roman"/>
          <w:color w:val="000000"/>
          <w:kern w:val="0"/>
          <w:sz w:val="20"/>
          <w:szCs w:val="20"/>
        </w:rPr>
        <w:t xml:space="preserve">. </w:t>
      </w:r>
      <w:r w:rsidRPr="0039269B">
        <w:rPr>
          <w:rFonts w:cs="Times New Roman"/>
          <w:color w:val="000000"/>
          <w:kern w:val="0"/>
          <w:sz w:val="20"/>
          <w:szCs w:val="20"/>
        </w:rPr>
        <w:t>关于推动和保障管理人在破产程序中依法履职</w:t>
      </w:r>
      <w:r w:rsidRPr="0039269B">
        <w:rPr>
          <w:rFonts w:cs="Times New Roman"/>
          <w:color w:val="000000"/>
          <w:kern w:val="0"/>
          <w:sz w:val="20"/>
          <w:szCs w:val="20"/>
        </w:rPr>
        <w:t xml:space="preserve"> </w:t>
      </w:r>
      <w:r w:rsidRPr="0039269B">
        <w:rPr>
          <w:rFonts w:cs="Times New Roman"/>
          <w:color w:val="000000"/>
          <w:kern w:val="0"/>
          <w:sz w:val="20"/>
          <w:szCs w:val="20"/>
        </w:rPr>
        <w:t>进一步优化营商环境的意见</w:t>
      </w:r>
      <w:r w:rsidRPr="0039269B">
        <w:rPr>
          <w:rFonts w:cs="Times New Roman"/>
          <w:color w:val="000000"/>
          <w:kern w:val="0"/>
          <w:sz w:val="20"/>
          <w:szCs w:val="20"/>
        </w:rPr>
        <w:t xml:space="preserve">: </w:t>
      </w:r>
      <w:r w:rsidRPr="0039269B">
        <w:rPr>
          <w:rFonts w:cs="Times New Roman"/>
          <w:color w:val="000000"/>
          <w:kern w:val="0"/>
          <w:sz w:val="20"/>
          <w:szCs w:val="20"/>
        </w:rPr>
        <w:t>发改财金规〔</w:t>
      </w:r>
      <w:r w:rsidRPr="0039269B">
        <w:rPr>
          <w:rFonts w:cs="Times New Roman"/>
          <w:color w:val="000000"/>
          <w:kern w:val="0"/>
          <w:sz w:val="20"/>
          <w:szCs w:val="20"/>
        </w:rPr>
        <w:t>2021</w:t>
      </w:r>
      <w:r w:rsidRPr="0039269B">
        <w:rPr>
          <w:rFonts w:cs="Times New Roman"/>
          <w:color w:val="000000"/>
          <w:kern w:val="0"/>
          <w:sz w:val="20"/>
          <w:szCs w:val="20"/>
        </w:rPr>
        <w:t>〕</w:t>
      </w:r>
      <w:r w:rsidRPr="0039269B">
        <w:rPr>
          <w:rFonts w:cs="Times New Roman"/>
          <w:color w:val="000000"/>
          <w:kern w:val="0"/>
          <w:sz w:val="20"/>
          <w:szCs w:val="20"/>
        </w:rPr>
        <w:t>274</w:t>
      </w:r>
      <w:r w:rsidRPr="0039269B">
        <w:rPr>
          <w:rFonts w:cs="Times New Roman"/>
          <w:color w:val="000000"/>
          <w:kern w:val="0"/>
          <w:sz w:val="20"/>
          <w:szCs w:val="20"/>
        </w:rPr>
        <w:t>号</w:t>
      </w:r>
      <w:r w:rsidRPr="0039269B">
        <w:rPr>
          <w:rFonts w:cs="Times New Roman"/>
          <w:color w:val="000000"/>
          <w:kern w:val="0"/>
          <w:sz w:val="20"/>
          <w:szCs w:val="20"/>
        </w:rPr>
        <w:t>[A/OL]. 2021-02-26</w:t>
      </w:r>
    </w:p>
    <w:p w14:paraId="7303C78C" w14:textId="7D5A9BE4"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[4]</w:t>
      </w:r>
      <w:r>
        <w:rPr>
          <w:rFonts w:cs="Times New Roman"/>
          <w:color w:val="000000"/>
          <w:kern w:val="0"/>
          <w:sz w:val="20"/>
          <w:szCs w:val="20"/>
        </w:rPr>
        <w:tab/>
      </w:r>
      <w:r w:rsidRPr="0039269B">
        <w:rPr>
          <w:rFonts w:cs="Times New Roman" w:hint="eastAsia"/>
          <w:color w:val="000000"/>
          <w:kern w:val="0"/>
          <w:sz w:val="20"/>
          <w:szCs w:val="20"/>
        </w:rPr>
        <w:t>中国共产党第二十届中央委员会</w:t>
      </w:r>
      <w:r w:rsidRPr="0039269B">
        <w:rPr>
          <w:rFonts w:cs="Times New Roman" w:hint="eastAsia"/>
          <w:color w:val="000000"/>
          <w:kern w:val="0"/>
          <w:sz w:val="20"/>
          <w:szCs w:val="20"/>
        </w:rPr>
        <w:t xml:space="preserve">. </w:t>
      </w:r>
      <w:r w:rsidRPr="0039269B">
        <w:rPr>
          <w:rFonts w:cs="Times New Roman" w:hint="eastAsia"/>
          <w:color w:val="000000"/>
          <w:kern w:val="0"/>
          <w:sz w:val="20"/>
          <w:szCs w:val="20"/>
        </w:rPr>
        <w:t>中共中央关于进一步全面深化改革、推进中国式现代化的决定</w:t>
      </w:r>
      <w:r w:rsidRPr="0039269B">
        <w:rPr>
          <w:rFonts w:cs="Times New Roman" w:hint="eastAsia"/>
          <w:color w:val="000000"/>
          <w:kern w:val="0"/>
          <w:sz w:val="20"/>
          <w:szCs w:val="20"/>
        </w:rPr>
        <w:t xml:space="preserve">[R]. </w:t>
      </w:r>
      <w:r w:rsidRPr="0039269B">
        <w:rPr>
          <w:rFonts w:cs="Times New Roman" w:hint="eastAsia"/>
          <w:color w:val="000000"/>
          <w:kern w:val="0"/>
          <w:sz w:val="20"/>
          <w:szCs w:val="20"/>
        </w:rPr>
        <w:t>北京</w:t>
      </w:r>
      <w:r w:rsidRPr="0039269B">
        <w:rPr>
          <w:rFonts w:cs="Times New Roman" w:hint="eastAsia"/>
          <w:color w:val="000000"/>
          <w:kern w:val="0"/>
          <w:sz w:val="20"/>
          <w:szCs w:val="20"/>
        </w:rPr>
        <w:t xml:space="preserve">: </w:t>
      </w:r>
      <w:r w:rsidRPr="0039269B">
        <w:rPr>
          <w:rFonts w:cs="Times New Roman" w:hint="eastAsia"/>
          <w:color w:val="000000"/>
          <w:kern w:val="0"/>
          <w:sz w:val="20"/>
          <w:szCs w:val="20"/>
        </w:rPr>
        <w:t>人民出版社</w:t>
      </w:r>
      <w:r w:rsidRPr="0039269B">
        <w:rPr>
          <w:rFonts w:cs="Times New Roman" w:hint="eastAsia"/>
          <w:color w:val="000000"/>
          <w:kern w:val="0"/>
          <w:sz w:val="20"/>
          <w:szCs w:val="20"/>
        </w:rPr>
        <w:t>, 2024-07-18.</w:t>
      </w:r>
    </w:p>
    <w:p w14:paraId="730B3F77"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[5]</w:t>
      </w:r>
      <w:r>
        <w:rPr>
          <w:rFonts w:cs="Times New Roman"/>
          <w:color w:val="000000"/>
          <w:kern w:val="0"/>
          <w:sz w:val="20"/>
          <w:szCs w:val="20"/>
        </w:rPr>
        <w:tab/>
      </w:r>
      <w:bookmarkStart w:id="98" w:name="_neb03D22ED1_43AC_4AD8_BC23_F00AC5FC5E38"/>
      <w:r>
        <w:rPr>
          <w:rFonts w:cs="Times New Roman"/>
          <w:color w:val="000000"/>
          <w:kern w:val="0"/>
          <w:sz w:val="20"/>
          <w:szCs w:val="20"/>
        </w:rPr>
        <w:t>Beaver W H. Financial Ratios as Predictors of Failure[J]. Journal of Accounting Research (Wiley-Blackwell), 1966, 4(3).</w:t>
      </w:r>
      <w:bookmarkEnd w:id="98"/>
    </w:p>
    <w:p w14:paraId="118EB0F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[6]</w:t>
      </w:r>
      <w:r>
        <w:rPr>
          <w:rFonts w:cs="Times New Roman"/>
          <w:color w:val="000000"/>
          <w:kern w:val="0"/>
          <w:sz w:val="20"/>
          <w:szCs w:val="20"/>
        </w:rPr>
        <w:tab/>
      </w:r>
      <w:bookmarkStart w:id="99" w:name="_neb62BD79D6_7449_40BC_97F5_3E9602D1EC63"/>
      <w:r>
        <w:rPr>
          <w:rFonts w:cs="Times New Roman"/>
          <w:color w:val="000000"/>
          <w:kern w:val="0"/>
          <w:sz w:val="20"/>
          <w:szCs w:val="20"/>
        </w:rPr>
        <w:t>Altman E I. FINANCIAL RATIOS, DISCRIMINANT ANALYSIS AND THE PREDICTION OF CORPORATE BANKRUPTCY[J]. The Journal of Finance, 1968, 23(4): 589-609.</w:t>
      </w:r>
      <w:bookmarkEnd w:id="99"/>
    </w:p>
    <w:p w14:paraId="2A26D90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[7]</w:t>
      </w:r>
      <w:r>
        <w:rPr>
          <w:rFonts w:cs="Times New Roman"/>
          <w:color w:val="000000"/>
          <w:kern w:val="0"/>
          <w:sz w:val="20"/>
          <w:szCs w:val="20"/>
        </w:rPr>
        <w:tab/>
      </w:r>
      <w:bookmarkStart w:id="100" w:name="_neb7368F7DF_45D6_4DF0_A6E4_E11C621B59B8"/>
      <w:r>
        <w:rPr>
          <w:rFonts w:cs="Times New Roman"/>
          <w:color w:val="000000"/>
          <w:kern w:val="0"/>
          <w:sz w:val="20"/>
          <w:szCs w:val="20"/>
        </w:rPr>
        <w:t>Ohlson J A. Financial Ratios and the Probabilistic Prediction of Bankruptcy[J]. Journal of Accounting Research, 1980, 18(1): 109.</w:t>
      </w:r>
      <w:bookmarkEnd w:id="100"/>
    </w:p>
    <w:p w14:paraId="2F5FD1D5"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[8]</w:t>
      </w:r>
      <w:r>
        <w:rPr>
          <w:rFonts w:cs="Times New Roman"/>
          <w:color w:val="000000"/>
          <w:kern w:val="0"/>
          <w:sz w:val="20"/>
          <w:szCs w:val="20"/>
        </w:rPr>
        <w:tab/>
      </w:r>
      <w:bookmarkStart w:id="101" w:name="_neb941BC5CB_AD8D_4103_9330_AE4A05A32864"/>
      <w:r>
        <w:rPr>
          <w:rFonts w:cs="Times New Roman"/>
          <w:color w:val="000000"/>
          <w:kern w:val="0"/>
          <w:sz w:val="20"/>
          <w:szCs w:val="20"/>
        </w:rPr>
        <w:t>Grice J S, Dugan M T. RE-ESTIMATIONS OF THE ZMIJEWSKI AND OHLSON BANKRUPTCY PREDICTION MODELS[J]. Advances in Accounting, 2003, 2077-93.</w:t>
      </w:r>
      <w:bookmarkEnd w:id="101"/>
    </w:p>
    <w:p w14:paraId="0A01A363"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 xml:space="preserve"> [9]</w:t>
      </w:r>
      <w:r>
        <w:rPr>
          <w:rFonts w:cs="Times New Roman"/>
          <w:color w:val="000000"/>
          <w:kern w:val="0"/>
          <w:sz w:val="20"/>
          <w:szCs w:val="20"/>
        </w:rPr>
        <w:tab/>
      </w:r>
      <w:bookmarkStart w:id="102" w:name="_neb5C909CB2_E281_41FD_8E9A_59805D7A3A48"/>
      <w:r>
        <w:rPr>
          <w:rFonts w:cs="Times New Roman"/>
          <w:color w:val="000000"/>
          <w:kern w:val="0"/>
          <w:sz w:val="20"/>
          <w:szCs w:val="20"/>
        </w:rPr>
        <w:t>Tibshirani R. Regression shrinkage and selection via the lasso[J]. Journal of the Royal Statistical Society, Series B, 1996, 58(1).</w:t>
      </w:r>
      <w:bookmarkEnd w:id="102"/>
    </w:p>
    <w:p w14:paraId="7BE5B99E"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[10]</w:t>
      </w:r>
      <w:r>
        <w:rPr>
          <w:rFonts w:cs="Times New Roman"/>
          <w:color w:val="000000"/>
          <w:kern w:val="0"/>
          <w:sz w:val="20"/>
          <w:szCs w:val="20"/>
        </w:rPr>
        <w:tab/>
      </w:r>
      <w:bookmarkStart w:id="103" w:name="_nebB99FE7BB_22ED_428B_96C3_7CB0E1597F42"/>
      <w:r>
        <w:rPr>
          <w:rFonts w:cs="Times New Roman"/>
          <w:color w:val="000000"/>
          <w:kern w:val="0"/>
          <w:sz w:val="20"/>
          <w:szCs w:val="20"/>
        </w:rPr>
        <w:t>Hoerl A E, Kennard R W. Ridge regression: biased estimation for nonorthogonal problems[J]. Technometrics A Journal of Stats for the Physical Chemical &amp; Engineering ences, 2000, 42.</w:t>
      </w:r>
      <w:bookmarkEnd w:id="103"/>
    </w:p>
    <w:p w14:paraId="370EEC7E"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[11]</w:t>
      </w:r>
      <w:r>
        <w:rPr>
          <w:rFonts w:cs="Times New Roman"/>
          <w:color w:val="000000"/>
          <w:kern w:val="0"/>
          <w:sz w:val="20"/>
          <w:szCs w:val="20"/>
        </w:rPr>
        <w:tab/>
      </w:r>
      <w:bookmarkStart w:id="104" w:name="_nebEA25544E_0B04_4B70_AD5B_166A80655B0B"/>
      <w:r>
        <w:rPr>
          <w:rFonts w:cs="Times New Roman"/>
          <w:color w:val="000000"/>
          <w:kern w:val="0"/>
          <w:sz w:val="20"/>
          <w:szCs w:val="20"/>
        </w:rPr>
        <w:t>Zhang C H. Nearly unbiased variable selection under minimax concave penalty[J]. Annals of Statistics, 2010, 38(2): 894-942.</w:t>
      </w:r>
      <w:bookmarkEnd w:id="104"/>
    </w:p>
    <w:p w14:paraId="52936E9F"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[12]</w:t>
      </w:r>
      <w:r>
        <w:rPr>
          <w:rFonts w:cs="Times New Roman"/>
          <w:color w:val="000000"/>
          <w:kern w:val="0"/>
          <w:sz w:val="20"/>
          <w:szCs w:val="20"/>
        </w:rPr>
        <w:tab/>
      </w:r>
      <w:bookmarkStart w:id="105" w:name="_neb788E0377_63B0_4411_B1F5_E4739FB31307"/>
      <w:r>
        <w:rPr>
          <w:rFonts w:cs="Times New Roman"/>
          <w:color w:val="000000"/>
          <w:kern w:val="0"/>
          <w:sz w:val="20"/>
          <w:szCs w:val="20"/>
        </w:rPr>
        <w:t>Tian S, Yu Y, Guo H. Variable selection and corporate bankruptcy forecasts[J]. Journal of Banking &amp; Finance, 2015, 5289-100.</w:t>
      </w:r>
      <w:bookmarkEnd w:id="105"/>
    </w:p>
    <w:p w14:paraId="7D07A339"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[13]</w:t>
      </w:r>
      <w:r>
        <w:rPr>
          <w:rFonts w:cs="Times New Roman"/>
          <w:color w:val="000000"/>
          <w:kern w:val="0"/>
          <w:sz w:val="20"/>
          <w:szCs w:val="20"/>
        </w:rPr>
        <w:tab/>
      </w:r>
      <w:bookmarkStart w:id="106" w:name="_neb2E9E46B6_458E_452F_92DD_4760802EB274"/>
      <w:r>
        <w:rPr>
          <w:rFonts w:ascii="宋体" w:cs="宋体" w:hint="eastAsia"/>
          <w:color w:val="000000"/>
          <w:kern w:val="0"/>
          <w:sz w:val="20"/>
          <w:szCs w:val="20"/>
        </w:rPr>
        <w:t>杨青龙，田晓春，胡佩媛</w:t>
      </w:r>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LASSO</w:t>
      </w:r>
      <w:r>
        <w:rPr>
          <w:rFonts w:ascii="宋体" w:cs="宋体" w:hint="eastAsia"/>
          <w:color w:val="000000"/>
          <w:kern w:val="0"/>
          <w:sz w:val="20"/>
          <w:szCs w:val="20"/>
        </w:rPr>
        <w:t>方法的企业财务困境预测</w:t>
      </w:r>
      <w:r>
        <w:rPr>
          <w:rFonts w:cs="Times New Roman"/>
          <w:color w:val="000000"/>
          <w:kern w:val="0"/>
          <w:sz w:val="20"/>
          <w:szCs w:val="20"/>
        </w:rPr>
        <w:t xml:space="preserve">[J]. </w:t>
      </w:r>
      <w:r>
        <w:rPr>
          <w:rFonts w:ascii="宋体" w:cs="宋体" w:hint="eastAsia"/>
          <w:color w:val="000000"/>
          <w:kern w:val="0"/>
          <w:sz w:val="20"/>
          <w:szCs w:val="20"/>
        </w:rPr>
        <w:t>统计与决策</w:t>
      </w:r>
      <w:r>
        <w:rPr>
          <w:rFonts w:cs="Times New Roman"/>
          <w:color w:val="000000"/>
          <w:kern w:val="0"/>
          <w:sz w:val="20"/>
          <w:szCs w:val="20"/>
        </w:rPr>
        <w:t>, 2016, (23): 170-173.</w:t>
      </w:r>
      <w:bookmarkEnd w:id="106"/>
    </w:p>
    <w:p w14:paraId="290DBD4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lastRenderedPageBreak/>
        <w:t>[14]</w:t>
      </w:r>
      <w:r>
        <w:rPr>
          <w:rFonts w:cs="Times New Roman"/>
          <w:color w:val="000000"/>
          <w:kern w:val="0"/>
          <w:sz w:val="20"/>
          <w:szCs w:val="20"/>
        </w:rPr>
        <w:tab/>
      </w:r>
      <w:bookmarkStart w:id="107" w:name="_nebF7A08CFF_CE9E_4350_BED6_5C63422EB358"/>
      <w:r>
        <w:rPr>
          <w:rFonts w:cs="Times New Roman"/>
          <w:color w:val="000000"/>
          <w:kern w:val="0"/>
          <w:sz w:val="20"/>
          <w:szCs w:val="20"/>
        </w:rPr>
        <w:t>Liang D, Lu C, Tsai C, et al. Financial ratios and corporate governance indicators in bankruptcy prediction: A comprehensive study[J]. European Journal of Operational Research, 2016, 252(2): 561-572.</w:t>
      </w:r>
      <w:bookmarkEnd w:id="107"/>
    </w:p>
    <w:p w14:paraId="0F22A16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[15]</w:t>
      </w:r>
      <w:r>
        <w:rPr>
          <w:rFonts w:cs="Times New Roman"/>
          <w:color w:val="000000"/>
          <w:kern w:val="0"/>
          <w:sz w:val="20"/>
          <w:szCs w:val="20"/>
        </w:rPr>
        <w:tab/>
      </w:r>
      <w:bookmarkStart w:id="108" w:name="_nebA25517FF_19D1_4526_8CC7_367819690AAE"/>
      <w:r>
        <w:rPr>
          <w:rFonts w:ascii="宋体" w:cs="宋体" w:hint="eastAsia"/>
          <w:color w:val="000000"/>
          <w:kern w:val="0"/>
          <w:sz w:val="20"/>
          <w:szCs w:val="20"/>
        </w:rPr>
        <w:t>刘玉敏，申李莹，任广乾</w:t>
      </w:r>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PCA-PSO-SVM</w:t>
      </w:r>
      <w:r>
        <w:rPr>
          <w:rFonts w:ascii="宋体" w:cs="宋体" w:hint="eastAsia"/>
          <w:color w:val="000000"/>
          <w:kern w:val="0"/>
          <w:sz w:val="20"/>
          <w:szCs w:val="20"/>
        </w:rPr>
        <w:t>的上市公司财务危机预警</w:t>
      </w:r>
      <w:r>
        <w:rPr>
          <w:rFonts w:cs="Times New Roman"/>
          <w:color w:val="000000"/>
          <w:kern w:val="0"/>
          <w:sz w:val="20"/>
          <w:szCs w:val="20"/>
        </w:rPr>
        <w:t xml:space="preserve">[J]. </w:t>
      </w:r>
      <w:r>
        <w:rPr>
          <w:rFonts w:ascii="宋体" w:cs="宋体" w:hint="eastAsia"/>
          <w:color w:val="000000"/>
          <w:kern w:val="0"/>
          <w:sz w:val="20"/>
          <w:szCs w:val="20"/>
        </w:rPr>
        <w:t>管理现代化</w:t>
      </w:r>
      <w:r>
        <w:rPr>
          <w:rFonts w:cs="Times New Roman"/>
          <w:color w:val="000000"/>
          <w:kern w:val="0"/>
          <w:sz w:val="20"/>
          <w:szCs w:val="20"/>
        </w:rPr>
        <w:t>, 2017, 37(03): 12-14.</w:t>
      </w:r>
      <w:bookmarkEnd w:id="108"/>
    </w:p>
    <w:p w14:paraId="3E970C77"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[16]</w:t>
      </w:r>
      <w:r>
        <w:rPr>
          <w:rFonts w:cs="Times New Roman"/>
          <w:color w:val="000000"/>
          <w:kern w:val="0"/>
          <w:sz w:val="20"/>
          <w:szCs w:val="20"/>
        </w:rPr>
        <w:tab/>
      </w:r>
      <w:bookmarkStart w:id="109" w:name="_neb834B3B2C_3D4D_4631_A9A2_5E17F34E17D2"/>
      <w:r>
        <w:rPr>
          <w:rFonts w:ascii="宋体" w:cs="宋体" w:hint="eastAsia"/>
          <w:color w:val="000000"/>
          <w:kern w:val="0"/>
          <w:sz w:val="20"/>
          <w:szCs w:val="20"/>
        </w:rPr>
        <w:t>杨子晖，张平淼，林师涵</w:t>
      </w:r>
      <w:r>
        <w:rPr>
          <w:rFonts w:cs="Times New Roman"/>
          <w:color w:val="000000"/>
          <w:kern w:val="0"/>
          <w:sz w:val="20"/>
          <w:szCs w:val="20"/>
        </w:rPr>
        <w:t xml:space="preserve">. </w:t>
      </w:r>
      <w:r>
        <w:rPr>
          <w:rFonts w:ascii="宋体" w:cs="宋体" w:hint="eastAsia"/>
          <w:color w:val="000000"/>
          <w:kern w:val="0"/>
          <w:sz w:val="20"/>
          <w:szCs w:val="20"/>
        </w:rPr>
        <w:t>系统性风险与企业财务危机预警——基于前沿机器学习的新视角</w:t>
      </w:r>
      <w:r>
        <w:rPr>
          <w:rFonts w:cs="Times New Roman"/>
          <w:color w:val="000000"/>
          <w:kern w:val="0"/>
          <w:sz w:val="20"/>
          <w:szCs w:val="20"/>
        </w:rPr>
        <w:t xml:space="preserve">[J]. </w:t>
      </w:r>
      <w:r>
        <w:rPr>
          <w:rFonts w:ascii="宋体" w:cs="宋体" w:hint="eastAsia"/>
          <w:color w:val="000000"/>
          <w:kern w:val="0"/>
          <w:sz w:val="20"/>
          <w:szCs w:val="20"/>
        </w:rPr>
        <w:t>金融研究</w:t>
      </w:r>
      <w:r>
        <w:rPr>
          <w:rFonts w:cs="Times New Roman"/>
          <w:color w:val="000000"/>
          <w:kern w:val="0"/>
          <w:sz w:val="20"/>
          <w:szCs w:val="20"/>
        </w:rPr>
        <w:t>, 2022, (08): 152-170.</w:t>
      </w:r>
      <w:bookmarkEnd w:id="109"/>
    </w:p>
    <w:p w14:paraId="43C60A78"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[17]</w:t>
      </w:r>
      <w:r>
        <w:rPr>
          <w:rFonts w:cs="Times New Roman"/>
          <w:color w:val="000000"/>
          <w:kern w:val="0"/>
          <w:sz w:val="20"/>
          <w:szCs w:val="20"/>
        </w:rPr>
        <w:tab/>
      </w:r>
      <w:bookmarkStart w:id="110" w:name="_nebCDDFD03B_CC0E_4D91_9DE0_45BD774B8834"/>
      <w:r>
        <w:rPr>
          <w:rFonts w:ascii="宋体" w:cs="宋体" w:hint="eastAsia"/>
          <w:color w:val="000000"/>
          <w:kern w:val="0"/>
          <w:sz w:val="20"/>
          <w:szCs w:val="20"/>
        </w:rPr>
        <w:t>孟庆</w:t>
      </w:r>
      <w:r>
        <w:rPr>
          <w:rFonts w:cs="Times New Roman"/>
          <w:color w:val="000000"/>
          <w:kern w:val="0"/>
          <w:sz w:val="20"/>
          <w:szCs w:val="20"/>
        </w:rPr>
        <w:t xml:space="preserve">. </w:t>
      </w:r>
      <w:r>
        <w:rPr>
          <w:rFonts w:ascii="宋体" w:cs="宋体" w:hint="eastAsia"/>
          <w:color w:val="000000"/>
          <w:kern w:val="0"/>
          <w:sz w:val="20"/>
          <w:szCs w:val="20"/>
        </w:rPr>
        <w:t>基于</w:t>
      </w:r>
      <w:r>
        <w:rPr>
          <w:rFonts w:cs="Times New Roman"/>
          <w:color w:val="000000"/>
          <w:kern w:val="0"/>
          <w:sz w:val="20"/>
          <w:szCs w:val="20"/>
        </w:rPr>
        <w:t>BP</w:t>
      </w:r>
      <w:r>
        <w:rPr>
          <w:rFonts w:ascii="宋体" w:cs="宋体" w:hint="eastAsia"/>
          <w:color w:val="000000"/>
          <w:kern w:val="0"/>
          <w:sz w:val="20"/>
          <w:szCs w:val="20"/>
        </w:rPr>
        <w:t>神经网络的农业类上市公司财务危机预警研究</w:t>
      </w:r>
      <w:r>
        <w:rPr>
          <w:rFonts w:cs="Times New Roman"/>
          <w:color w:val="000000"/>
          <w:kern w:val="0"/>
          <w:sz w:val="20"/>
          <w:szCs w:val="20"/>
        </w:rPr>
        <w:t xml:space="preserve">[D]. </w:t>
      </w:r>
      <w:r>
        <w:rPr>
          <w:rFonts w:ascii="宋体" w:cs="宋体" w:hint="eastAsia"/>
          <w:color w:val="000000"/>
          <w:kern w:val="0"/>
          <w:sz w:val="20"/>
          <w:szCs w:val="20"/>
        </w:rPr>
        <w:t>福建农林大学</w:t>
      </w:r>
      <w:r>
        <w:rPr>
          <w:rFonts w:cs="Times New Roman"/>
          <w:color w:val="000000"/>
          <w:kern w:val="0"/>
          <w:sz w:val="20"/>
          <w:szCs w:val="20"/>
        </w:rPr>
        <w:t>, 2024.</w:t>
      </w:r>
      <w:bookmarkEnd w:id="110"/>
    </w:p>
    <w:p w14:paraId="1F8C843F"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[18]</w:t>
      </w:r>
      <w:r>
        <w:rPr>
          <w:rFonts w:cs="Times New Roman"/>
          <w:color w:val="000000"/>
          <w:kern w:val="0"/>
          <w:sz w:val="20"/>
          <w:szCs w:val="20"/>
        </w:rPr>
        <w:tab/>
      </w:r>
      <w:bookmarkStart w:id="111" w:name="_neb350581F2_F581_4332_8206_1F4D086D7179"/>
      <w:r>
        <w:rPr>
          <w:rFonts w:ascii="宋体" w:cs="宋体" w:hint="eastAsia"/>
          <w:color w:val="000000"/>
          <w:kern w:val="0"/>
          <w:sz w:val="20"/>
          <w:szCs w:val="20"/>
        </w:rPr>
        <w:t>朱应可</w:t>
      </w:r>
      <w:r>
        <w:rPr>
          <w:rFonts w:cs="Times New Roman"/>
          <w:color w:val="000000"/>
          <w:kern w:val="0"/>
          <w:sz w:val="20"/>
          <w:szCs w:val="20"/>
        </w:rPr>
        <w:t xml:space="preserve">. </w:t>
      </w:r>
      <w:r>
        <w:rPr>
          <w:rFonts w:ascii="宋体" w:cs="宋体" w:hint="eastAsia"/>
          <w:color w:val="000000"/>
          <w:kern w:val="0"/>
          <w:sz w:val="20"/>
          <w:szCs w:val="20"/>
        </w:rPr>
        <w:t>基于可解释机器学习的上市公司财务危机预警研究</w:t>
      </w:r>
      <w:r>
        <w:rPr>
          <w:rFonts w:cs="Times New Roman"/>
          <w:color w:val="000000"/>
          <w:kern w:val="0"/>
          <w:sz w:val="20"/>
          <w:szCs w:val="20"/>
        </w:rPr>
        <w:t xml:space="preserve">[D]. </w:t>
      </w:r>
      <w:r>
        <w:rPr>
          <w:rFonts w:ascii="宋体" w:cs="宋体" w:hint="eastAsia"/>
          <w:color w:val="000000"/>
          <w:kern w:val="0"/>
          <w:sz w:val="20"/>
          <w:szCs w:val="20"/>
        </w:rPr>
        <w:t>三峡大学</w:t>
      </w:r>
      <w:r>
        <w:rPr>
          <w:rFonts w:cs="Times New Roman"/>
          <w:color w:val="000000"/>
          <w:kern w:val="0"/>
          <w:sz w:val="20"/>
          <w:szCs w:val="20"/>
        </w:rPr>
        <w:t>, 2023.</w:t>
      </w:r>
      <w:bookmarkEnd w:id="111"/>
    </w:p>
    <w:p w14:paraId="6CBA38E1"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[19]</w:t>
      </w:r>
      <w:r>
        <w:rPr>
          <w:rFonts w:cs="Times New Roman"/>
          <w:color w:val="000000"/>
          <w:kern w:val="0"/>
          <w:sz w:val="20"/>
          <w:szCs w:val="20"/>
        </w:rPr>
        <w:tab/>
      </w:r>
      <w:bookmarkStart w:id="112" w:name="_nebD371E619_7DFE_4221_9637_FC3188ACF18A"/>
      <w:r>
        <w:rPr>
          <w:rFonts w:cs="Times New Roman"/>
          <w:color w:val="000000"/>
          <w:kern w:val="0"/>
          <w:sz w:val="20"/>
          <w:szCs w:val="20"/>
        </w:rPr>
        <w:t>Qiu W, Rudkin S, Dłotko P. Refining understanding of corporate failure through a topological data analysis mapping of Altman</w:t>
      </w:r>
      <w:r>
        <w:rPr>
          <w:rFonts w:ascii="宋体" w:cs="宋体" w:hint="eastAsia"/>
          <w:color w:val="000000"/>
          <w:kern w:val="0"/>
          <w:sz w:val="20"/>
          <w:szCs w:val="20"/>
        </w:rPr>
        <w:t>’</w:t>
      </w:r>
      <w:r>
        <w:rPr>
          <w:rFonts w:cs="Times New Roman"/>
          <w:color w:val="000000"/>
          <w:kern w:val="0"/>
          <w:sz w:val="20"/>
          <w:szCs w:val="20"/>
        </w:rPr>
        <w:t>s Z-score model[J]. Expert Systems with Applications, 2020, 156113475.</w:t>
      </w:r>
      <w:bookmarkEnd w:id="112"/>
    </w:p>
    <w:p w14:paraId="3F25015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[20]</w:t>
      </w:r>
      <w:r>
        <w:rPr>
          <w:rFonts w:cs="Times New Roman"/>
          <w:color w:val="000000"/>
          <w:kern w:val="0"/>
          <w:sz w:val="20"/>
          <w:szCs w:val="20"/>
        </w:rPr>
        <w:tab/>
      </w:r>
      <w:bookmarkStart w:id="113" w:name="_nebA43BE85B_7B0B_44A8_8EB8_091B612A64FB"/>
      <w:r>
        <w:rPr>
          <w:rFonts w:cs="Times New Roman"/>
          <w:color w:val="000000"/>
          <w:kern w:val="0"/>
          <w:sz w:val="20"/>
          <w:szCs w:val="20"/>
        </w:rPr>
        <w:t>Chen K, Li W, Wang S. An Easy-to-Implement Hierarchical Standardization for Variable Selection under  Strong Heredity Constraint.[J]. Journal of statistical theory and practice, 2020, 14(3).</w:t>
      </w:r>
      <w:bookmarkEnd w:id="113"/>
    </w:p>
    <w:p w14:paraId="09B0DB72"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[21]</w:t>
      </w:r>
      <w:r>
        <w:rPr>
          <w:rFonts w:cs="Times New Roman"/>
          <w:color w:val="000000"/>
          <w:kern w:val="0"/>
          <w:sz w:val="20"/>
          <w:szCs w:val="20"/>
        </w:rPr>
        <w:tab/>
      </w:r>
      <w:bookmarkStart w:id="114" w:name="_neb9FC8B2E3_8B29_48E8_BC0E_29E063CE22A2"/>
      <w:r>
        <w:rPr>
          <w:rFonts w:cs="Times New Roman"/>
          <w:color w:val="000000"/>
          <w:kern w:val="0"/>
          <w:sz w:val="20"/>
          <w:szCs w:val="20"/>
        </w:rPr>
        <w:t>Fan J, Lv J. Sure Independence Screening for Ultrahigh Dimensional Feature Space[J]. Journal of the Royal Statistical Society. Series B (Statistical Methodology), 2008, 70(5): 849-911.</w:t>
      </w:r>
      <w:bookmarkEnd w:id="114"/>
    </w:p>
    <w:p w14:paraId="60DF556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[22]</w:t>
      </w:r>
      <w:r>
        <w:rPr>
          <w:rFonts w:cs="Times New Roman"/>
          <w:color w:val="000000"/>
          <w:kern w:val="0"/>
          <w:sz w:val="20"/>
          <w:szCs w:val="20"/>
        </w:rPr>
        <w:tab/>
      </w:r>
      <w:bookmarkStart w:id="115" w:name="_neb89CBF380_BA66_4BDD_B869_41B1D65CCD70"/>
      <w:r>
        <w:rPr>
          <w:rFonts w:cs="Times New Roman"/>
          <w:color w:val="000000"/>
          <w:kern w:val="0"/>
          <w:sz w:val="20"/>
          <w:szCs w:val="20"/>
        </w:rPr>
        <w:t>Pan W, Wang X, Xiao W, et al. A Generic Sure Independence Screening Procedure[J]. Journal of the American Statistical Association, 2019, 114(526): 928-937.</w:t>
      </w:r>
      <w:bookmarkEnd w:id="115"/>
    </w:p>
    <w:p w14:paraId="72DCBBC4"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[23]</w:t>
      </w:r>
      <w:r>
        <w:rPr>
          <w:rFonts w:cs="Times New Roman"/>
          <w:color w:val="000000"/>
          <w:kern w:val="0"/>
          <w:sz w:val="20"/>
          <w:szCs w:val="20"/>
        </w:rPr>
        <w:tab/>
      </w:r>
      <w:bookmarkStart w:id="116" w:name="_neb8FFB4798_B5F2_4FD3_A826_7BBD1CBD227E"/>
      <w:r>
        <w:rPr>
          <w:rFonts w:cs="Times New Roman"/>
          <w:color w:val="000000"/>
          <w:kern w:val="0"/>
          <w:sz w:val="20"/>
          <w:szCs w:val="20"/>
        </w:rPr>
        <w:t>Liu W, Ke Y, Liu J, et al. Model-Free Feature Screening and FDR Control With Knockoff Features[J]. Journal of the American Statistical Association, 2022, 117(537): 428-443.</w:t>
      </w:r>
      <w:bookmarkEnd w:id="116"/>
    </w:p>
    <w:p w14:paraId="191C3C80"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[24]</w:t>
      </w:r>
      <w:r>
        <w:rPr>
          <w:rFonts w:cs="Times New Roman"/>
          <w:color w:val="000000"/>
          <w:kern w:val="0"/>
          <w:sz w:val="20"/>
          <w:szCs w:val="20"/>
        </w:rPr>
        <w:tab/>
      </w:r>
      <w:bookmarkStart w:id="117" w:name="_neb94E8CB93_20A8_411A_B0CF_A96886D198B7"/>
      <w:r>
        <w:rPr>
          <w:rFonts w:cs="Times New Roman"/>
          <w:color w:val="000000"/>
          <w:kern w:val="0"/>
          <w:sz w:val="20"/>
          <w:szCs w:val="20"/>
        </w:rPr>
        <w:t>Jiang Y, Huang X, Tan J, et al. Robust feature screening via Grothendieck</w:t>
      </w:r>
      <w:r>
        <w:rPr>
          <w:rFonts w:ascii="宋体" w:cs="宋体" w:hint="eastAsia"/>
          <w:color w:val="000000"/>
          <w:kern w:val="0"/>
          <w:sz w:val="20"/>
          <w:szCs w:val="20"/>
        </w:rPr>
        <w:t>’</w:t>
      </w:r>
      <w:r>
        <w:rPr>
          <w:rFonts w:cs="Times New Roman"/>
          <w:color w:val="000000"/>
          <w:kern w:val="0"/>
          <w:sz w:val="20"/>
          <w:szCs w:val="20"/>
        </w:rPr>
        <w:t>s correlation with FDR control[J]. Statistics and Computing, 2025, 35(5): 141.</w:t>
      </w:r>
      <w:bookmarkEnd w:id="117"/>
    </w:p>
    <w:p w14:paraId="6B49BC5C"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[25]</w:t>
      </w:r>
      <w:r>
        <w:rPr>
          <w:rFonts w:cs="Times New Roman"/>
          <w:color w:val="000000"/>
          <w:kern w:val="0"/>
          <w:sz w:val="20"/>
          <w:szCs w:val="20"/>
        </w:rPr>
        <w:tab/>
      </w:r>
      <w:bookmarkStart w:id="118" w:name="_nebD198059D_E75F_4C35_900A_DC9C3F086F29"/>
      <w:r>
        <w:rPr>
          <w:rFonts w:cs="Times New Roman"/>
          <w:color w:val="000000"/>
          <w:kern w:val="0"/>
          <w:sz w:val="20"/>
          <w:szCs w:val="20"/>
        </w:rPr>
        <w:t>Meinshausen N, Bühlmann P. Stability selection[J]. Journal of the Royal Statistical Society. Series B (Statistical Methodology), 2010, 72(4): 417-473.</w:t>
      </w:r>
      <w:bookmarkEnd w:id="118"/>
    </w:p>
    <w:p w14:paraId="06CC08AA"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[26]</w:t>
      </w:r>
      <w:r>
        <w:rPr>
          <w:rFonts w:cs="Times New Roman"/>
          <w:color w:val="000000"/>
          <w:kern w:val="0"/>
          <w:sz w:val="20"/>
          <w:szCs w:val="20"/>
        </w:rPr>
        <w:tab/>
      </w:r>
      <w:bookmarkStart w:id="119" w:name="_neb3036F984_2320_4951_BE5A_9FF95AFEC68C"/>
      <w:r>
        <w:rPr>
          <w:rFonts w:cs="Times New Roman"/>
          <w:color w:val="000000"/>
          <w:kern w:val="0"/>
          <w:sz w:val="20"/>
          <w:szCs w:val="20"/>
        </w:rPr>
        <w:t>Fan J, Li R. Variable Selection via Nonconcave Penalized Likelihood and its Oracle Properties[J]. Journal of the American Statistical Association, 2001, 96(456): 1348-1360.</w:t>
      </w:r>
      <w:bookmarkEnd w:id="119"/>
    </w:p>
    <w:p w14:paraId="5C752352"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[27]</w:t>
      </w:r>
      <w:r>
        <w:rPr>
          <w:rFonts w:cs="Times New Roman"/>
          <w:color w:val="000000"/>
          <w:kern w:val="0"/>
          <w:sz w:val="20"/>
          <w:szCs w:val="20"/>
        </w:rPr>
        <w:tab/>
      </w:r>
      <w:bookmarkStart w:id="120" w:name="_neb140A74E1_A04E_43CE_A2E7_72E35E883243"/>
      <w:r>
        <w:rPr>
          <w:rFonts w:cs="Times New Roman"/>
          <w:color w:val="000000"/>
          <w:kern w:val="0"/>
          <w:sz w:val="20"/>
          <w:szCs w:val="20"/>
        </w:rPr>
        <w:t>King G, Zeng L. Logistic Regression in Rare Events Data[J]. Political Analysis, 2001, 9(2): 137-163.</w:t>
      </w:r>
      <w:bookmarkEnd w:id="120"/>
    </w:p>
    <w:p w14:paraId="14D8D829" w14:textId="77777777" w:rsidR="0039269B" w:rsidRDefault="0039269B" w:rsidP="0039269B">
      <w:pPr>
        <w:widowControl w:val="0"/>
        <w:autoSpaceDE w:val="0"/>
        <w:autoSpaceDN w:val="0"/>
        <w:adjustRightInd w:val="0"/>
        <w:spacing w:line="480" w:lineRule="exact"/>
        <w:ind w:left="720" w:firstLineChars="0" w:hanging="720"/>
        <w:jc w:val="left"/>
        <w:rPr>
          <w:rFonts w:cs="Times New Roman"/>
          <w:kern w:val="0"/>
        </w:rPr>
      </w:pPr>
      <w:r>
        <w:rPr>
          <w:rFonts w:cs="Times New Roman"/>
          <w:color w:val="000000"/>
          <w:kern w:val="0"/>
          <w:sz w:val="20"/>
          <w:szCs w:val="20"/>
        </w:rPr>
        <w:t>[28]</w:t>
      </w:r>
      <w:r>
        <w:rPr>
          <w:rFonts w:cs="Times New Roman"/>
          <w:color w:val="000000"/>
          <w:kern w:val="0"/>
          <w:sz w:val="20"/>
          <w:szCs w:val="20"/>
        </w:rPr>
        <w:tab/>
      </w:r>
      <w:bookmarkStart w:id="121" w:name="_nebC3BFBCC3_5F17_42E0_9D31_654FBC31A842"/>
      <w:r>
        <w:rPr>
          <w:rFonts w:cs="Times New Roman"/>
          <w:color w:val="000000"/>
          <w:kern w:val="0"/>
          <w:sz w:val="20"/>
          <w:szCs w:val="20"/>
        </w:rPr>
        <w:t>Breiman L. Statistical modeling:The two cultures[J]. Quality Control and Applied Statistics, 2003, (1): 48.</w:t>
      </w:r>
      <w:bookmarkEnd w:id="121"/>
    </w:p>
    <w:p w14:paraId="2EA4D233" w14:textId="46B5D517" w:rsidR="009C06CD" w:rsidRDefault="0039269B" w:rsidP="009C06CD">
      <w:pPr>
        <w:spacing w:line="480" w:lineRule="exact"/>
        <w:ind w:firstLineChars="0" w:firstLine="0"/>
      </w:pPr>
      <w:r>
        <w:fldChar w:fldCharType="end"/>
      </w:r>
    </w:p>
    <w:p w14:paraId="3ED888D2" w14:textId="593FF631" w:rsidR="009C06CD" w:rsidRDefault="009C06CD" w:rsidP="009C06CD">
      <w:pPr>
        <w:ind w:firstLineChars="0" w:firstLine="0"/>
        <w:jc w:val="left"/>
      </w:pPr>
      <w:r>
        <w:br w:type="page"/>
      </w:r>
    </w:p>
    <w:p w14:paraId="02B38954" w14:textId="7F95084B" w:rsidR="00EF4BA5" w:rsidRDefault="00EF4BA5" w:rsidP="00190580">
      <w:pPr>
        <w:ind w:firstLine="480"/>
      </w:pPr>
      <w:bookmarkStart w:id="122" w:name="_Toc81731887"/>
      <w:bookmarkStart w:id="123" w:name="_Toc81731821"/>
      <w:bookmarkStart w:id="124" w:name="_Toc106480875"/>
      <w:bookmarkStart w:id="125" w:name="_Toc228042771"/>
      <w:r>
        <w:rPr>
          <w:rFonts w:hint="eastAsia"/>
        </w:rPr>
        <w:lastRenderedPageBreak/>
        <w:t>正文字符</w:t>
      </w:r>
      <w:r w:rsidR="00190580">
        <w:rPr>
          <w:rFonts w:hint="eastAsia"/>
        </w:rPr>
        <w:t>数（含空格）</w:t>
      </w:r>
      <w:r>
        <w:rPr>
          <w:rFonts w:hint="eastAsia"/>
        </w:rPr>
        <w:t>合计：</w:t>
      </w:r>
      <w:r>
        <w:rPr>
          <w:rFonts w:hint="eastAsia"/>
        </w:rPr>
        <w:t>15</w:t>
      </w:r>
      <w:r w:rsidR="005F036B">
        <w:rPr>
          <w:rFonts w:hint="eastAsia"/>
        </w:rPr>
        <w:t>923</w:t>
      </w:r>
      <w:r>
        <w:rPr>
          <w:rFonts w:hint="eastAsia"/>
        </w:rPr>
        <w:t>字。</w:t>
      </w:r>
    </w:p>
    <w:p w14:paraId="59B7E76D" w14:textId="7BC1DF39" w:rsidR="005F036B" w:rsidRDefault="005F036B" w:rsidP="00190580">
      <w:pPr>
        <w:ind w:firstLine="480"/>
      </w:pPr>
      <w:r>
        <w:rPr>
          <w:rFonts w:hint="eastAsia"/>
        </w:rPr>
        <w:t>下述附录仅给出关键代码，其余代码详见数据包</w:t>
      </w:r>
    </w:p>
    <w:p w14:paraId="44A43A5E" w14:textId="2DB137B9" w:rsidR="00BD5DB4" w:rsidRPr="00394F00" w:rsidRDefault="00177316" w:rsidP="001D3F75">
      <w:pPr>
        <w:pStyle w:val="1"/>
        <w:keepNext w:val="0"/>
        <w:numPr>
          <w:ilvl w:val="0"/>
          <w:numId w:val="0"/>
        </w:numPr>
        <w:wordWrap/>
        <w:spacing w:before="120" w:after="120" w:line="480" w:lineRule="exact"/>
      </w:pPr>
      <w:r w:rsidRPr="00394F00">
        <w:rPr>
          <w:rFonts w:hint="eastAsia"/>
        </w:rPr>
        <w:t>附录</w:t>
      </w:r>
      <w:bookmarkEnd w:id="122"/>
      <w:bookmarkEnd w:id="123"/>
      <w:bookmarkEnd w:id="124"/>
      <w:bookmarkEnd w:id="125"/>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579D97CC" w:rsidR="009F7A3E" w:rsidRPr="009F7A3E" w:rsidRDefault="009F7A3E" w:rsidP="001D3F75">
            <w:pPr>
              <w:pStyle w:val="aff9"/>
              <w:spacing w:before="120" w:after="120" w:line="480" w:lineRule="exact"/>
              <w:jc w:val="left"/>
              <w:rPr>
                <w:rFonts w:cs="Times New Roman"/>
              </w:rPr>
            </w:pPr>
            <w:r w:rsidRPr="009F7A3E">
              <w:rPr>
                <w:rFonts w:cs="Times New Roman"/>
              </w:rPr>
              <w:t>附录</w:t>
            </w:r>
          </w:p>
        </w:tc>
      </w:tr>
      <w:tr w:rsidR="009F7A3E" w14:paraId="7C15B96C" w14:textId="77777777" w:rsidTr="007B73C5">
        <w:tc>
          <w:tcPr>
            <w:tcW w:w="8834" w:type="dxa"/>
            <w:shd w:val="clear" w:color="auto" w:fill="BFBFBF" w:themeFill="background1" w:themeFillShade="BF"/>
          </w:tcPr>
          <w:p w14:paraId="67E94C01" w14:textId="30851B9C" w:rsidR="009F7A3E" w:rsidRDefault="005F036B" w:rsidP="001D3F75">
            <w:pPr>
              <w:spacing w:before="120" w:after="120" w:line="480" w:lineRule="exact"/>
              <w:ind w:firstLineChars="0" w:firstLine="0"/>
              <w:rPr>
                <w:lang w:val="zh-CN"/>
              </w:rPr>
            </w:pPr>
            <w:r>
              <w:rPr>
                <w:rFonts w:hint="eastAsia"/>
                <w:sz w:val="22"/>
                <w:szCs w:val="22"/>
              </w:rPr>
              <w:t>主要模型</w:t>
            </w:r>
            <w:r w:rsidR="009F7A3E" w:rsidRPr="009F7A3E">
              <w:rPr>
                <w:rFonts w:hint="eastAsia"/>
                <w:sz w:val="22"/>
                <w:szCs w:val="22"/>
              </w:rPr>
              <w:t>求解代码</w:t>
            </w:r>
          </w:p>
        </w:tc>
      </w:tr>
      <w:tr w:rsidR="009F7A3E" w14:paraId="01ECE4E3" w14:textId="77777777" w:rsidTr="007B73C5">
        <w:tc>
          <w:tcPr>
            <w:tcW w:w="8834" w:type="dxa"/>
          </w:tcPr>
          <w:p w14:paraId="2DD797A2" w14:textId="77777777" w:rsidR="005F036B" w:rsidRPr="005F036B" w:rsidRDefault="005F036B" w:rsidP="005F036B">
            <w:pPr>
              <w:spacing w:line="480" w:lineRule="exact"/>
              <w:ind w:firstLineChars="0" w:firstLine="0"/>
            </w:pPr>
            <w:r w:rsidRPr="005F036B">
              <w:t>cpp_source_code &lt;- '</w:t>
            </w:r>
          </w:p>
          <w:p w14:paraId="42E0F76B" w14:textId="77777777" w:rsidR="005F036B" w:rsidRPr="005F036B" w:rsidRDefault="005F036B" w:rsidP="005F036B">
            <w:pPr>
              <w:spacing w:line="480" w:lineRule="exact"/>
              <w:ind w:firstLineChars="0" w:firstLine="0"/>
            </w:pPr>
            <w:r w:rsidRPr="005F036B">
              <w:t>#include &lt;Rcpp.h&gt;</w:t>
            </w:r>
          </w:p>
          <w:p w14:paraId="4B80AE58" w14:textId="77777777" w:rsidR="005F036B" w:rsidRPr="005F036B" w:rsidRDefault="005F036B" w:rsidP="005F036B">
            <w:pPr>
              <w:spacing w:line="480" w:lineRule="exact"/>
              <w:ind w:firstLineChars="0" w:firstLine="0"/>
            </w:pPr>
            <w:r w:rsidRPr="005F036B">
              <w:t>#include &lt;cmath&gt;</w:t>
            </w:r>
          </w:p>
          <w:p w14:paraId="22AD4415" w14:textId="77777777" w:rsidR="005F036B" w:rsidRPr="005F036B" w:rsidRDefault="005F036B" w:rsidP="005F036B">
            <w:pPr>
              <w:spacing w:line="480" w:lineRule="exact"/>
              <w:ind w:firstLineChars="0" w:firstLine="0"/>
            </w:pPr>
            <w:r w:rsidRPr="005F036B">
              <w:t>using namespace Rcpp;</w:t>
            </w:r>
          </w:p>
          <w:p w14:paraId="6C19927F" w14:textId="77777777" w:rsidR="005F036B" w:rsidRPr="005F036B" w:rsidRDefault="005F036B" w:rsidP="005F036B">
            <w:pPr>
              <w:spacing w:line="480" w:lineRule="exact"/>
              <w:ind w:firstLineChars="0" w:firstLine="0"/>
            </w:pPr>
          </w:p>
          <w:p w14:paraId="2C160D2C" w14:textId="77777777" w:rsidR="005F036B" w:rsidRPr="005F036B" w:rsidRDefault="005F036B" w:rsidP="005F036B">
            <w:pPr>
              <w:spacing w:line="480" w:lineRule="exact"/>
              <w:ind w:firstLineChars="0" w:firstLine="0"/>
            </w:pPr>
            <w:r w:rsidRPr="005F036B">
              <w:t xml:space="preserve">// </w:t>
            </w:r>
            <w:r w:rsidRPr="005F036B">
              <w:t>直接传矩阵和列索引，避免反复创建</w:t>
            </w:r>
            <w:r w:rsidRPr="005F036B">
              <w:t xml:space="preserve"> Rcpp </w:t>
            </w:r>
            <w:r w:rsidRPr="005F036B">
              <w:t>对象</w:t>
            </w:r>
          </w:p>
          <w:p w14:paraId="65040E59" w14:textId="77777777" w:rsidR="005F036B" w:rsidRPr="005F036B" w:rsidRDefault="005F036B" w:rsidP="005F036B">
            <w:pPr>
              <w:spacing w:line="480" w:lineRule="exact"/>
              <w:ind w:firstLineChars="0" w:firstLine="0"/>
            </w:pPr>
            <w:r w:rsidRPr="005F036B">
              <w:t>void compute_kernel_matrix_optimized(const NumericMatrix&amp; X, int col_idx, NumericMatrix&amp; A, NumericVector&amp; norms, int n) {</w:t>
            </w:r>
          </w:p>
          <w:p w14:paraId="67A76377" w14:textId="77777777" w:rsidR="005F036B" w:rsidRPr="005F036B" w:rsidRDefault="005F036B" w:rsidP="005F036B">
            <w:pPr>
              <w:spacing w:line="480" w:lineRule="exact"/>
              <w:ind w:firstLineChars="0" w:firstLine="0"/>
            </w:pPr>
            <w:r w:rsidRPr="005F036B">
              <w:t>  for(int i = 0; i &lt; n; i++) {</w:t>
            </w:r>
          </w:p>
          <w:p w14:paraId="1B9FC518" w14:textId="77777777" w:rsidR="005F036B" w:rsidRPr="005F036B" w:rsidRDefault="005F036B" w:rsidP="005F036B">
            <w:pPr>
              <w:spacing w:line="480" w:lineRule="exact"/>
              <w:ind w:firstLineChars="0" w:firstLine="0"/>
            </w:pPr>
            <w:r w:rsidRPr="005F036B">
              <w:t>      norms[i] = sqrt(X(i, col_idx) * X(i, col_idx) + 1.0);</w:t>
            </w:r>
          </w:p>
          <w:p w14:paraId="5B58DCAB" w14:textId="77777777" w:rsidR="005F036B" w:rsidRPr="005F036B" w:rsidRDefault="005F036B" w:rsidP="005F036B">
            <w:pPr>
              <w:spacing w:line="480" w:lineRule="exact"/>
              <w:ind w:firstLineChars="0" w:firstLine="0"/>
            </w:pPr>
            <w:r w:rsidRPr="005F036B">
              <w:t>  }</w:t>
            </w:r>
          </w:p>
          <w:p w14:paraId="7B1679BD" w14:textId="77777777" w:rsidR="005F036B" w:rsidRPr="005F036B" w:rsidRDefault="005F036B" w:rsidP="005F036B">
            <w:pPr>
              <w:spacing w:line="480" w:lineRule="exact"/>
              <w:ind w:firstLineChars="0" w:firstLine="0"/>
            </w:pPr>
            <w:r w:rsidRPr="005F036B">
              <w:t>  double val, ratio;</w:t>
            </w:r>
          </w:p>
          <w:p w14:paraId="28493DE6" w14:textId="77777777" w:rsidR="005F036B" w:rsidRPr="005F036B" w:rsidRDefault="005F036B" w:rsidP="005F036B">
            <w:pPr>
              <w:spacing w:line="480" w:lineRule="exact"/>
              <w:ind w:firstLineChars="0" w:firstLine="0"/>
            </w:pPr>
            <w:r w:rsidRPr="005F036B">
              <w:t>  for(int i = 0; i &lt; n; i++) {</w:t>
            </w:r>
          </w:p>
          <w:p w14:paraId="1CD86C4F" w14:textId="77777777" w:rsidR="005F036B" w:rsidRPr="005F036B" w:rsidRDefault="005F036B" w:rsidP="005F036B">
            <w:pPr>
              <w:spacing w:line="480" w:lineRule="exact"/>
              <w:ind w:firstLineChars="0" w:firstLine="0"/>
            </w:pPr>
            <w:r w:rsidRPr="005F036B">
              <w:t>    for(int j = 0; j &lt;= i; j++) {</w:t>
            </w:r>
          </w:p>
          <w:p w14:paraId="35BFDEAD" w14:textId="77777777" w:rsidR="005F036B" w:rsidRPr="005F036B" w:rsidRDefault="005F036B" w:rsidP="005F036B">
            <w:pPr>
              <w:spacing w:line="480" w:lineRule="exact"/>
              <w:ind w:firstLineChars="0" w:firstLine="0"/>
            </w:pPr>
            <w:r w:rsidRPr="005F036B">
              <w:t>        val = X(i, col_idx) * X(j, col_idx) + 1.0;</w:t>
            </w:r>
          </w:p>
          <w:p w14:paraId="1CCE73BB" w14:textId="77777777" w:rsidR="005F036B" w:rsidRPr="005F036B" w:rsidRDefault="005F036B" w:rsidP="005F036B">
            <w:pPr>
              <w:spacing w:line="480" w:lineRule="exact"/>
              <w:ind w:firstLineChars="0" w:firstLine="0"/>
            </w:pPr>
            <w:r w:rsidRPr="005F036B">
              <w:t>        ratio = val / (norms[i] * norms[j]);</w:t>
            </w:r>
          </w:p>
          <w:p w14:paraId="373AA174" w14:textId="77777777" w:rsidR="005F036B" w:rsidRPr="005F036B" w:rsidRDefault="005F036B" w:rsidP="005F036B">
            <w:pPr>
              <w:spacing w:line="480" w:lineRule="exact"/>
              <w:ind w:firstLineChars="0" w:firstLine="0"/>
            </w:pPr>
            <w:r w:rsidRPr="005F036B">
              <w:t>        if(ratio &gt; 1.0) ratio = 1.0;</w:t>
            </w:r>
          </w:p>
          <w:p w14:paraId="5F50B4C8" w14:textId="77777777" w:rsidR="005F036B" w:rsidRPr="005F036B" w:rsidRDefault="005F036B" w:rsidP="005F036B">
            <w:pPr>
              <w:spacing w:line="480" w:lineRule="exact"/>
              <w:ind w:firstLineChars="0" w:firstLine="0"/>
            </w:pPr>
            <w:r w:rsidRPr="005F036B">
              <w:t>        if(ratio &lt; -1.0) ratio = -1.0;</w:t>
            </w:r>
          </w:p>
          <w:p w14:paraId="36344E19" w14:textId="77777777" w:rsidR="005F036B" w:rsidRPr="005F036B" w:rsidRDefault="005F036B" w:rsidP="005F036B">
            <w:pPr>
              <w:spacing w:line="480" w:lineRule="exact"/>
              <w:ind w:firstLineChars="0" w:firstLine="0"/>
            </w:pPr>
            <w:r w:rsidRPr="005F036B">
              <w:t>        double asin_val = std::asin(ratio);</w:t>
            </w:r>
          </w:p>
          <w:p w14:paraId="0FA4EF13" w14:textId="77777777" w:rsidR="005F036B" w:rsidRPr="005F036B" w:rsidRDefault="005F036B" w:rsidP="005F036B">
            <w:pPr>
              <w:spacing w:line="480" w:lineRule="exact"/>
              <w:ind w:firstLineChars="0" w:firstLine="0"/>
            </w:pPr>
            <w:r w:rsidRPr="005F036B">
              <w:t>        A(i, j) = asin_val;</w:t>
            </w:r>
          </w:p>
          <w:p w14:paraId="45746526" w14:textId="77777777" w:rsidR="005F036B" w:rsidRPr="005F036B" w:rsidRDefault="005F036B" w:rsidP="005F036B">
            <w:pPr>
              <w:spacing w:line="480" w:lineRule="exact"/>
              <w:ind w:firstLineChars="0" w:firstLine="0"/>
            </w:pPr>
            <w:r w:rsidRPr="005F036B">
              <w:t>        A(j, i) = asin_val;</w:t>
            </w:r>
          </w:p>
          <w:p w14:paraId="1D5933F4" w14:textId="77777777" w:rsidR="005F036B" w:rsidRPr="005F036B" w:rsidRDefault="005F036B" w:rsidP="005F036B">
            <w:pPr>
              <w:spacing w:line="480" w:lineRule="exact"/>
              <w:ind w:firstLineChars="0" w:firstLine="0"/>
            </w:pPr>
            <w:r w:rsidRPr="005F036B">
              <w:t>    }</w:t>
            </w:r>
          </w:p>
          <w:p w14:paraId="022AE69F" w14:textId="77777777" w:rsidR="005F036B" w:rsidRPr="005F036B" w:rsidRDefault="005F036B" w:rsidP="005F036B">
            <w:pPr>
              <w:spacing w:line="480" w:lineRule="exact"/>
              <w:ind w:firstLineChars="0" w:firstLine="0"/>
            </w:pPr>
            <w:r w:rsidRPr="005F036B">
              <w:t>  }</w:t>
            </w:r>
          </w:p>
          <w:p w14:paraId="42DE001C" w14:textId="77777777" w:rsidR="005F036B" w:rsidRPr="005F036B" w:rsidRDefault="005F036B" w:rsidP="005F036B">
            <w:pPr>
              <w:spacing w:line="480" w:lineRule="exact"/>
              <w:ind w:firstLineChars="0" w:firstLine="0"/>
            </w:pPr>
            <w:r w:rsidRPr="005F036B">
              <w:lastRenderedPageBreak/>
              <w:t>}</w:t>
            </w:r>
          </w:p>
          <w:p w14:paraId="59B6FB4E" w14:textId="77777777" w:rsidR="005F036B" w:rsidRPr="005F036B" w:rsidRDefault="005F036B" w:rsidP="005F036B">
            <w:pPr>
              <w:spacing w:line="480" w:lineRule="exact"/>
              <w:ind w:firstLineChars="0" w:firstLine="0"/>
            </w:pPr>
          </w:p>
          <w:p w14:paraId="5BD3B49A" w14:textId="77777777" w:rsidR="005F036B" w:rsidRPr="005F036B" w:rsidRDefault="005F036B" w:rsidP="005F036B">
            <w:pPr>
              <w:spacing w:line="480" w:lineRule="exact"/>
              <w:ind w:firstLineChars="0" w:firstLine="0"/>
            </w:pPr>
            <w:r w:rsidRPr="005F036B">
              <w:t>void compute_kernel_matrix_Y(const NumericVector&amp; y, NumericMatrix&amp; A, NumericVector&amp; norms, int n) {</w:t>
            </w:r>
          </w:p>
          <w:p w14:paraId="63C46CE8" w14:textId="77777777" w:rsidR="005F036B" w:rsidRPr="005F036B" w:rsidRDefault="005F036B" w:rsidP="005F036B">
            <w:pPr>
              <w:spacing w:line="480" w:lineRule="exact"/>
              <w:ind w:firstLineChars="0" w:firstLine="0"/>
            </w:pPr>
            <w:r w:rsidRPr="005F036B">
              <w:t>  for(int i = 0; i &lt; n; i++) norms[i] = sqrt(y[i]*y[i] + 1.0);</w:t>
            </w:r>
          </w:p>
          <w:p w14:paraId="0192EEE1" w14:textId="77777777" w:rsidR="005F036B" w:rsidRPr="005F036B" w:rsidRDefault="005F036B" w:rsidP="005F036B">
            <w:pPr>
              <w:spacing w:line="480" w:lineRule="exact"/>
              <w:ind w:firstLineChars="0" w:firstLine="0"/>
            </w:pPr>
            <w:r w:rsidRPr="005F036B">
              <w:t>  double val, ratio;</w:t>
            </w:r>
          </w:p>
          <w:p w14:paraId="7CE2E51B" w14:textId="77777777" w:rsidR="005F036B" w:rsidRPr="005F036B" w:rsidRDefault="005F036B" w:rsidP="005F036B">
            <w:pPr>
              <w:spacing w:line="480" w:lineRule="exact"/>
              <w:ind w:firstLineChars="0" w:firstLine="0"/>
            </w:pPr>
            <w:r w:rsidRPr="005F036B">
              <w:t>  for(int i = 0; i &lt; n; i++) {</w:t>
            </w:r>
          </w:p>
          <w:p w14:paraId="277C45EE" w14:textId="77777777" w:rsidR="005F036B" w:rsidRPr="005F036B" w:rsidRDefault="005F036B" w:rsidP="005F036B">
            <w:pPr>
              <w:spacing w:line="480" w:lineRule="exact"/>
              <w:ind w:firstLineChars="0" w:firstLine="0"/>
            </w:pPr>
            <w:r w:rsidRPr="005F036B">
              <w:t>    for(int j = 0; j &lt;= i; j++) {</w:t>
            </w:r>
          </w:p>
          <w:p w14:paraId="659389E9" w14:textId="77777777" w:rsidR="005F036B" w:rsidRPr="005F036B" w:rsidRDefault="005F036B" w:rsidP="005F036B">
            <w:pPr>
              <w:spacing w:line="480" w:lineRule="exact"/>
              <w:ind w:firstLineChars="0" w:firstLine="0"/>
            </w:pPr>
            <w:r w:rsidRPr="005F036B">
              <w:t>        val = y[i]*y[j] + 1.0;</w:t>
            </w:r>
          </w:p>
          <w:p w14:paraId="681E904D" w14:textId="77777777" w:rsidR="005F036B" w:rsidRPr="005F036B" w:rsidRDefault="005F036B" w:rsidP="005F036B">
            <w:pPr>
              <w:spacing w:line="480" w:lineRule="exact"/>
              <w:ind w:firstLineChars="0" w:firstLine="0"/>
            </w:pPr>
            <w:r w:rsidRPr="005F036B">
              <w:t>        ratio = val / (norms[i] * norms[j]);</w:t>
            </w:r>
          </w:p>
          <w:p w14:paraId="7792BFF2" w14:textId="77777777" w:rsidR="005F036B" w:rsidRPr="005F036B" w:rsidRDefault="005F036B" w:rsidP="005F036B">
            <w:pPr>
              <w:spacing w:line="480" w:lineRule="exact"/>
              <w:ind w:firstLineChars="0" w:firstLine="0"/>
            </w:pPr>
            <w:r w:rsidRPr="005F036B">
              <w:t>        if(ratio &gt; 1.0) ratio = 1.0;</w:t>
            </w:r>
          </w:p>
          <w:p w14:paraId="53DAAF48" w14:textId="77777777" w:rsidR="005F036B" w:rsidRPr="005F036B" w:rsidRDefault="005F036B" w:rsidP="005F036B">
            <w:pPr>
              <w:spacing w:line="480" w:lineRule="exact"/>
              <w:ind w:firstLineChars="0" w:firstLine="0"/>
            </w:pPr>
            <w:r w:rsidRPr="005F036B">
              <w:t>        if(ratio &lt; -1.0) ratio = -1.0;</w:t>
            </w:r>
          </w:p>
          <w:p w14:paraId="07834D7A" w14:textId="77777777" w:rsidR="005F036B" w:rsidRPr="005F036B" w:rsidRDefault="005F036B" w:rsidP="005F036B">
            <w:pPr>
              <w:spacing w:line="480" w:lineRule="exact"/>
              <w:ind w:firstLineChars="0" w:firstLine="0"/>
            </w:pPr>
            <w:r w:rsidRPr="005F036B">
              <w:t>        double asin_val = std::asin(ratio);</w:t>
            </w:r>
          </w:p>
          <w:p w14:paraId="533FFF83" w14:textId="77777777" w:rsidR="005F036B" w:rsidRPr="005F036B" w:rsidRDefault="005F036B" w:rsidP="005F036B">
            <w:pPr>
              <w:spacing w:line="480" w:lineRule="exact"/>
              <w:ind w:firstLineChars="0" w:firstLine="0"/>
            </w:pPr>
            <w:r w:rsidRPr="005F036B">
              <w:t>        A(i, j) = asin_val;</w:t>
            </w:r>
          </w:p>
          <w:p w14:paraId="593A1549" w14:textId="77777777" w:rsidR="005F036B" w:rsidRPr="005F036B" w:rsidRDefault="005F036B" w:rsidP="005F036B">
            <w:pPr>
              <w:spacing w:line="480" w:lineRule="exact"/>
              <w:ind w:firstLineChars="0" w:firstLine="0"/>
            </w:pPr>
            <w:r w:rsidRPr="005F036B">
              <w:t>        A(j, i) = asin_val;</w:t>
            </w:r>
          </w:p>
          <w:p w14:paraId="244F836A" w14:textId="77777777" w:rsidR="005F036B" w:rsidRPr="005F036B" w:rsidRDefault="005F036B" w:rsidP="005F036B">
            <w:pPr>
              <w:spacing w:line="480" w:lineRule="exact"/>
              <w:ind w:firstLineChars="0" w:firstLine="0"/>
            </w:pPr>
            <w:r w:rsidRPr="005F036B">
              <w:t>    }</w:t>
            </w:r>
          </w:p>
          <w:p w14:paraId="19713095" w14:textId="77777777" w:rsidR="005F036B" w:rsidRPr="005F036B" w:rsidRDefault="005F036B" w:rsidP="005F036B">
            <w:pPr>
              <w:spacing w:line="480" w:lineRule="exact"/>
              <w:ind w:firstLineChars="0" w:firstLine="0"/>
            </w:pPr>
            <w:r w:rsidRPr="005F036B">
              <w:t>  }</w:t>
            </w:r>
          </w:p>
          <w:p w14:paraId="26618B03" w14:textId="77777777" w:rsidR="005F036B" w:rsidRPr="005F036B" w:rsidRDefault="005F036B" w:rsidP="005F036B">
            <w:pPr>
              <w:spacing w:line="480" w:lineRule="exact"/>
              <w:ind w:firstLineChars="0" w:firstLine="0"/>
            </w:pPr>
            <w:r w:rsidRPr="005F036B">
              <w:t>}</w:t>
            </w:r>
          </w:p>
          <w:p w14:paraId="071EC57D" w14:textId="77777777" w:rsidR="005F036B" w:rsidRPr="005F036B" w:rsidRDefault="005F036B" w:rsidP="005F036B">
            <w:pPr>
              <w:spacing w:line="480" w:lineRule="exact"/>
              <w:ind w:firstLineChars="0" w:firstLine="0"/>
            </w:pPr>
          </w:p>
          <w:p w14:paraId="428B0641" w14:textId="77777777" w:rsidR="005F036B" w:rsidRPr="005F036B" w:rsidRDefault="005F036B" w:rsidP="005F036B">
            <w:pPr>
              <w:spacing w:line="480" w:lineRule="exact"/>
              <w:ind w:firstLineChars="0" w:firstLine="0"/>
            </w:pPr>
            <w:r w:rsidRPr="005F036B">
              <w:t>double center_and_sum_sq(NumericMatrix&amp; A, int n, NumericVector&amp; row_sums) {</w:t>
            </w:r>
          </w:p>
          <w:p w14:paraId="6A7BCE24" w14:textId="77777777" w:rsidR="005F036B" w:rsidRPr="005F036B" w:rsidRDefault="005F036B" w:rsidP="005F036B">
            <w:pPr>
              <w:spacing w:line="480" w:lineRule="exact"/>
              <w:ind w:firstLineChars="0" w:firstLine="0"/>
            </w:pPr>
            <w:r w:rsidRPr="005F036B">
              <w:t>  for(int i = 0; i &lt; n; i++) A(i, i) = 0.0;</w:t>
            </w:r>
          </w:p>
          <w:p w14:paraId="2AA035D0" w14:textId="77777777" w:rsidR="005F036B" w:rsidRPr="005F036B" w:rsidRDefault="005F036B" w:rsidP="005F036B">
            <w:pPr>
              <w:spacing w:line="480" w:lineRule="exact"/>
              <w:ind w:firstLineChars="0" w:firstLine="0"/>
            </w:pPr>
            <w:r w:rsidRPr="005F036B">
              <w:t>  double total_sum = 0.0;</w:t>
            </w:r>
          </w:p>
          <w:p w14:paraId="5F3D3444" w14:textId="77777777" w:rsidR="005F036B" w:rsidRPr="005F036B" w:rsidRDefault="005F036B" w:rsidP="005F036B">
            <w:pPr>
              <w:spacing w:line="480" w:lineRule="exact"/>
              <w:ind w:firstLineChars="0" w:firstLine="0"/>
            </w:pPr>
            <w:r w:rsidRPr="005F036B">
              <w:t>  for(int i = 0; i &lt; n; i++) {</w:t>
            </w:r>
          </w:p>
          <w:p w14:paraId="4A0B0E63" w14:textId="77777777" w:rsidR="005F036B" w:rsidRPr="005F036B" w:rsidRDefault="005F036B" w:rsidP="005F036B">
            <w:pPr>
              <w:spacing w:line="480" w:lineRule="exact"/>
              <w:ind w:firstLineChars="0" w:firstLine="0"/>
            </w:pPr>
            <w:r w:rsidRPr="005F036B">
              <w:t>    double r_sum = 0;</w:t>
            </w:r>
          </w:p>
          <w:p w14:paraId="2533C535" w14:textId="77777777" w:rsidR="005F036B" w:rsidRPr="005F036B" w:rsidRDefault="005F036B" w:rsidP="005F036B">
            <w:pPr>
              <w:spacing w:line="480" w:lineRule="exact"/>
              <w:ind w:firstLineChars="0" w:firstLine="0"/>
            </w:pPr>
            <w:r w:rsidRPr="005F036B">
              <w:t>    for(int j = 0; j &lt; n; j++) r_sum += A(i, j);</w:t>
            </w:r>
          </w:p>
          <w:p w14:paraId="4E21428B" w14:textId="77777777" w:rsidR="005F036B" w:rsidRPr="005F036B" w:rsidRDefault="005F036B" w:rsidP="005F036B">
            <w:pPr>
              <w:spacing w:line="480" w:lineRule="exact"/>
              <w:ind w:firstLineChars="0" w:firstLine="0"/>
            </w:pPr>
            <w:r w:rsidRPr="005F036B">
              <w:t>    row_sums[i] = r_sum;</w:t>
            </w:r>
          </w:p>
          <w:p w14:paraId="6D02A27D" w14:textId="77777777" w:rsidR="005F036B" w:rsidRPr="005F036B" w:rsidRDefault="005F036B" w:rsidP="005F036B">
            <w:pPr>
              <w:spacing w:line="480" w:lineRule="exact"/>
              <w:ind w:firstLineChars="0" w:firstLine="0"/>
            </w:pPr>
            <w:r w:rsidRPr="005F036B">
              <w:t>    total_sum += r_sum;</w:t>
            </w:r>
          </w:p>
          <w:p w14:paraId="19208701" w14:textId="77777777" w:rsidR="005F036B" w:rsidRPr="005F036B" w:rsidRDefault="005F036B" w:rsidP="005F036B">
            <w:pPr>
              <w:spacing w:line="480" w:lineRule="exact"/>
              <w:ind w:firstLineChars="0" w:firstLine="0"/>
            </w:pPr>
            <w:r w:rsidRPr="005F036B">
              <w:t>  }</w:t>
            </w:r>
          </w:p>
          <w:p w14:paraId="0FE7F2EE" w14:textId="77777777" w:rsidR="005F036B" w:rsidRPr="005F036B" w:rsidRDefault="005F036B" w:rsidP="005F036B">
            <w:pPr>
              <w:spacing w:line="480" w:lineRule="exact"/>
              <w:ind w:firstLineChars="0" w:firstLine="0"/>
            </w:pPr>
            <w:r w:rsidRPr="005F036B">
              <w:lastRenderedPageBreak/>
              <w:t>  double grand_mean = total_sum / ((n - 1.0) * (n - 2.0));</w:t>
            </w:r>
          </w:p>
          <w:p w14:paraId="505F4577" w14:textId="77777777" w:rsidR="005F036B" w:rsidRPr="005F036B" w:rsidRDefault="005F036B" w:rsidP="005F036B">
            <w:pPr>
              <w:spacing w:line="480" w:lineRule="exact"/>
              <w:ind w:firstLineChars="0" w:firstLine="0"/>
            </w:pPr>
            <w:r w:rsidRPr="005F036B">
              <w:t>  double sq_sum = 0.0;</w:t>
            </w:r>
          </w:p>
          <w:p w14:paraId="71F8B820" w14:textId="77777777" w:rsidR="005F036B" w:rsidRPr="005F036B" w:rsidRDefault="005F036B" w:rsidP="005F036B">
            <w:pPr>
              <w:spacing w:line="480" w:lineRule="exact"/>
              <w:ind w:firstLineChars="0" w:firstLine="0"/>
            </w:pPr>
            <w:r w:rsidRPr="005F036B">
              <w:t>  for(int i = 0; i &lt; n; i++) {</w:t>
            </w:r>
          </w:p>
          <w:p w14:paraId="6DBC91EB" w14:textId="77777777" w:rsidR="005F036B" w:rsidRPr="005F036B" w:rsidRDefault="005F036B" w:rsidP="005F036B">
            <w:pPr>
              <w:spacing w:line="480" w:lineRule="exact"/>
              <w:ind w:firstLineChars="0" w:firstLine="0"/>
            </w:pPr>
            <w:r w:rsidRPr="005F036B">
              <w:t>    double mean_i = row_sums[i] / (n - 2.0);</w:t>
            </w:r>
          </w:p>
          <w:p w14:paraId="7636CC98" w14:textId="77777777" w:rsidR="005F036B" w:rsidRPr="005F036B" w:rsidRDefault="005F036B" w:rsidP="005F036B">
            <w:pPr>
              <w:spacing w:line="480" w:lineRule="exact"/>
              <w:ind w:firstLineChars="0" w:firstLine="0"/>
            </w:pPr>
            <w:r w:rsidRPr="005F036B">
              <w:t>    for(int j = 0; j &lt; n; j++) {</w:t>
            </w:r>
          </w:p>
          <w:p w14:paraId="2F53D689" w14:textId="77777777" w:rsidR="005F036B" w:rsidRPr="005F036B" w:rsidRDefault="005F036B" w:rsidP="005F036B">
            <w:pPr>
              <w:spacing w:line="480" w:lineRule="exact"/>
              <w:ind w:firstLineChars="0" w:firstLine="0"/>
            </w:pPr>
            <w:r w:rsidRPr="005F036B">
              <w:t>        if (i == j) { A(i, j) = 0.0; }</w:t>
            </w:r>
          </w:p>
          <w:p w14:paraId="3E5A0E3A" w14:textId="77777777" w:rsidR="005F036B" w:rsidRPr="005F036B" w:rsidRDefault="005F036B" w:rsidP="005F036B">
            <w:pPr>
              <w:spacing w:line="480" w:lineRule="exact"/>
              <w:ind w:firstLineChars="0" w:firstLine="0"/>
            </w:pPr>
            <w:r w:rsidRPr="005F036B">
              <w:t>        else {</w:t>
            </w:r>
          </w:p>
          <w:p w14:paraId="1FE09359" w14:textId="77777777" w:rsidR="005F036B" w:rsidRPr="005F036B" w:rsidRDefault="005F036B" w:rsidP="005F036B">
            <w:pPr>
              <w:spacing w:line="480" w:lineRule="exact"/>
              <w:ind w:firstLineChars="0" w:firstLine="0"/>
            </w:pPr>
            <w:r w:rsidRPr="005F036B">
              <w:t>            double mean_j = row_sums[j] / (n - 2.0);</w:t>
            </w:r>
          </w:p>
          <w:p w14:paraId="058193BA" w14:textId="77777777" w:rsidR="005F036B" w:rsidRPr="005F036B" w:rsidRDefault="005F036B" w:rsidP="005F036B">
            <w:pPr>
              <w:spacing w:line="480" w:lineRule="exact"/>
              <w:ind w:firstLineChars="0" w:firstLine="0"/>
            </w:pPr>
            <w:r w:rsidRPr="005F036B">
              <w:t>            double centered_val = A(i, j) - mean_i - mean_j + grand_mean;</w:t>
            </w:r>
          </w:p>
          <w:p w14:paraId="570D0A9B" w14:textId="77777777" w:rsidR="005F036B" w:rsidRPr="005F036B" w:rsidRDefault="005F036B" w:rsidP="005F036B">
            <w:pPr>
              <w:spacing w:line="480" w:lineRule="exact"/>
              <w:ind w:firstLineChars="0" w:firstLine="0"/>
            </w:pPr>
            <w:r w:rsidRPr="005F036B">
              <w:t>            A(i, j) = centered_val;</w:t>
            </w:r>
          </w:p>
          <w:p w14:paraId="2A5CB374" w14:textId="77777777" w:rsidR="005F036B" w:rsidRPr="005F036B" w:rsidRDefault="005F036B" w:rsidP="005F036B">
            <w:pPr>
              <w:spacing w:line="480" w:lineRule="exact"/>
              <w:ind w:firstLineChars="0" w:firstLine="0"/>
            </w:pPr>
            <w:r w:rsidRPr="005F036B">
              <w:t>            sq_sum += centered_val * centered_val;</w:t>
            </w:r>
          </w:p>
          <w:p w14:paraId="415D2622" w14:textId="77777777" w:rsidR="005F036B" w:rsidRPr="005F036B" w:rsidRDefault="005F036B" w:rsidP="005F036B">
            <w:pPr>
              <w:spacing w:line="480" w:lineRule="exact"/>
              <w:ind w:firstLineChars="0" w:firstLine="0"/>
            </w:pPr>
            <w:r w:rsidRPr="005F036B">
              <w:t>        }</w:t>
            </w:r>
          </w:p>
          <w:p w14:paraId="2D8CBAA6" w14:textId="77777777" w:rsidR="005F036B" w:rsidRPr="005F036B" w:rsidRDefault="005F036B" w:rsidP="005F036B">
            <w:pPr>
              <w:spacing w:line="480" w:lineRule="exact"/>
              <w:ind w:firstLineChars="0" w:firstLine="0"/>
            </w:pPr>
            <w:r w:rsidRPr="005F036B">
              <w:t>    }</w:t>
            </w:r>
          </w:p>
          <w:p w14:paraId="0AE1330C" w14:textId="77777777" w:rsidR="005F036B" w:rsidRPr="005F036B" w:rsidRDefault="005F036B" w:rsidP="005F036B">
            <w:pPr>
              <w:spacing w:line="480" w:lineRule="exact"/>
              <w:ind w:firstLineChars="0" w:firstLine="0"/>
            </w:pPr>
            <w:r w:rsidRPr="005F036B">
              <w:t>  }</w:t>
            </w:r>
          </w:p>
          <w:p w14:paraId="7C70046F" w14:textId="77777777" w:rsidR="005F036B" w:rsidRPr="005F036B" w:rsidRDefault="005F036B" w:rsidP="005F036B">
            <w:pPr>
              <w:spacing w:line="480" w:lineRule="exact"/>
              <w:ind w:firstLineChars="0" w:firstLine="0"/>
            </w:pPr>
            <w:r w:rsidRPr="005F036B">
              <w:t>  return sq_sum;</w:t>
            </w:r>
          </w:p>
          <w:p w14:paraId="7067158D" w14:textId="77777777" w:rsidR="005F036B" w:rsidRPr="005F036B" w:rsidRDefault="005F036B" w:rsidP="005F036B">
            <w:pPr>
              <w:spacing w:line="480" w:lineRule="exact"/>
              <w:ind w:firstLineChars="0" w:firstLine="0"/>
            </w:pPr>
            <w:r w:rsidRPr="005F036B">
              <w:t>}</w:t>
            </w:r>
          </w:p>
          <w:p w14:paraId="3DB2AC8C" w14:textId="77777777" w:rsidR="005F036B" w:rsidRPr="005F036B" w:rsidRDefault="005F036B" w:rsidP="005F036B">
            <w:pPr>
              <w:spacing w:line="480" w:lineRule="exact"/>
              <w:ind w:firstLineChars="0" w:firstLine="0"/>
            </w:pPr>
          </w:p>
          <w:p w14:paraId="0A92471C" w14:textId="77777777" w:rsidR="005F036B" w:rsidRPr="005F036B" w:rsidRDefault="005F036B" w:rsidP="005F036B">
            <w:pPr>
              <w:spacing w:line="480" w:lineRule="exact"/>
              <w:ind w:firstLineChars="0" w:firstLine="0"/>
            </w:pPr>
            <w:r w:rsidRPr="005F036B">
              <w:t>// [[Rcpp::export]]</w:t>
            </w:r>
          </w:p>
          <w:p w14:paraId="28BEC541" w14:textId="77777777" w:rsidR="005F036B" w:rsidRPr="005F036B" w:rsidRDefault="005F036B" w:rsidP="005F036B">
            <w:pPr>
              <w:spacing w:line="480" w:lineRule="exact"/>
              <w:ind w:firstLineChars="0" w:firstLine="0"/>
            </w:pPr>
            <w:r w:rsidRPr="005F036B">
              <w:t>NumericVector GCor_SIS_cpp_loop(NumericMatrix X, NumericVector Y) {</w:t>
            </w:r>
          </w:p>
          <w:p w14:paraId="39A21E6A" w14:textId="77777777" w:rsidR="005F036B" w:rsidRPr="005F036B" w:rsidRDefault="005F036B" w:rsidP="005F036B">
            <w:pPr>
              <w:spacing w:line="480" w:lineRule="exact"/>
              <w:ind w:firstLineChars="0" w:firstLine="0"/>
            </w:pPr>
            <w:r w:rsidRPr="005F036B">
              <w:t>    int p = X.ncol();</w:t>
            </w:r>
          </w:p>
          <w:p w14:paraId="1B758D25" w14:textId="77777777" w:rsidR="005F036B" w:rsidRPr="005F036B" w:rsidRDefault="005F036B" w:rsidP="005F036B">
            <w:pPr>
              <w:spacing w:line="480" w:lineRule="exact"/>
              <w:ind w:firstLineChars="0" w:firstLine="0"/>
            </w:pPr>
            <w:r w:rsidRPr="005F036B">
              <w:t>    int n = X.nrow();</w:t>
            </w:r>
          </w:p>
          <w:p w14:paraId="07B4869B" w14:textId="77777777" w:rsidR="005F036B" w:rsidRPr="005F036B" w:rsidRDefault="005F036B" w:rsidP="005F036B">
            <w:pPr>
              <w:spacing w:line="480" w:lineRule="exact"/>
              <w:ind w:firstLineChars="0" w:firstLine="0"/>
            </w:pPr>
            <w:r w:rsidRPr="005F036B">
              <w:t>    NumericVector results(p);</w:t>
            </w:r>
          </w:p>
          <w:p w14:paraId="339CAAB2" w14:textId="77777777" w:rsidR="005F036B" w:rsidRPr="005F036B" w:rsidRDefault="005F036B" w:rsidP="005F036B">
            <w:pPr>
              <w:spacing w:line="480" w:lineRule="exact"/>
              <w:ind w:firstLineChars="0" w:firstLine="0"/>
            </w:pPr>
          </w:p>
          <w:p w14:paraId="1C4D45F5" w14:textId="77777777" w:rsidR="005F036B" w:rsidRPr="005F036B" w:rsidRDefault="005F036B" w:rsidP="005F036B">
            <w:pPr>
              <w:spacing w:line="480" w:lineRule="exact"/>
              <w:ind w:firstLineChars="0" w:firstLine="0"/>
            </w:pPr>
            <w:r w:rsidRPr="005F036B">
              <w:t xml:space="preserve">    // </w:t>
            </w:r>
            <w:r w:rsidRPr="005F036B">
              <w:t>缓冲区只分配一次</w:t>
            </w:r>
          </w:p>
          <w:p w14:paraId="5B8192EE" w14:textId="77777777" w:rsidR="005F036B" w:rsidRPr="005F036B" w:rsidRDefault="005F036B" w:rsidP="005F036B">
            <w:pPr>
              <w:spacing w:line="480" w:lineRule="exact"/>
              <w:ind w:firstLineChars="0" w:firstLine="0"/>
            </w:pPr>
            <w:r w:rsidRPr="005F036B">
              <w:t>    NumericMatrix Mat_Buffer_Y(n, n);</w:t>
            </w:r>
          </w:p>
          <w:p w14:paraId="14EEA6E1" w14:textId="77777777" w:rsidR="005F036B" w:rsidRPr="005F036B" w:rsidRDefault="005F036B" w:rsidP="005F036B">
            <w:pPr>
              <w:spacing w:line="480" w:lineRule="exact"/>
              <w:ind w:firstLineChars="0" w:firstLine="0"/>
            </w:pPr>
            <w:r w:rsidRPr="005F036B">
              <w:t>    NumericMatrix Mat_Buffer_X(n, n);</w:t>
            </w:r>
          </w:p>
          <w:p w14:paraId="2284C73A" w14:textId="77777777" w:rsidR="005F036B" w:rsidRPr="005F036B" w:rsidRDefault="005F036B" w:rsidP="005F036B">
            <w:pPr>
              <w:spacing w:line="480" w:lineRule="exact"/>
              <w:ind w:firstLineChars="0" w:firstLine="0"/>
            </w:pPr>
            <w:r w:rsidRPr="005F036B">
              <w:t>    NumericVector Norms_Buffer(n);</w:t>
            </w:r>
          </w:p>
          <w:p w14:paraId="5ADBCC78" w14:textId="77777777" w:rsidR="005F036B" w:rsidRPr="005F036B" w:rsidRDefault="005F036B" w:rsidP="005F036B">
            <w:pPr>
              <w:spacing w:line="480" w:lineRule="exact"/>
              <w:ind w:firstLineChars="0" w:firstLine="0"/>
            </w:pPr>
            <w:r w:rsidRPr="005F036B">
              <w:t>    NumericVector RowSum_Buffer(n);</w:t>
            </w:r>
          </w:p>
          <w:p w14:paraId="3D3FED9D" w14:textId="77777777" w:rsidR="005F036B" w:rsidRPr="005F036B" w:rsidRDefault="005F036B" w:rsidP="005F036B">
            <w:pPr>
              <w:spacing w:line="480" w:lineRule="exact"/>
              <w:ind w:firstLineChars="0" w:firstLine="0"/>
            </w:pPr>
          </w:p>
          <w:p w14:paraId="588B6797" w14:textId="77777777" w:rsidR="005F036B" w:rsidRPr="005F036B" w:rsidRDefault="005F036B" w:rsidP="005F036B">
            <w:pPr>
              <w:spacing w:line="480" w:lineRule="exact"/>
              <w:ind w:firstLineChars="0" w:firstLine="0"/>
            </w:pPr>
            <w:r w:rsidRPr="005F036B">
              <w:t>    compute_kernel_matrix_Y(Y, Mat_Buffer_Y, Norms_Buffer, n);</w:t>
            </w:r>
          </w:p>
          <w:p w14:paraId="7711F799" w14:textId="77777777" w:rsidR="005F036B" w:rsidRPr="005F036B" w:rsidRDefault="005F036B" w:rsidP="005F036B">
            <w:pPr>
              <w:spacing w:line="480" w:lineRule="exact"/>
              <w:ind w:firstLineChars="0" w:firstLine="0"/>
            </w:pPr>
            <w:r w:rsidRPr="005F036B">
              <w:t>    double Y_sq_sum = center_and_sum_sq(Mat_Buffer_Y, n, RowSum_Buffer);</w:t>
            </w:r>
          </w:p>
          <w:p w14:paraId="0754B06E" w14:textId="77777777" w:rsidR="005F036B" w:rsidRPr="005F036B" w:rsidRDefault="005F036B" w:rsidP="005F036B">
            <w:pPr>
              <w:spacing w:line="480" w:lineRule="exact"/>
              <w:ind w:firstLineChars="0" w:firstLine="0"/>
            </w:pPr>
            <w:r w:rsidRPr="005F036B">
              <w:t>    if (Y_sq_sum == 0) return results;</w:t>
            </w:r>
          </w:p>
          <w:p w14:paraId="57012B93" w14:textId="77777777" w:rsidR="005F036B" w:rsidRPr="005F036B" w:rsidRDefault="005F036B" w:rsidP="005F036B">
            <w:pPr>
              <w:spacing w:line="480" w:lineRule="exact"/>
              <w:ind w:firstLineChars="0" w:firstLine="0"/>
            </w:pPr>
          </w:p>
          <w:p w14:paraId="62F18868" w14:textId="77777777" w:rsidR="005F036B" w:rsidRPr="005F036B" w:rsidRDefault="005F036B" w:rsidP="005F036B">
            <w:pPr>
              <w:spacing w:line="480" w:lineRule="exact"/>
              <w:ind w:firstLineChars="0" w:firstLine="0"/>
            </w:pPr>
            <w:r w:rsidRPr="005F036B">
              <w:t>    for(int j = 0; j &lt; p; j++) {</w:t>
            </w:r>
          </w:p>
          <w:p w14:paraId="670AEE19" w14:textId="77777777" w:rsidR="005F036B" w:rsidRPr="005F036B" w:rsidRDefault="005F036B" w:rsidP="005F036B">
            <w:pPr>
              <w:spacing w:line="480" w:lineRule="exact"/>
              <w:ind w:firstLineChars="0" w:firstLine="0"/>
            </w:pPr>
            <w:r w:rsidRPr="005F036B">
              <w:t xml:space="preserve">        // </w:t>
            </w:r>
            <w:r w:rsidRPr="005F036B">
              <w:t>传列索引而非创建</w:t>
            </w:r>
            <w:r w:rsidRPr="005F036B">
              <w:t xml:space="preserve"> X_col </w:t>
            </w:r>
            <w:r w:rsidRPr="005F036B">
              <w:t>对象，避免触发</w:t>
            </w:r>
            <w:r w:rsidRPr="005F036B">
              <w:t xml:space="preserve"> R GC</w:t>
            </w:r>
          </w:p>
          <w:p w14:paraId="295D19A3" w14:textId="77777777" w:rsidR="005F036B" w:rsidRPr="005F036B" w:rsidRDefault="005F036B" w:rsidP="005F036B">
            <w:pPr>
              <w:spacing w:line="480" w:lineRule="exact"/>
              <w:ind w:firstLineChars="0" w:firstLine="0"/>
            </w:pPr>
            <w:r w:rsidRPr="005F036B">
              <w:t>        compute_kernel_matrix_optimized(X, j, Mat_Buffer_X, Norms_Buffer, n);</w:t>
            </w:r>
          </w:p>
          <w:p w14:paraId="73AD52E9" w14:textId="77777777" w:rsidR="005F036B" w:rsidRPr="005F036B" w:rsidRDefault="005F036B" w:rsidP="005F036B">
            <w:pPr>
              <w:spacing w:line="480" w:lineRule="exact"/>
              <w:ind w:firstLineChars="0" w:firstLine="0"/>
            </w:pPr>
            <w:r w:rsidRPr="005F036B">
              <w:t>        double X_sq_sum = center_and_sum_sq(Mat_Buffer_X, n, RowSum_Buffer);</w:t>
            </w:r>
          </w:p>
          <w:p w14:paraId="5B52A689" w14:textId="77777777" w:rsidR="005F036B" w:rsidRPr="005F036B" w:rsidRDefault="005F036B" w:rsidP="005F036B">
            <w:pPr>
              <w:spacing w:line="480" w:lineRule="exact"/>
              <w:ind w:firstLineChars="0" w:firstLine="0"/>
            </w:pPr>
            <w:r w:rsidRPr="005F036B">
              <w:t>        if (X_sq_sum == 0) { results[j] = 0.0; }</w:t>
            </w:r>
          </w:p>
          <w:p w14:paraId="0CCBB335" w14:textId="77777777" w:rsidR="005F036B" w:rsidRPr="005F036B" w:rsidRDefault="005F036B" w:rsidP="005F036B">
            <w:pPr>
              <w:spacing w:line="480" w:lineRule="exact"/>
              <w:ind w:firstLineChars="0" w:firstLine="0"/>
            </w:pPr>
            <w:r w:rsidRPr="005F036B">
              <w:t>        else {</w:t>
            </w:r>
          </w:p>
          <w:p w14:paraId="7DA6BF22" w14:textId="77777777" w:rsidR="005F036B" w:rsidRPr="005F036B" w:rsidRDefault="005F036B" w:rsidP="005F036B">
            <w:pPr>
              <w:spacing w:line="480" w:lineRule="exact"/>
              <w:ind w:firstLineChars="0" w:firstLine="0"/>
            </w:pPr>
            <w:r w:rsidRPr="005F036B">
              <w:t>            double num = 0.0;</w:t>
            </w:r>
          </w:p>
          <w:p w14:paraId="00FF751D" w14:textId="77777777" w:rsidR="005F036B" w:rsidRPr="005F036B" w:rsidRDefault="005F036B" w:rsidP="005F036B">
            <w:pPr>
              <w:spacing w:line="480" w:lineRule="exact"/>
              <w:ind w:firstLineChars="0" w:firstLine="0"/>
            </w:pPr>
            <w:r w:rsidRPr="005F036B">
              <w:t>           for(int i = 0; i &lt; n * n; i++) { num += Mat_Buffer_X[i] * Mat_Buffer_Y[i]; }</w:t>
            </w:r>
          </w:p>
          <w:p w14:paraId="633C9374" w14:textId="77777777" w:rsidR="005F036B" w:rsidRPr="005F036B" w:rsidRDefault="005F036B" w:rsidP="005F036B">
            <w:pPr>
              <w:spacing w:line="480" w:lineRule="exact"/>
              <w:ind w:firstLineChars="0" w:firstLine="0"/>
            </w:pPr>
            <w:r w:rsidRPr="005F036B">
              <w:t>           double cor = num / sqrt(X_sq_sum * Y_sq_sum);</w:t>
            </w:r>
          </w:p>
          <w:p w14:paraId="25F1B2A5" w14:textId="77777777" w:rsidR="005F036B" w:rsidRPr="005F036B" w:rsidRDefault="005F036B" w:rsidP="005F036B">
            <w:pPr>
              <w:spacing w:line="480" w:lineRule="exact"/>
              <w:ind w:firstLineChars="0" w:firstLine="0"/>
            </w:pPr>
            <w:r w:rsidRPr="005F036B">
              <w:t>           results[j] = cor * cor;</w:t>
            </w:r>
          </w:p>
          <w:p w14:paraId="445F194A" w14:textId="77777777" w:rsidR="005F036B" w:rsidRPr="005F036B" w:rsidRDefault="005F036B" w:rsidP="005F036B">
            <w:pPr>
              <w:spacing w:line="480" w:lineRule="exact"/>
              <w:ind w:firstLineChars="0" w:firstLine="0"/>
            </w:pPr>
            <w:r w:rsidRPr="005F036B">
              <w:t>        }</w:t>
            </w:r>
          </w:p>
          <w:p w14:paraId="0F5A1250" w14:textId="77777777" w:rsidR="005F036B" w:rsidRPr="005F036B" w:rsidRDefault="005F036B" w:rsidP="005F036B">
            <w:pPr>
              <w:spacing w:line="480" w:lineRule="exact"/>
              <w:ind w:firstLineChars="0" w:firstLine="0"/>
            </w:pPr>
            <w:r w:rsidRPr="005F036B">
              <w:t>    }</w:t>
            </w:r>
          </w:p>
          <w:p w14:paraId="0D7D4628" w14:textId="77777777" w:rsidR="005F036B" w:rsidRPr="005F036B" w:rsidRDefault="005F036B" w:rsidP="005F036B">
            <w:pPr>
              <w:spacing w:line="480" w:lineRule="exact"/>
              <w:ind w:firstLineChars="0" w:firstLine="0"/>
            </w:pPr>
            <w:r w:rsidRPr="005F036B">
              <w:t>    return results;</w:t>
            </w:r>
          </w:p>
          <w:p w14:paraId="19F91DC3" w14:textId="77777777" w:rsidR="005F036B" w:rsidRPr="005F036B" w:rsidRDefault="005F036B" w:rsidP="005F036B">
            <w:pPr>
              <w:spacing w:line="480" w:lineRule="exact"/>
              <w:ind w:firstLineChars="0" w:firstLine="0"/>
            </w:pPr>
            <w:r w:rsidRPr="005F036B">
              <w:t>}</w:t>
            </w:r>
          </w:p>
          <w:p w14:paraId="04F78248" w14:textId="77777777" w:rsidR="005F036B" w:rsidRPr="005F036B" w:rsidRDefault="005F036B" w:rsidP="005F036B">
            <w:pPr>
              <w:spacing w:line="480" w:lineRule="exact"/>
              <w:ind w:firstLineChars="0" w:firstLine="0"/>
            </w:pPr>
            <w:r w:rsidRPr="005F036B">
              <w:t>'</w:t>
            </w:r>
          </w:p>
          <w:p w14:paraId="264DBFBA" w14:textId="77777777" w:rsidR="005F036B" w:rsidRPr="005F036B" w:rsidRDefault="005F036B" w:rsidP="005F036B">
            <w:pPr>
              <w:spacing w:line="480" w:lineRule="exact"/>
              <w:ind w:firstLineChars="0" w:firstLine="0"/>
            </w:pPr>
          </w:p>
          <w:p w14:paraId="0FC1058F" w14:textId="77777777" w:rsidR="005F036B" w:rsidRPr="005F036B" w:rsidRDefault="005F036B" w:rsidP="005F036B">
            <w:pPr>
              <w:spacing w:line="480" w:lineRule="exact"/>
              <w:ind w:firstLineChars="0" w:firstLine="0"/>
            </w:pPr>
            <w:r w:rsidRPr="005F036B">
              <w:t xml:space="preserve"># </w:t>
            </w:r>
            <w:r w:rsidRPr="005F036B">
              <w:t>核心单次筛选算法</w:t>
            </w:r>
          </w:p>
          <w:p w14:paraId="7AFF0142" w14:textId="77777777" w:rsidR="005F036B" w:rsidRPr="005F036B" w:rsidRDefault="005F036B" w:rsidP="005F036B">
            <w:pPr>
              <w:spacing w:line="480" w:lineRule="exact"/>
              <w:ind w:firstLineChars="0" w:firstLine="0"/>
            </w:pPr>
            <w:r w:rsidRPr="005F036B">
              <w:t>GCor_SIS_REDS &lt;- function(X, Y, alpha = 0.05) {</w:t>
            </w:r>
          </w:p>
          <w:p w14:paraId="23E037AA" w14:textId="77777777" w:rsidR="005F036B" w:rsidRPr="005F036B" w:rsidRDefault="005F036B" w:rsidP="005F036B">
            <w:pPr>
              <w:spacing w:line="480" w:lineRule="exact"/>
              <w:ind w:firstLineChars="0" w:firstLine="0"/>
            </w:pPr>
            <w:r w:rsidRPr="005F036B">
              <w:t>  n &lt;- nrow(X)</w:t>
            </w:r>
          </w:p>
          <w:p w14:paraId="6BC443CE" w14:textId="77777777" w:rsidR="005F036B" w:rsidRPr="005F036B" w:rsidRDefault="005F036B" w:rsidP="005F036B">
            <w:pPr>
              <w:spacing w:line="480" w:lineRule="exact"/>
              <w:ind w:firstLineChars="0" w:firstLine="0"/>
            </w:pPr>
            <w:r w:rsidRPr="005F036B">
              <w:t>  p &lt;- ncol(X)</w:t>
            </w:r>
          </w:p>
          <w:p w14:paraId="636A27E0" w14:textId="77777777" w:rsidR="005F036B" w:rsidRPr="005F036B" w:rsidRDefault="005F036B" w:rsidP="005F036B">
            <w:pPr>
              <w:spacing w:line="480" w:lineRule="exact"/>
              <w:ind w:firstLineChars="0" w:firstLine="0"/>
            </w:pPr>
          </w:p>
          <w:p w14:paraId="7A88A7E5" w14:textId="77777777" w:rsidR="005F036B" w:rsidRPr="005F036B" w:rsidRDefault="005F036B" w:rsidP="005F036B">
            <w:pPr>
              <w:spacing w:line="480" w:lineRule="exact"/>
              <w:ind w:firstLineChars="0" w:firstLine="0"/>
            </w:pPr>
            <w:r w:rsidRPr="005F036B">
              <w:t xml:space="preserve">  # </w:t>
            </w:r>
            <w:r w:rsidRPr="005F036B">
              <w:t>划分</w:t>
            </w:r>
            <w:r w:rsidRPr="005F036B">
              <w:t xml:space="preserve"> D1 </w:t>
            </w:r>
            <w:r w:rsidRPr="005F036B">
              <w:t>和</w:t>
            </w:r>
            <w:r w:rsidRPr="005F036B">
              <w:t xml:space="preserve"> D2 </w:t>
            </w:r>
            <w:r w:rsidRPr="005F036B">
              <w:t>的索引</w:t>
            </w:r>
          </w:p>
          <w:p w14:paraId="679DEF21" w14:textId="77777777" w:rsidR="005F036B" w:rsidRPr="005F036B" w:rsidRDefault="005F036B" w:rsidP="005F036B">
            <w:pPr>
              <w:spacing w:line="480" w:lineRule="exact"/>
              <w:ind w:firstLineChars="0" w:firstLine="0"/>
            </w:pPr>
            <w:r w:rsidRPr="005F036B">
              <w:t>  n1 &lt;- floor(2 * n / 3)</w:t>
            </w:r>
          </w:p>
          <w:p w14:paraId="30EBB768" w14:textId="77777777" w:rsidR="005F036B" w:rsidRPr="005F036B" w:rsidRDefault="005F036B" w:rsidP="005F036B">
            <w:pPr>
              <w:spacing w:line="480" w:lineRule="exact"/>
              <w:ind w:firstLineChars="0" w:firstLine="0"/>
            </w:pPr>
            <w:r w:rsidRPr="005F036B">
              <w:lastRenderedPageBreak/>
              <w:t>  n2 &lt;- n - n1</w:t>
            </w:r>
          </w:p>
          <w:p w14:paraId="5DE7D244" w14:textId="77777777" w:rsidR="005F036B" w:rsidRPr="005F036B" w:rsidRDefault="005F036B" w:rsidP="005F036B">
            <w:pPr>
              <w:spacing w:line="480" w:lineRule="exact"/>
              <w:ind w:firstLineChars="0" w:firstLine="0"/>
            </w:pPr>
            <w:r w:rsidRPr="005F036B">
              <w:t>  idx1 &lt;- sample(1:n, n1)</w:t>
            </w:r>
          </w:p>
          <w:p w14:paraId="217A7177" w14:textId="77777777" w:rsidR="005F036B" w:rsidRPr="005F036B" w:rsidRDefault="005F036B" w:rsidP="005F036B">
            <w:pPr>
              <w:spacing w:line="480" w:lineRule="exact"/>
              <w:ind w:firstLineChars="0" w:firstLine="0"/>
            </w:pPr>
          </w:p>
          <w:p w14:paraId="715FB83F" w14:textId="77777777" w:rsidR="005F036B" w:rsidRPr="005F036B" w:rsidRDefault="005F036B" w:rsidP="005F036B">
            <w:pPr>
              <w:spacing w:line="480" w:lineRule="exact"/>
              <w:ind w:firstLineChars="0" w:firstLine="0"/>
            </w:pPr>
            <w:r w:rsidRPr="005F036B">
              <w:t xml:space="preserve">  # </w:t>
            </w:r>
            <w:r w:rsidRPr="005F036B">
              <w:t>内存优化：算完即销毁，逐段加载到内存</w:t>
            </w:r>
          </w:p>
          <w:p w14:paraId="002C36D0" w14:textId="77777777" w:rsidR="005F036B" w:rsidRPr="005F036B" w:rsidRDefault="005F036B" w:rsidP="005F036B">
            <w:pPr>
              <w:spacing w:line="480" w:lineRule="exact"/>
              <w:ind w:firstLineChars="0" w:firstLine="0"/>
            </w:pPr>
            <w:r w:rsidRPr="005F036B">
              <w:t xml:space="preserve">  # </w:t>
            </w:r>
            <w:r w:rsidRPr="005F036B">
              <w:t>阶段</w:t>
            </w:r>
            <w:r w:rsidRPr="005F036B">
              <w:t xml:space="preserve"> A</w:t>
            </w:r>
            <w:r w:rsidRPr="005F036B">
              <w:t>：用</w:t>
            </w:r>
            <w:r w:rsidRPr="005F036B">
              <w:t xml:space="preserve"> D1 </w:t>
            </w:r>
            <w:r w:rsidRPr="005F036B">
              <w:t>计算</w:t>
            </w:r>
          </w:p>
          <w:p w14:paraId="3B3F68A9" w14:textId="77777777" w:rsidR="005F036B" w:rsidRPr="005F036B" w:rsidRDefault="005F036B" w:rsidP="005F036B">
            <w:pPr>
              <w:spacing w:line="480" w:lineRule="exact"/>
              <w:ind w:firstLineChars="0" w:firstLine="0"/>
            </w:pPr>
            <w:r w:rsidRPr="005F036B">
              <w:t>  X1 &lt;- X[idx1, , drop = FALSE]</w:t>
            </w:r>
          </w:p>
          <w:p w14:paraId="0A9EDD7D" w14:textId="77777777" w:rsidR="005F036B" w:rsidRPr="005F036B" w:rsidRDefault="005F036B" w:rsidP="005F036B">
            <w:pPr>
              <w:spacing w:line="480" w:lineRule="exact"/>
              <w:ind w:firstLineChars="0" w:firstLine="0"/>
            </w:pPr>
            <w:r w:rsidRPr="005F036B">
              <w:t>  Y1 &lt;- Y[idx1]</w:t>
            </w:r>
          </w:p>
          <w:p w14:paraId="0BA3A7DB" w14:textId="77777777" w:rsidR="005F036B" w:rsidRPr="005F036B" w:rsidRDefault="005F036B" w:rsidP="005F036B">
            <w:pPr>
              <w:spacing w:line="480" w:lineRule="exact"/>
              <w:ind w:firstLineChars="0" w:firstLine="0"/>
            </w:pPr>
            <w:r w:rsidRPr="005F036B">
              <w:t>  omega1 &lt;- GCor_SIS_cpp_loop(X1, Y1)</w:t>
            </w:r>
          </w:p>
          <w:p w14:paraId="206B2CD1" w14:textId="77777777" w:rsidR="005F036B" w:rsidRPr="005F036B" w:rsidRDefault="005F036B" w:rsidP="005F036B">
            <w:pPr>
              <w:spacing w:line="480" w:lineRule="exact"/>
              <w:ind w:firstLineChars="0" w:firstLine="0"/>
            </w:pPr>
            <w:r w:rsidRPr="005F036B">
              <w:t>  rm(X1, Y1)</w:t>
            </w:r>
          </w:p>
          <w:p w14:paraId="4AA30081" w14:textId="77777777" w:rsidR="005F036B" w:rsidRPr="005F036B" w:rsidRDefault="005F036B" w:rsidP="005F036B">
            <w:pPr>
              <w:spacing w:line="480" w:lineRule="exact"/>
              <w:ind w:firstLineChars="0" w:firstLine="0"/>
            </w:pPr>
            <w:r w:rsidRPr="005F036B">
              <w:t>  gc()</w:t>
            </w:r>
          </w:p>
          <w:p w14:paraId="6A571FA4" w14:textId="77777777" w:rsidR="005F036B" w:rsidRPr="005F036B" w:rsidRDefault="005F036B" w:rsidP="005F036B">
            <w:pPr>
              <w:spacing w:line="480" w:lineRule="exact"/>
              <w:ind w:firstLineChars="0" w:firstLine="0"/>
            </w:pPr>
          </w:p>
          <w:p w14:paraId="2B65BB0F" w14:textId="77777777" w:rsidR="005F036B" w:rsidRPr="005F036B" w:rsidRDefault="005F036B" w:rsidP="005F036B">
            <w:pPr>
              <w:spacing w:line="480" w:lineRule="exact"/>
              <w:ind w:firstLineChars="0" w:firstLine="0"/>
            </w:pPr>
            <w:r w:rsidRPr="005F036B">
              <w:t xml:space="preserve">  # </w:t>
            </w:r>
            <w:r w:rsidRPr="005F036B">
              <w:t>阶段</w:t>
            </w:r>
            <w:r w:rsidRPr="005F036B">
              <w:t xml:space="preserve"> B</w:t>
            </w:r>
            <w:r w:rsidRPr="005F036B">
              <w:t>：用</w:t>
            </w:r>
            <w:r w:rsidRPr="005F036B">
              <w:t xml:space="preserve"> D2 </w:t>
            </w:r>
            <w:r w:rsidRPr="005F036B">
              <w:t>计算</w:t>
            </w:r>
          </w:p>
          <w:p w14:paraId="78C5F82D" w14:textId="77777777" w:rsidR="005F036B" w:rsidRPr="005F036B" w:rsidRDefault="005F036B" w:rsidP="005F036B">
            <w:pPr>
              <w:spacing w:line="480" w:lineRule="exact"/>
              <w:ind w:firstLineChars="0" w:firstLine="0"/>
            </w:pPr>
            <w:r w:rsidRPr="005F036B">
              <w:t>  X2 &lt;- X[-idx1, , drop = FALSE]</w:t>
            </w:r>
          </w:p>
          <w:p w14:paraId="5DCECC5C" w14:textId="77777777" w:rsidR="005F036B" w:rsidRPr="005F036B" w:rsidRDefault="005F036B" w:rsidP="005F036B">
            <w:pPr>
              <w:spacing w:line="480" w:lineRule="exact"/>
              <w:ind w:firstLineChars="0" w:firstLine="0"/>
            </w:pPr>
            <w:r w:rsidRPr="005F036B">
              <w:t>  Y2 &lt;- Y[-idx1]</w:t>
            </w:r>
          </w:p>
          <w:p w14:paraId="6182C28E" w14:textId="77777777" w:rsidR="005F036B" w:rsidRPr="005F036B" w:rsidRDefault="005F036B" w:rsidP="005F036B">
            <w:pPr>
              <w:spacing w:line="480" w:lineRule="exact"/>
              <w:ind w:firstLineChars="0" w:firstLine="0"/>
            </w:pPr>
            <w:r w:rsidRPr="005F036B">
              <w:t>  omega2 &lt;- GCor_SIS_cpp_loop(X2, Y2)</w:t>
            </w:r>
          </w:p>
          <w:p w14:paraId="706EB952" w14:textId="77777777" w:rsidR="005F036B" w:rsidRPr="005F036B" w:rsidRDefault="005F036B" w:rsidP="005F036B">
            <w:pPr>
              <w:spacing w:line="480" w:lineRule="exact"/>
              <w:ind w:firstLineChars="0" w:firstLine="0"/>
            </w:pPr>
            <w:r w:rsidRPr="005F036B">
              <w:t>  rm(X2, Y2)</w:t>
            </w:r>
          </w:p>
          <w:p w14:paraId="62C862AB" w14:textId="77777777" w:rsidR="005F036B" w:rsidRPr="005F036B" w:rsidRDefault="005F036B" w:rsidP="005F036B">
            <w:pPr>
              <w:spacing w:line="480" w:lineRule="exact"/>
              <w:ind w:firstLineChars="0" w:firstLine="0"/>
            </w:pPr>
            <w:r w:rsidRPr="005F036B">
              <w:t>  gc()</w:t>
            </w:r>
          </w:p>
          <w:p w14:paraId="3C7E18E8" w14:textId="77777777" w:rsidR="005F036B" w:rsidRPr="005F036B" w:rsidRDefault="005F036B" w:rsidP="005F036B">
            <w:pPr>
              <w:spacing w:line="480" w:lineRule="exact"/>
              <w:ind w:firstLineChars="0" w:firstLine="0"/>
            </w:pPr>
          </w:p>
          <w:p w14:paraId="4C8E4D81" w14:textId="77777777" w:rsidR="005F036B" w:rsidRPr="005F036B" w:rsidRDefault="005F036B" w:rsidP="005F036B">
            <w:pPr>
              <w:spacing w:line="480" w:lineRule="exact"/>
              <w:ind w:firstLineChars="0" w:firstLine="0"/>
            </w:pPr>
            <w:r w:rsidRPr="005F036B">
              <w:t xml:space="preserve">  # </w:t>
            </w:r>
            <w:r w:rsidRPr="005F036B">
              <w:t>计算</w:t>
            </w:r>
            <w:r w:rsidRPr="005F036B">
              <w:t xml:space="preserve"> M_r (</w:t>
            </w:r>
            <w:r w:rsidRPr="005F036B">
              <w:t>公式</w:t>
            </w:r>
            <w:r w:rsidRPr="005F036B">
              <w:t xml:space="preserve"> 4)</w:t>
            </w:r>
          </w:p>
          <w:p w14:paraId="0A4023CF" w14:textId="77777777" w:rsidR="005F036B" w:rsidRPr="005F036B" w:rsidRDefault="005F036B" w:rsidP="005F036B">
            <w:pPr>
              <w:spacing w:line="480" w:lineRule="exact"/>
              <w:ind w:firstLineChars="0" w:firstLine="0"/>
            </w:pPr>
            <w:r w:rsidRPr="005F036B">
              <w:t>  term1 &lt;- n1 * omega1</w:t>
            </w:r>
          </w:p>
          <w:p w14:paraId="59AA7CC9" w14:textId="77777777" w:rsidR="005F036B" w:rsidRPr="005F036B" w:rsidRDefault="005F036B" w:rsidP="005F036B">
            <w:pPr>
              <w:spacing w:line="480" w:lineRule="exact"/>
              <w:ind w:firstLineChars="0" w:firstLine="0"/>
            </w:pPr>
            <w:r w:rsidRPr="005F036B">
              <w:t>  term2 &lt;- n2 * omega2</w:t>
            </w:r>
          </w:p>
          <w:p w14:paraId="7C821AE2" w14:textId="77777777" w:rsidR="005F036B" w:rsidRPr="005F036B" w:rsidRDefault="005F036B" w:rsidP="005F036B">
            <w:pPr>
              <w:spacing w:line="480" w:lineRule="exact"/>
              <w:ind w:firstLineChars="0" w:firstLine="0"/>
            </w:pPr>
            <w:r w:rsidRPr="005F036B">
              <w:t>  M &lt;- sign(term1 - term2) * pmax(term1, term2)</w:t>
            </w:r>
          </w:p>
          <w:p w14:paraId="264E5793" w14:textId="77777777" w:rsidR="005F036B" w:rsidRPr="005F036B" w:rsidRDefault="005F036B" w:rsidP="005F036B">
            <w:pPr>
              <w:spacing w:line="480" w:lineRule="exact"/>
              <w:ind w:firstLineChars="0" w:firstLine="0"/>
            </w:pPr>
          </w:p>
          <w:p w14:paraId="26826577" w14:textId="77777777" w:rsidR="005F036B" w:rsidRPr="005F036B" w:rsidRDefault="005F036B" w:rsidP="005F036B">
            <w:pPr>
              <w:spacing w:line="480" w:lineRule="exact"/>
              <w:ind w:firstLineChars="0" w:firstLine="0"/>
            </w:pPr>
            <w:r w:rsidRPr="005F036B">
              <w:t xml:space="preserve">  # </w:t>
            </w:r>
            <w:r w:rsidRPr="005F036B">
              <w:t>寻找</w:t>
            </w:r>
            <w:r w:rsidRPr="005F036B">
              <w:t xml:space="preserve"> t_opt (</w:t>
            </w:r>
            <w:r w:rsidRPr="005F036B">
              <w:t>公式</w:t>
            </w:r>
            <w:r w:rsidRPr="005F036B">
              <w:t xml:space="preserve"> 6)</w:t>
            </w:r>
          </w:p>
          <w:p w14:paraId="737B4F82" w14:textId="77777777" w:rsidR="005F036B" w:rsidRPr="005F036B" w:rsidRDefault="005F036B" w:rsidP="005F036B">
            <w:pPr>
              <w:spacing w:line="480" w:lineRule="exact"/>
              <w:ind w:firstLineChars="0" w:firstLine="0"/>
            </w:pPr>
            <w:r w:rsidRPr="005F036B">
              <w:t>  t_candidates &lt;- sort(unique(abs(M[M != 0])))</w:t>
            </w:r>
          </w:p>
          <w:p w14:paraId="5CA620CA" w14:textId="77777777" w:rsidR="005F036B" w:rsidRPr="005F036B" w:rsidRDefault="005F036B" w:rsidP="005F036B">
            <w:pPr>
              <w:spacing w:line="480" w:lineRule="exact"/>
              <w:ind w:firstLineChars="0" w:firstLine="0"/>
            </w:pPr>
            <w:r w:rsidRPr="005F036B">
              <w:t>  t_opt &lt;- Inf</w:t>
            </w:r>
          </w:p>
          <w:p w14:paraId="6C44DB3E" w14:textId="77777777" w:rsidR="005F036B" w:rsidRPr="005F036B" w:rsidRDefault="005F036B" w:rsidP="005F036B">
            <w:pPr>
              <w:spacing w:line="480" w:lineRule="exact"/>
              <w:ind w:firstLineChars="0" w:firstLine="0"/>
            </w:pPr>
          </w:p>
          <w:p w14:paraId="289BCF03" w14:textId="77777777" w:rsidR="005F036B" w:rsidRPr="005F036B" w:rsidRDefault="005F036B" w:rsidP="005F036B">
            <w:pPr>
              <w:spacing w:line="480" w:lineRule="exact"/>
              <w:ind w:firstLineChars="0" w:firstLine="0"/>
            </w:pPr>
            <w:r w:rsidRPr="005F036B">
              <w:t>  for (t in t_candidates) {</w:t>
            </w:r>
          </w:p>
          <w:p w14:paraId="7C6178BB" w14:textId="77777777" w:rsidR="005F036B" w:rsidRPr="005F036B" w:rsidRDefault="005F036B" w:rsidP="005F036B">
            <w:pPr>
              <w:spacing w:line="480" w:lineRule="exact"/>
              <w:ind w:firstLineChars="0" w:firstLine="0"/>
            </w:pPr>
            <w:r w:rsidRPr="005F036B">
              <w:lastRenderedPageBreak/>
              <w:t>    numerator &lt;- 1 + sum(M &lt;= -t)</w:t>
            </w:r>
          </w:p>
          <w:p w14:paraId="4261AB8C" w14:textId="77777777" w:rsidR="005F036B" w:rsidRPr="005F036B" w:rsidRDefault="005F036B" w:rsidP="005F036B">
            <w:pPr>
              <w:spacing w:line="480" w:lineRule="exact"/>
              <w:ind w:firstLineChars="0" w:firstLine="0"/>
            </w:pPr>
            <w:r w:rsidRPr="005F036B">
              <w:t>    denominator &lt;- max(sum(M &gt;= t), 1)</w:t>
            </w:r>
          </w:p>
          <w:p w14:paraId="37FEFF63" w14:textId="77777777" w:rsidR="005F036B" w:rsidRPr="005F036B" w:rsidRDefault="005F036B" w:rsidP="005F036B">
            <w:pPr>
              <w:spacing w:line="480" w:lineRule="exact"/>
              <w:ind w:firstLineChars="0" w:firstLine="0"/>
            </w:pPr>
          </w:p>
          <w:p w14:paraId="4C985786" w14:textId="77777777" w:rsidR="005F036B" w:rsidRPr="005F036B" w:rsidRDefault="005F036B" w:rsidP="005F036B">
            <w:pPr>
              <w:spacing w:line="480" w:lineRule="exact"/>
              <w:ind w:firstLineChars="0" w:firstLine="0"/>
            </w:pPr>
            <w:r w:rsidRPr="005F036B">
              <w:t>    if ((numerator / denominator) &lt;= alpha) {</w:t>
            </w:r>
          </w:p>
          <w:p w14:paraId="0B62925D" w14:textId="77777777" w:rsidR="005F036B" w:rsidRPr="005F036B" w:rsidRDefault="005F036B" w:rsidP="005F036B">
            <w:pPr>
              <w:spacing w:line="480" w:lineRule="exact"/>
              <w:ind w:firstLineChars="0" w:firstLine="0"/>
            </w:pPr>
            <w:r w:rsidRPr="005F036B">
              <w:t>      t_opt &lt;- t</w:t>
            </w:r>
          </w:p>
          <w:p w14:paraId="5F95B5BA" w14:textId="77777777" w:rsidR="005F036B" w:rsidRPr="005F036B" w:rsidRDefault="005F036B" w:rsidP="005F036B">
            <w:pPr>
              <w:spacing w:line="480" w:lineRule="exact"/>
              <w:ind w:firstLineChars="0" w:firstLine="0"/>
            </w:pPr>
            <w:r w:rsidRPr="005F036B">
              <w:t>      break</w:t>
            </w:r>
          </w:p>
          <w:p w14:paraId="0D698667" w14:textId="77777777" w:rsidR="005F036B" w:rsidRPr="005F036B" w:rsidRDefault="005F036B" w:rsidP="005F036B">
            <w:pPr>
              <w:spacing w:line="480" w:lineRule="exact"/>
              <w:ind w:firstLineChars="0" w:firstLine="0"/>
            </w:pPr>
            <w:r w:rsidRPr="005F036B">
              <w:t>    }</w:t>
            </w:r>
          </w:p>
          <w:p w14:paraId="2455CB20" w14:textId="77777777" w:rsidR="005F036B" w:rsidRPr="005F036B" w:rsidRDefault="005F036B" w:rsidP="005F036B">
            <w:pPr>
              <w:spacing w:line="480" w:lineRule="exact"/>
              <w:ind w:firstLineChars="0" w:firstLine="0"/>
            </w:pPr>
            <w:r w:rsidRPr="005F036B">
              <w:t>  }</w:t>
            </w:r>
          </w:p>
          <w:p w14:paraId="0A5E5CD3" w14:textId="77777777" w:rsidR="005F036B" w:rsidRPr="005F036B" w:rsidRDefault="005F036B" w:rsidP="005F036B">
            <w:pPr>
              <w:spacing w:line="480" w:lineRule="exact"/>
              <w:ind w:firstLineChars="0" w:firstLine="0"/>
            </w:pPr>
          </w:p>
          <w:p w14:paraId="611BC818" w14:textId="77777777" w:rsidR="005F036B" w:rsidRPr="005F036B" w:rsidRDefault="005F036B" w:rsidP="005F036B">
            <w:pPr>
              <w:spacing w:line="480" w:lineRule="exact"/>
              <w:ind w:firstLineChars="0" w:firstLine="0"/>
            </w:pPr>
            <w:r w:rsidRPr="005F036B">
              <w:t xml:space="preserve">  # </w:t>
            </w:r>
            <w:r w:rsidRPr="005F036B">
              <w:t>获取活跃预测变量集</w:t>
            </w:r>
          </w:p>
          <w:p w14:paraId="01D81877" w14:textId="77777777" w:rsidR="005F036B" w:rsidRPr="005F036B" w:rsidRDefault="005F036B" w:rsidP="005F036B">
            <w:pPr>
              <w:spacing w:line="480" w:lineRule="exact"/>
              <w:ind w:firstLineChars="0" w:firstLine="0"/>
            </w:pPr>
            <w:r w:rsidRPr="005F036B">
              <w:t>  if (is.infinite(t_opt)) {</w:t>
            </w:r>
          </w:p>
          <w:p w14:paraId="5A2F353E" w14:textId="77777777" w:rsidR="005F036B" w:rsidRPr="005F036B" w:rsidRDefault="005F036B" w:rsidP="005F036B">
            <w:pPr>
              <w:spacing w:line="480" w:lineRule="exact"/>
              <w:ind w:firstLineChars="0" w:firstLine="0"/>
            </w:pPr>
            <w:r w:rsidRPr="005F036B">
              <w:t>    active_predictors &lt;- integer(0)</w:t>
            </w:r>
          </w:p>
          <w:p w14:paraId="601A6537" w14:textId="77777777" w:rsidR="005F036B" w:rsidRPr="005F036B" w:rsidRDefault="005F036B" w:rsidP="005F036B">
            <w:pPr>
              <w:spacing w:line="480" w:lineRule="exact"/>
              <w:ind w:firstLineChars="0" w:firstLine="0"/>
            </w:pPr>
            <w:r w:rsidRPr="005F036B">
              <w:t>  } else {</w:t>
            </w:r>
          </w:p>
          <w:p w14:paraId="6FA9C9B7" w14:textId="77777777" w:rsidR="005F036B" w:rsidRPr="005F036B" w:rsidRDefault="005F036B" w:rsidP="005F036B">
            <w:pPr>
              <w:spacing w:line="480" w:lineRule="exact"/>
              <w:ind w:firstLineChars="0" w:firstLine="0"/>
            </w:pPr>
            <w:r w:rsidRPr="005F036B">
              <w:t>    active_predictors &lt;- which(M &gt;= t_opt)</w:t>
            </w:r>
          </w:p>
          <w:p w14:paraId="5FAC7068" w14:textId="77777777" w:rsidR="005F036B" w:rsidRPr="005F036B" w:rsidRDefault="005F036B" w:rsidP="005F036B">
            <w:pPr>
              <w:spacing w:line="480" w:lineRule="exact"/>
              <w:ind w:firstLineChars="0" w:firstLine="0"/>
            </w:pPr>
            <w:r w:rsidRPr="005F036B">
              <w:t>  }</w:t>
            </w:r>
          </w:p>
          <w:p w14:paraId="75613A97" w14:textId="77777777" w:rsidR="005F036B" w:rsidRPr="005F036B" w:rsidRDefault="005F036B" w:rsidP="005F036B">
            <w:pPr>
              <w:spacing w:line="480" w:lineRule="exact"/>
              <w:ind w:firstLineChars="0" w:firstLine="0"/>
            </w:pPr>
          </w:p>
          <w:p w14:paraId="2E11B9E1" w14:textId="77777777" w:rsidR="005F036B" w:rsidRPr="005F036B" w:rsidRDefault="005F036B" w:rsidP="005F036B">
            <w:pPr>
              <w:spacing w:line="480" w:lineRule="exact"/>
              <w:ind w:firstLineChars="0" w:firstLine="0"/>
            </w:pPr>
            <w:r w:rsidRPr="005F036B">
              <w:t>  return(list(</w:t>
            </w:r>
          </w:p>
          <w:p w14:paraId="7914AC80" w14:textId="77777777" w:rsidR="005F036B" w:rsidRPr="005F036B" w:rsidRDefault="005F036B" w:rsidP="005F036B">
            <w:pPr>
              <w:spacing w:line="480" w:lineRule="exact"/>
              <w:ind w:firstLineChars="0" w:firstLine="0"/>
            </w:pPr>
            <w:r w:rsidRPr="005F036B">
              <w:t>    selected = active_predictors,</w:t>
            </w:r>
          </w:p>
          <w:p w14:paraId="292A9A72" w14:textId="77777777" w:rsidR="005F036B" w:rsidRPr="005F036B" w:rsidRDefault="005F036B" w:rsidP="005F036B">
            <w:pPr>
              <w:spacing w:line="480" w:lineRule="exact"/>
              <w:ind w:firstLineChars="0" w:firstLine="0"/>
            </w:pPr>
            <w:r w:rsidRPr="005F036B">
              <w:t>    t_opt = t_opt,</w:t>
            </w:r>
          </w:p>
          <w:p w14:paraId="6273C946" w14:textId="77777777" w:rsidR="005F036B" w:rsidRPr="005F036B" w:rsidRDefault="005F036B" w:rsidP="005F036B">
            <w:pPr>
              <w:spacing w:line="480" w:lineRule="exact"/>
              <w:ind w:firstLineChars="0" w:firstLine="0"/>
            </w:pPr>
            <w:r w:rsidRPr="005F036B">
              <w:t>    M_values = M</w:t>
            </w:r>
          </w:p>
          <w:p w14:paraId="0EFD75AC" w14:textId="77777777" w:rsidR="005F036B" w:rsidRPr="005F036B" w:rsidRDefault="005F036B" w:rsidP="005F036B">
            <w:pPr>
              <w:spacing w:line="480" w:lineRule="exact"/>
              <w:ind w:firstLineChars="0" w:firstLine="0"/>
            </w:pPr>
            <w:r w:rsidRPr="005F036B">
              <w:t>  ))</w:t>
            </w:r>
          </w:p>
          <w:p w14:paraId="2C9808E6" w14:textId="77777777" w:rsidR="005F036B" w:rsidRPr="005F036B" w:rsidRDefault="005F036B" w:rsidP="005F036B">
            <w:pPr>
              <w:spacing w:line="480" w:lineRule="exact"/>
              <w:ind w:firstLineChars="0" w:firstLine="0"/>
            </w:pPr>
            <w:r w:rsidRPr="005F036B">
              <w:t>}</w:t>
            </w:r>
          </w:p>
          <w:p w14:paraId="5F9A28FC" w14:textId="77777777" w:rsidR="005F036B" w:rsidRPr="005F036B" w:rsidRDefault="005F036B" w:rsidP="005F036B">
            <w:pPr>
              <w:spacing w:line="480" w:lineRule="exact"/>
              <w:ind w:firstLineChars="0" w:firstLine="0"/>
            </w:pPr>
          </w:p>
          <w:p w14:paraId="382325B0" w14:textId="77777777" w:rsidR="005F036B" w:rsidRPr="005F036B" w:rsidRDefault="005F036B" w:rsidP="005F036B">
            <w:pPr>
              <w:spacing w:line="480" w:lineRule="exact"/>
              <w:ind w:firstLineChars="0" w:firstLine="0"/>
            </w:pPr>
            <w:r w:rsidRPr="005F036B">
              <w:t xml:space="preserve"># </w:t>
            </w:r>
            <w:r w:rsidRPr="005F036B">
              <w:t>全量多重拆分算法</w:t>
            </w:r>
          </w:p>
          <w:p w14:paraId="3769981F" w14:textId="77777777" w:rsidR="005F036B" w:rsidRPr="005F036B" w:rsidRDefault="005F036B" w:rsidP="005F036B">
            <w:pPr>
              <w:spacing w:line="480" w:lineRule="exact"/>
              <w:ind w:firstLineChars="0" w:firstLine="0"/>
            </w:pPr>
            <w:r w:rsidRPr="005F036B">
              <w:t>library(doParallel)</w:t>
            </w:r>
          </w:p>
          <w:p w14:paraId="68FDA62A" w14:textId="77777777" w:rsidR="005F036B" w:rsidRPr="005F036B" w:rsidRDefault="005F036B" w:rsidP="005F036B">
            <w:pPr>
              <w:spacing w:line="480" w:lineRule="exact"/>
              <w:ind w:firstLineChars="0" w:firstLine="0"/>
            </w:pPr>
            <w:r w:rsidRPr="005F036B">
              <w:t>library(foreach)</w:t>
            </w:r>
          </w:p>
          <w:p w14:paraId="65DC8F58" w14:textId="77777777" w:rsidR="005F036B" w:rsidRPr="005F036B" w:rsidRDefault="005F036B" w:rsidP="005F036B">
            <w:pPr>
              <w:spacing w:line="480" w:lineRule="exact"/>
              <w:ind w:firstLineChars="0" w:firstLine="0"/>
            </w:pPr>
          </w:p>
          <w:p w14:paraId="597406FF" w14:textId="77777777" w:rsidR="005F036B" w:rsidRPr="005F036B" w:rsidRDefault="005F036B" w:rsidP="005F036B">
            <w:pPr>
              <w:spacing w:line="480" w:lineRule="exact"/>
              <w:ind w:firstLineChars="0" w:firstLine="0"/>
            </w:pPr>
            <w:r w:rsidRPr="005F036B">
              <w:t>GCor_SIS_REDS_MDS &lt;- function(X, Y, alpha = 0.1, B = 20, tau = 0.5) {</w:t>
            </w:r>
          </w:p>
          <w:p w14:paraId="533D5148" w14:textId="77777777" w:rsidR="005F036B" w:rsidRPr="005F036B" w:rsidRDefault="005F036B" w:rsidP="005F036B">
            <w:pPr>
              <w:spacing w:line="480" w:lineRule="exact"/>
              <w:ind w:firstLineChars="0" w:firstLine="0"/>
            </w:pPr>
          </w:p>
          <w:p w14:paraId="72641F87" w14:textId="77777777" w:rsidR="005F036B" w:rsidRPr="005F036B" w:rsidRDefault="005F036B" w:rsidP="005F036B">
            <w:pPr>
              <w:spacing w:line="480" w:lineRule="exact"/>
              <w:ind w:firstLineChars="0" w:firstLine="0"/>
            </w:pPr>
            <w:r w:rsidRPr="005F036B">
              <w:t xml:space="preserve">  # </w:t>
            </w:r>
            <w:r w:rsidRPr="005F036B">
              <w:t>转为纯矩阵</w:t>
            </w:r>
            <w:r w:rsidRPr="005F036B">
              <w:t>/</w:t>
            </w:r>
            <w:r w:rsidRPr="005F036B">
              <w:t>向量，避免</w:t>
            </w:r>
            <w:r w:rsidRPr="005F036B">
              <w:t xml:space="preserve"> Rcpp </w:t>
            </w:r>
            <w:r w:rsidRPr="005F036B">
              <w:t>因数据框属性额外复制大矩阵</w:t>
            </w:r>
          </w:p>
          <w:p w14:paraId="061A7F39" w14:textId="77777777" w:rsidR="005F036B" w:rsidRPr="005F036B" w:rsidRDefault="005F036B" w:rsidP="005F036B">
            <w:pPr>
              <w:spacing w:line="480" w:lineRule="exact"/>
              <w:ind w:firstLineChars="0" w:firstLine="0"/>
            </w:pPr>
            <w:r w:rsidRPr="005F036B">
              <w:t>  if (!is.matrix(X)) X &lt;- unname(as.matrix(X))</w:t>
            </w:r>
          </w:p>
          <w:p w14:paraId="418F66E1" w14:textId="77777777" w:rsidR="005F036B" w:rsidRPr="005F036B" w:rsidRDefault="005F036B" w:rsidP="005F036B">
            <w:pPr>
              <w:spacing w:line="480" w:lineRule="exact"/>
              <w:ind w:firstLineChars="0" w:firstLine="0"/>
            </w:pPr>
            <w:r w:rsidRPr="005F036B">
              <w:t>  if (!is.numeric(Y)) Y &lt;- unname(as.numeric(Y))</w:t>
            </w:r>
          </w:p>
          <w:p w14:paraId="356A8FEB" w14:textId="77777777" w:rsidR="005F036B" w:rsidRPr="005F036B" w:rsidRDefault="005F036B" w:rsidP="005F036B">
            <w:pPr>
              <w:spacing w:line="480" w:lineRule="exact"/>
              <w:ind w:firstLineChars="0" w:firstLine="0"/>
            </w:pPr>
          </w:p>
          <w:p w14:paraId="541FFD77" w14:textId="77777777" w:rsidR="005F036B" w:rsidRPr="005F036B" w:rsidRDefault="005F036B" w:rsidP="005F036B">
            <w:pPr>
              <w:spacing w:line="480" w:lineRule="exact"/>
              <w:ind w:firstLineChars="0" w:firstLine="0"/>
            </w:pPr>
            <w:r w:rsidRPr="005F036B">
              <w:t>  p &lt;- ncol(X)</w:t>
            </w:r>
          </w:p>
          <w:p w14:paraId="6A4BA8ED" w14:textId="77777777" w:rsidR="005F036B" w:rsidRPr="005F036B" w:rsidRDefault="005F036B" w:rsidP="005F036B">
            <w:pPr>
              <w:spacing w:line="480" w:lineRule="exact"/>
              <w:ind w:firstLineChars="0" w:firstLine="0"/>
            </w:pPr>
          </w:p>
          <w:p w14:paraId="739C7F1C" w14:textId="77777777" w:rsidR="005F036B" w:rsidRPr="005F036B" w:rsidRDefault="005F036B" w:rsidP="005F036B">
            <w:pPr>
              <w:spacing w:line="480" w:lineRule="exact"/>
              <w:ind w:firstLineChars="0" w:firstLine="0"/>
            </w:pPr>
            <w:r w:rsidRPr="005F036B">
              <w:t xml:space="preserve">  # </w:t>
            </w:r>
            <w:r w:rsidRPr="005F036B">
              <w:t>解除</w:t>
            </w:r>
            <w:r w:rsidRPr="005F036B">
              <w:t xml:space="preserve"> R </w:t>
            </w:r>
            <w:r w:rsidRPr="005F036B">
              <w:t>核心数限制，预留</w:t>
            </w:r>
            <w:r w:rsidRPr="005F036B">
              <w:t xml:space="preserve"> 2 </w:t>
            </w:r>
            <w:r w:rsidRPr="005F036B">
              <w:t>核给系统</w:t>
            </w:r>
          </w:p>
          <w:p w14:paraId="55C54E68" w14:textId="77777777" w:rsidR="005F036B" w:rsidRPr="005F036B" w:rsidRDefault="005F036B" w:rsidP="005F036B">
            <w:pPr>
              <w:spacing w:line="480" w:lineRule="exact"/>
              <w:ind w:firstLineChars="0" w:firstLine="0"/>
            </w:pPr>
            <w:r w:rsidRPr="005F036B">
              <w:t>  Sys.unsetenv("_R_CHECK_LIMIT_CORES_")</w:t>
            </w:r>
          </w:p>
          <w:p w14:paraId="0D5DC1BA" w14:textId="77777777" w:rsidR="005F036B" w:rsidRPr="005F036B" w:rsidRDefault="005F036B" w:rsidP="005F036B">
            <w:pPr>
              <w:spacing w:line="480" w:lineRule="exact"/>
              <w:ind w:firstLineChars="0" w:firstLine="0"/>
            </w:pPr>
            <w:r w:rsidRPr="005F036B">
              <w:t>  n_cores &lt;- 20</w:t>
            </w:r>
          </w:p>
          <w:p w14:paraId="60DDBD28" w14:textId="77777777" w:rsidR="005F036B" w:rsidRPr="005F036B" w:rsidRDefault="005F036B" w:rsidP="005F036B">
            <w:pPr>
              <w:spacing w:line="480" w:lineRule="exact"/>
              <w:ind w:firstLineChars="0" w:firstLine="0"/>
            </w:pPr>
          </w:p>
          <w:p w14:paraId="35AE9766" w14:textId="77777777" w:rsidR="005F036B" w:rsidRPr="005F036B" w:rsidRDefault="005F036B" w:rsidP="005F036B">
            <w:pPr>
              <w:spacing w:line="480" w:lineRule="exact"/>
              <w:ind w:firstLineChars="0" w:firstLine="0"/>
            </w:pPr>
            <w:r w:rsidRPr="005F036B">
              <w:t>  cat(sprintf("</w:t>
            </w:r>
            <w:r w:rsidRPr="005F036B">
              <w:t>启动纯并行全量</w:t>
            </w:r>
            <w:r w:rsidRPr="005F036B">
              <w:t xml:space="preserve"> MDS</w:t>
            </w:r>
            <w:r w:rsidRPr="005F036B">
              <w:t>，使用核心数</w:t>
            </w:r>
            <w:r w:rsidRPr="005F036B">
              <w:t>: %d</w:t>
            </w:r>
            <w:r w:rsidRPr="005F036B">
              <w:t>，共执行</w:t>
            </w:r>
            <w:r w:rsidRPr="005F036B">
              <w:t xml:space="preserve"> %d </w:t>
            </w:r>
            <w:r w:rsidRPr="005F036B">
              <w:t>次拆分</w:t>
            </w:r>
            <w:r w:rsidRPr="005F036B">
              <w:t>...\n", n_cores, B))</w:t>
            </w:r>
          </w:p>
          <w:p w14:paraId="05F3052A" w14:textId="77777777" w:rsidR="005F036B" w:rsidRPr="005F036B" w:rsidRDefault="005F036B" w:rsidP="005F036B">
            <w:pPr>
              <w:spacing w:line="480" w:lineRule="exact"/>
              <w:ind w:firstLineChars="0" w:firstLine="0"/>
            </w:pPr>
          </w:p>
          <w:p w14:paraId="5719DF51" w14:textId="77777777" w:rsidR="005F036B" w:rsidRPr="005F036B" w:rsidRDefault="005F036B" w:rsidP="005F036B">
            <w:pPr>
              <w:spacing w:line="480" w:lineRule="exact"/>
              <w:ind w:firstLineChars="0" w:firstLine="0"/>
            </w:pPr>
            <w:r w:rsidRPr="005F036B">
              <w:t>  cl &lt;- makeCluster(n_cores)</w:t>
            </w:r>
          </w:p>
          <w:p w14:paraId="16991612" w14:textId="77777777" w:rsidR="005F036B" w:rsidRPr="005F036B" w:rsidRDefault="005F036B" w:rsidP="005F036B">
            <w:pPr>
              <w:spacing w:line="480" w:lineRule="exact"/>
              <w:ind w:firstLineChars="0" w:firstLine="0"/>
            </w:pPr>
          </w:p>
          <w:p w14:paraId="09F07CBF" w14:textId="77777777" w:rsidR="005F036B" w:rsidRPr="005F036B" w:rsidRDefault="005F036B" w:rsidP="005F036B">
            <w:pPr>
              <w:spacing w:line="480" w:lineRule="exact"/>
              <w:ind w:firstLineChars="0" w:firstLine="0"/>
            </w:pPr>
            <w:r w:rsidRPr="005F036B">
              <w:t xml:space="preserve">  # </w:t>
            </w:r>
            <w:r w:rsidRPr="005F036B">
              <w:t>向工作节点分发</w:t>
            </w:r>
            <w:r w:rsidRPr="005F036B">
              <w:t xml:space="preserve"> C++ </w:t>
            </w:r>
            <w:r w:rsidRPr="005F036B">
              <w:t>代码</w:t>
            </w:r>
          </w:p>
          <w:p w14:paraId="69EE5472" w14:textId="77777777" w:rsidR="005F036B" w:rsidRPr="005F036B" w:rsidRDefault="005F036B" w:rsidP="005F036B">
            <w:pPr>
              <w:spacing w:line="480" w:lineRule="exact"/>
              <w:ind w:firstLineChars="0" w:firstLine="0"/>
            </w:pPr>
            <w:r w:rsidRPr="005F036B">
              <w:t>  clusterExport(cl, "cpp_source_code", envir = .GlobalEnv)</w:t>
            </w:r>
          </w:p>
          <w:p w14:paraId="772A87EE" w14:textId="77777777" w:rsidR="005F036B" w:rsidRPr="005F036B" w:rsidRDefault="005F036B" w:rsidP="005F036B">
            <w:pPr>
              <w:spacing w:line="480" w:lineRule="exact"/>
              <w:ind w:firstLineChars="0" w:firstLine="0"/>
            </w:pPr>
            <w:r w:rsidRPr="005F036B">
              <w:t>  clusterEvalQ(cl, {</w:t>
            </w:r>
          </w:p>
          <w:p w14:paraId="35ADB298" w14:textId="77777777" w:rsidR="005F036B" w:rsidRPr="005F036B" w:rsidRDefault="005F036B" w:rsidP="005F036B">
            <w:pPr>
              <w:spacing w:line="480" w:lineRule="exact"/>
              <w:ind w:firstLineChars="0" w:firstLine="0"/>
            </w:pPr>
            <w:r w:rsidRPr="005F036B">
              <w:t>    library(Rcpp)</w:t>
            </w:r>
          </w:p>
          <w:p w14:paraId="63A931E1" w14:textId="77777777" w:rsidR="005F036B" w:rsidRPr="005F036B" w:rsidRDefault="005F036B" w:rsidP="005F036B">
            <w:pPr>
              <w:spacing w:line="480" w:lineRule="exact"/>
              <w:ind w:firstLineChars="0" w:firstLine="0"/>
            </w:pPr>
            <w:r w:rsidRPr="005F036B">
              <w:t>    cppFunction(cpp_source_code)</w:t>
            </w:r>
          </w:p>
          <w:p w14:paraId="6CEB7B92" w14:textId="77777777" w:rsidR="005F036B" w:rsidRPr="005F036B" w:rsidRDefault="005F036B" w:rsidP="005F036B">
            <w:pPr>
              <w:spacing w:line="480" w:lineRule="exact"/>
              <w:ind w:firstLineChars="0" w:firstLine="0"/>
            </w:pPr>
            <w:r w:rsidRPr="005F036B">
              <w:t>  })</w:t>
            </w:r>
          </w:p>
          <w:p w14:paraId="20F09364" w14:textId="77777777" w:rsidR="005F036B" w:rsidRPr="005F036B" w:rsidRDefault="005F036B" w:rsidP="005F036B">
            <w:pPr>
              <w:spacing w:line="480" w:lineRule="exact"/>
              <w:ind w:firstLineChars="0" w:firstLine="0"/>
            </w:pPr>
          </w:p>
          <w:p w14:paraId="485326D7" w14:textId="77777777" w:rsidR="005F036B" w:rsidRPr="005F036B" w:rsidRDefault="005F036B" w:rsidP="005F036B">
            <w:pPr>
              <w:spacing w:line="480" w:lineRule="exact"/>
              <w:ind w:firstLineChars="0" w:firstLine="0"/>
            </w:pPr>
            <w:r w:rsidRPr="005F036B">
              <w:t>  registerDoParallel(cl)</w:t>
            </w:r>
          </w:p>
          <w:p w14:paraId="3905D2D5" w14:textId="77777777" w:rsidR="005F036B" w:rsidRPr="005F036B" w:rsidRDefault="005F036B" w:rsidP="005F036B">
            <w:pPr>
              <w:spacing w:line="480" w:lineRule="exact"/>
              <w:ind w:firstLineChars="0" w:firstLine="0"/>
            </w:pPr>
          </w:p>
          <w:p w14:paraId="2F760F38" w14:textId="77777777" w:rsidR="005F036B" w:rsidRPr="005F036B" w:rsidRDefault="005F036B" w:rsidP="005F036B">
            <w:pPr>
              <w:spacing w:line="480" w:lineRule="exact"/>
              <w:ind w:firstLineChars="0" w:firstLine="0"/>
            </w:pPr>
            <w:r w:rsidRPr="005F036B">
              <w:t>  start_time &lt;- Sys.time()</w:t>
            </w:r>
          </w:p>
          <w:p w14:paraId="5F32A904" w14:textId="77777777" w:rsidR="005F036B" w:rsidRPr="005F036B" w:rsidRDefault="005F036B" w:rsidP="005F036B">
            <w:pPr>
              <w:spacing w:line="480" w:lineRule="exact"/>
              <w:ind w:firstLineChars="0" w:firstLine="0"/>
            </w:pPr>
          </w:p>
          <w:p w14:paraId="358AD7D8" w14:textId="77777777" w:rsidR="005F036B" w:rsidRPr="005F036B" w:rsidRDefault="005F036B" w:rsidP="005F036B">
            <w:pPr>
              <w:spacing w:line="480" w:lineRule="exact"/>
              <w:ind w:firstLineChars="0" w:firstLine="0"/>
            </w:pPr>
            <w:r w:rsidRPr="005F036B">
              <w:t xml:space="preserve">  # </w:t>
            </w:r>
            <w:r w:rsidRPr="005F036B">
              <w:t>执行并行多重拆分</w:t>
            </w:r>
          </w:p>
          <w:p w14:paraId="2A8747B2" w14:textId="77777777" w:rsidR="005F036B" w:rsidRPr="005F036B" w:rsidRDefault="005F036B" w:rsidP="005F036B">
            <w:pPr>
              <w:spacing w:line="480" w:lineRule="exact"/>
              <w:ind w:firstLineChars="0" w:firstLine="0"/>
            </w:pPr>
            <w:r w:rsidRPr="005F036B">
              <w:lastRenderedPageBreak/>
              <w:t>  results_list &lt;- foreach(b = 1:B,</w:t>
            </w:r>
          </w:p>
          <w:p w14:paraId="22D6436B" w14:textId="77777777" w:rsidR="005F036B" w:rsidRPr="005F036B" w:rsidRDefault="005F036B" w:rsidP="005F036B">
            <w:pPr>
              <w:spacing w:line="480" w:lineRule="exact"/>
              <w:ind w:firstLineChars="0" w:firstLine="0"/>
            </w:pPr>
            <w:r w:rsidRPr="005F036B">
              <w:t>                          .packages = c("Rcpp"),</w:t>
            </w:r>
          </w:p>
          <w:p w14:paraId="10E52BDA" w14:textId="77777777" w:rsidR="005F036B" w:rsidRPr="005F036B" w:rsidRDefault="005F036B" w:rsidP="005F036B">
            <w:pPr>
              <w:spacing w:line="480" w:lineRule="exact"/>
              <w:ind w:firstLineChars="0" w:firstLine="0"/>
            </w:pPr>
            <w:r w:rsidRPr="005F036B">
              <w:t>                          .export = c("GCor_SIS_REDS")) %dopar% {</w:t>
            </w:r>
          </w:p>
          <w:p w14:paraId="42D004B7" w14:textId="77777777" w:rsidR="005F036B" w:rsidRPr="005F036B" w:rsidRDefault="005F036B" w:rsidP="005F036B">
            <w:pPr>
              <w:spacing w:line="480" w:lineRule="exact"/>
              <w:ind w:firstLineChars="0" w:firstLine="0"/>
            </w:pPr>
          </w:p>
          <w:p w14:paraId="4151B500" w14:textId="77777777" w:rsidR="005F036B" w:rsidRPr="005F036B" w:rsidRDefault="005F036B" w:rsidP="005F036B">
            <w:pPr>
              <w:spacing w:line="480" w:lineRule="exact"/>
              <w:ind w:firstLineChars="0" w:firstLine="0"/>
            </w:pPr>
            <w:r w:rsidRPr="005F036B">
              <w:t>    res_single &lt;- GCor_SIS_REDS(X, Y, alpha = alpha)</w:t>
            </w:r>
          </w:p>
          <w:p w14:paraId="769996A4" w14:textId="77777777" w:rsidR="005F036B" w:rsidRPr="005F036B" w:rsidRDefault="005F036B" w:rsidP="005F036B">
            <w:pPr>
              <w:spacing w:line="480" w:lineRule="exact"/>
              <w:ind w:firstLineChars="0" w:firstLine="0"/>
            </w:pPr>
            <w:r w:rsidRPr="005F036B">
              <w:t>    return(res_single$selected)</w:t>
            </w:r>
          </w:p>
          <w:p w14:paraId="7D350304" w14:textId="77777777" w:rsidR="005F036B" w:rsidRPr="005F036B" w:rsidRDefault="005F036B" w:rsidP="005F036B">
            <w:pPr>
              <w:spacing w:line="480" w:lineRule="exact"/>
              <w:ind w:firstLineChars="0" w:firstLine="0"/>
            </w:pPr>
            <w:r w:rsidRPr="005F036B">
              <w:t>  }</w:t>
            </w:r>
          </w:p>
          <w:p w14:paraId="75C1B0F4" w14:textId="77777777" w:rsidR="005F036B" w:rsidRPr="005F036B" w:rsidRDefault="005F036B" w:rsidP="005F036B">
            <w:pPr>
              <w:spacing w:line="480" w:lineRule="exact"/>
              <w:ind w:firstLineChars="0" w:firstLine="0"/>
            </w:pPr>
          </w:p>
          <w:p w14:paraId="22AE6E43" w14:textId="77777777" w:rsidR="005F036B" w:rsidRPr="005F036B" w:rsidRDefault="005F036B" w:rsidP="005F036B">
            <w:pPr>
              <w:spacing w:line="480" w:lineRule="exact"/>
              <w:ind w:firstLineChars="0" w:firstLine="0"/>
            </w:pPr>
            <w:r w:rsidRPr="005F036B">
              <w:t>  stopCluster(cl)</w:t>
            </w:r>
          </w:p>
          <w:p w14:paraId="18C8D04B" w14:textId="77777777" w:rsidR="005F036B" w:rsidRPr="005F036B" w:rsidRDefault="005F036B" w:rsidP="005F036B">
            <w:pPr>
              <w:spacing w:line="480" w:lineRule="exact"/>
              <w:ind w:firstLineChars="0" w:firstLine="0"/>
            </w:pPr>
            <w:r w:rsidRPr="005F036B">
              <w:t>  end_time &lt;- Sys.time()</w:t>
            </w:r>
          </w:p>
          <w:p w14:paraId="6AEB7974" w14:textId="77777777" w:rsidR="005F036B" w:rsidRPr="005F036B" w:rsidRDefault="005F036B" w:rsidP="005F036B">
            <w:pPr>
              <w:spacing w:line="480" w:lineRule="exact"/>
              <w:ind w:firstLineChars="0" w:firstLine="0"/>
            </w:pPr>
          </w:p>
          <w:p w14:paraId="669F376C" w14:textId="77777777" w:rsidR="005F036B" w:rsidRPr="005F036B" w:rsidRDefault="005F036B" w:rsidP="005F036B">
            <w:pPr>
              <w:spacing w:line="480" w:lineRule="exact"/>
              <w:ind w:firstLineChars="0" w:firstLine="0"/>
            </w:pPr>
            <w:r w:rsidRPr="005F036B">
              <w:t>  cat(sprintf("</w:t>
            </w:r>
            <w:r w:rsidRPr="005F036B">
              <w:t>全量并行计算完成！耗时</w:t>
            </w:r>
            <w:r w:rsidRPr="005F036B">
              <w:t xml:space="preserve">: %.2f </w:t>
            </w:r>
            <w:r w:rsidRPr="005F036B">
              <w:t>秒</w:t>
            </w:r>
            <w:r w:rsidRPr="005F036B">
              <w:t>\n", as.numeric(difftime(end_time, start_time, units="secs"))))</w:t>
            </w:r>
          </w:p>
          <w:p w14:paraId="051E13D0" w14:textId="77777777" w:rsidR="005F036B" w:rsidRPr="005F036B" w:rsidRDefault="005F036B" w:rsidP="005F036B">
            <w:pPr>
              <w:spacing w:line="480" w:lineRule="exact"/>
              <w:ind w:firstLineChars="0" w:firstLine="0"/>
            </w:pPr>
          </w:p>
          <w:p w14:paraId="6DEAC36A" w14:textId="77777777" w:rsidR="005F036B" w:rsidRPr="005F036B" w:rsidRDefault="005F036B" w:rsidP="005F036B">
            <w:pPr>
              <w:spacing w:line="480" w:lineRule="exact"/>
              <w:ind w:firstLineChars="0" w:firstLine="0"/>
            </w:pPr>
            <w:r w:rsidRPr="005F036B">
              <w:t xml:space="preserve">  # </w:t>
            </w:r>
            <w:r w:rsidRPr="005F036B">
              <w:t>汇总选择次数</w:t>
            </w:r>
          </w:p>
          <w:p w14:paraId="6257A3D4" w14:textId="77777777" w:rsidR="005F036B" w:rsidRPr="005F036B" w:rsidRDefault="005F036B" w:rsidP="005F036B">
            <w:pPr>
              <w:spacing w:line="480" w:lineRule="exact"/>
              <w:ind w:firstLineChars="0" w:firstLine="0"/>
            </w:pPr>
            <w:r w:rsidRPr="005F036B">
              <w:t>  selection_counts &lt;- numeric(p)</w:t>
            </w:r>
          </w:p>
          <w:p w14:paraId="5734F2A0" w14:textId="77777777" w:rsidR="005F036B" w:rsidRPr="005F036B" w:rsidRDefault="005F036B" w:rsidP="005F036B">
            <w:pPr>
              <w:spacing w:line="480" w:lineRule="exact"/>
              <w:ind w:firstLineChars="0" w:firstLine="0"/>
            </w:pPr>
            <w:r w:rsidRPr="005F036B">
              <w:t>  for (selected_vars in results_list) {</w:t>
            </w:r>
          </w:p>
          <w:p w14:paraId="254CD292" w14:textId="77777777" w:rsidR="005F036B" w:rsidRPr="005F036B" w:rsidRDefault="005F036B" w:rsidP="005F036B">
            <w:pPr>
              <w:spacing w:line="480" w:lineRule="exact"/>
              <w:ind w:firstLineChars="0" w:firstLine="0"/>
            </w:pPr>
            <w:r w:rsidRPr="005F036B">
              <w:t>    if (length(selected_vars) &gt; 0) {</w:t>
            </w:r>
          </w:p>
          <w:p w14:paraId="0F36FAD7" w14:textId="77777777" w:rsidR="005F036B" w:rsidRPr="005F036B" w:rsidRDefault="005F036B" w:rsidP="005F036B">
            <w:pPr>
              <w:spacing w:line="480" w:lineRule="exact"/>
              <w:ind w:firstLineChars="0" w:firstLine="0"/>
            </w:pPr>
            <w:r w:rsidRPr="005F036B">
              <w:t>      selection_counts[selected_vars] &lt;- selection_counts[selected_vars] + 1</w:t>
            </w:r>
          </w:p>
          <w:p w14:paraId="4B41CEBD" w14:textId="77777777" w:rsidR="005F036B" w:rsidRPr="005F036B" w:rsidRDefault="005F036B" w:rsidP="005F036B">
            <w:pPr>
              <w:spacing w:line="480" w:lineRule="exact"/>
              <w:ind w:firstLineChars="0" w:firstLine="0"/>
            </w:pPr>
            <w:r w:rsidRPr="005F036B">
              <w:t>    }</w:t>
            </w:r>
          </w:p>
          <w:p w14:paraId="36A51130" w14:textId="77777777" w:rsidR="005F036B" w:rsidRPr="005F036B" w:rsidRDefault="005F036B" w:rsidP="005F036B">
            <w:pPr>
              <w:spacing w:line="480" w:lineRule="exact"/>
              <w:ind w:firstLineChars="0" w:firstLine="0"/>
            </w:pPr>
            <w:r w:rsidRPr="005F036B">
              <w:t>  }</w:t>
            </w:r>
          </w:p>
          <w:p w14:paraId="759120D2" w14:textId="77777777" w:rsidR="005F036B" w:rsidRPr="005F036B" w:rsidRDefault="005F036B" w:rsidP="005F036B">
            <w:pPr>
              <w:spacing w:line="480" w:lineRule="exact"/>
              <w:ind w:firstLineChars="0" w:firstLine="0"/>
            </w:pPr>
          </w:p>
          <w:p w14:paraId="5BA515F1" w14:textId="77777777" w:rsidR="005F036B" w:rsidRPr="005F036B" w:rsidRDefault="005F036B" w:rsidP="005F036B">
            <w:pPr>
              <w:spacing w:line="480" w:lineRule="exact"/>
              <w:ind w:firstLineChars="0" w:firstLine="0"/>
            </w:pPr>
            <w:r w:rsidRPr="005F036B">
              <w:t>  selection_freq &lt;- selection_counts / B</w:t>
            </w:r>
          </w:p>
          <w:p w14:paraId="6747AFEA" w14:textId="77777777" w:rsidR="005F036B" w:rsidRPr="005F036B" w:rsidRDefault="005F036B" w:rsidP="005F036B">
            <w:pPr>
              <w:spacing w:line="480" w:lineRule="exact"/>
              <w:ind w:firstLineChars="0" w:firstLine="0"/>
            </w:pPr>
            <w:r w:rsidRPr="005F036B">
              <w:t>  final_selected &lt;- which(selection_freq &gt;= tau)</w:t>
            </w:r>
          </w:p>
          <w:p w14:paraId="44349D64" w14:textId="77777777" w:rsidR="005F036B" w:rsidRPr="005F036B" w:rsidRDefault="005F036B" w:rsidP="005F036B">
            <w:pPr>
              <w:spacing w:line="480" w:lineRule="exact"/>
              <w:ind w:firstLineChars="0" w:firstLine="0"/>
            </w:pPr>
          </w:p>
          <w:p w14:paraId="3186E90F" w14:textId="77777777" w:rsidR="005F036B" w:rsidRPr="005F036B" w:rsidRDefault="005F036B" w:rsidP="005F036B">
            <w:pPr>
              <w:spacing w:line="480" w:lineRule="exact"/>
              <w:ind w:firstLineChars="0" w:firstLine="0"/>
            </w:pPr>
            <w:r w:rsidRPr="005F036B">
              <w:t>  cat(sprintf("</w:t>
            </w:r>
            <w:r w:rsidRPr="005F036B">
              <w:t>全流程结束。最终从</w:t>
            </w:r>
            <w:r w:rsidRPr="005F036B">
              <w:t xml:space="preserve"> %d </w:t>
            </w:r>
            <w:r w:rsidRPr="005F036B">
              <w:t>维全样本中严选出</w:t>
            </w:r>
            <w:r w:rsidRPr="005F036B">
              <w:t xml:space="preserve"> %d </w:t>
            </w:r>
            <w:r w:rsidRPr="005F036B">
              <w:t>个特征。</w:t>
            </w:r>
            <w:r w:rsidRPr="005F036B">
              <w:t>\n", p, length(final_selected)))</w:t>
            </w:r>
          </w:p>
          <w:p w14:paraId="1FA7B539" w14:textId="77777777" w:rsidR="005F036B" w:rsidRPr="005F036B" w:rsidRDefault="005F036B" w:rsidP="005F036B">
            <w:pPr>
              <w:spacing w:line="480" w:lineRule="exact"/>
              <w:ind w:firstLineChars="0" w:firstLine="0"/>
            </w:pPr>
            <w:r w:rsidRPr="005F036B">
              <w:t>  return(list(</w:t>
            </w:r>
          </w:p>
          <w:p w14:paraId="7FE01E33" w14:textId="77777777" w:rsidR="005F036B" w:rsidRPr="005F036B" w:rsidRDefault="005F036B" w:rsidP="005F036B">
            <w:pPr>
              <w:spacing w:line="480" w:lineRule="exact"/>
              <w:ind w:firstLineChars="0" w:firstLine="0"/>
            </w:pPr>
            <w:r w:rsidRPr="005F036B">
              <w:lastRenderedPageBreak/>
              <w:t>    final_selected = final_selected,</w:t>
            </w:r>
          </w:p>
          <w:p w14:paraId="53F38A34" w14:textId="77777777" w:rsidR="005F036B" w:rsidRPr="005F036B" w:rsidRDefault="005F036B" w:rsidP="005F036B">
            <w:pPr>
              <w:spacing w:line="480" w:lineRule="exact"/>
              <w:ind w:firstLineChars="0" w:firstLine="0"/>
            </w:pPr>
            <w:r w:rsidRPr="005F036B">
              <w:t>    selection_freq = selection_freq</w:t>
            </w:r>
          </w:p>
          <w:p w14:paraId="4109DA83" w14:textId="77777777" w:rsidR="005F036B" w:rsidRPr="005F036B" w:rsidRDefault="005F036B" w:rsidP="005F036B">
            <w:pPr>
              <w:spacing w:line="480" w:lineRule="exact"/>
              <w:ind w:firstLineChars="0" w:firstLine="0"/>
            </w:pPr>
            <w:r w:rsidRPr="005F036B">
              <w:t>  ))</w:t>
            </w:r>
          </w:p>
          <w:p w14:paraId="3210A377" w14:textId="77777777" w:rsidR="005F036B" w:rsidRPr="005F036B" w:rsidRDefault="005F036B" w:rsidP="005F036B">
            <w:pPr>
              <w:spacing w:line="480" w:lineRule="exact"/>
              <w:ind w:firstLineChars="0" w:firstLine="0"/>
            </w:pPr>
            <w:r w:rsidRPr="005F036B">
              <w:t>}</w:t>
            </w:r>
          </w:p>
          <w:p w14:paraId="435BD7D5" w14:textId="77777777" w:rsidR="005F036B" w:rsidRPr="005F036B" w:rsidRDefault="005F036B" w:rsidP="005F036B">
            <w:pPr>
              <w:spacing w:line="480" w:lineRule="exact"/>
              <w:ind w:firstLineChars="0" w:firstLine="0"/>
            </w:pPr>
          </w:p>
          <w:p w14:paraId="17206D7A" w14:textId="77777777" w:rsidR="005F036B" w:rsidRPr="005F036B" w:rsidRDefault="005F036B" w:rsidP="005F036B">
            <w:pPr>
              <w:spacing w:line="480" w:lineRule="exact"/>
              <w:ind w:firstLineChars="0" w:firstLine="0"/>
            </w:pPr>
          </w:p>
          <w:p w14:paraId="52148F2D" w14:textId="77777777" w:rsidR="005F036B" w:rsidRPr="005F036B" w:rsidRDefault="005F036B" w:rsidP="005F036B">
            <w:pPr>
              <w:spacing w:line="480" w:lineRule="exact"/>
              <w:ind w:firstLineChars="0" w:firstLine="0"/>
            </w:pPr>
            <w:r w:rsidRPr="005F036B">
              <w:t xml:space="preserve"># </w:t>
            </w:r>
            <w:r w:rsidRPr="005F036B">
              <w:t>前期数据读取与全量</w:t>
            </w:r>
            <w:r w:rsidRPr="005F036B">
              <w:t>MDS</w:t>
            </w:r>
          </w:p>
          <w:p w14:paraId="79C5917A" w14:textId="77777777" w:rsidR="005F036B" w:rsidRPr="005F036B" w:rsidRDefault="005F036B" w:rsidP="005F036B">
            <w:pPr>
              <w:spacing w:line="480" w:lineRule="exact"/>
              <w:ind w:firstLineChars="0" w:firstLine="0"/>
            </w:pPr>
            <w:r w:rsidRPr="005F036B">
              <w:t>rm(list = ls())</w:t>
            </w:r>
          </w:p>
          <w:p w14:paraId="2B6AF73F" w14:textId="77777777" w:rsidR="005F036B" w:rsidRPr="005F036B" w:rsidRDefault="005F036B" w:rsidP="005F036B">
            <w:pPr>
              <w:spacing w:line="480" w:lineRule="exact"/>
              <w:ind w:firstLineChars="0" w:firstLine="0"/>
            </w:pPr>
            <w:r w:rsidRPr="005F036B">
              <w:t>gc()</w:t>
            </w:r>
          </w:p>
          <w:p w14:paraId="419C0487" w14:textId="77777777" w:rsidR="005F036B" w:rsidRPr="005F036B" w:rsidRDefault="005F036B" w:rsidP="005F036B">
            <w:pPr>
              <w:spacing w:line="480" w:lineRule="exact"/>
              <w:ind w:firstLineChars="0" w:firstLine="0"/>
            </w:pPr>
          </w:p>
          <w:p w14:paraId="19668450" w14:textId="77777777" w:rsidR="005F036B" w:rsidRPr="005F036B" w:rsidRDefault="005F036B" w:rsidP="005F036B">
            <w:pPr>
              <w:spacing w:line="480" w:lineRule="exact"/>
              <w:ind w:firstLineChars="0" w:firstLine="0"/>
            </w:pPr>
            <w:r w:rsidRPr="005F036B">
              <w:t>source("GCor_SIS_REDS_MDS.R")</w:t>
            </w:r>
          </w:p>
          <w:p w14:paraId="0CEEBFAA" w14:textId="77777777" w:rsidR="005F036B" w:rsidRPr="005F036B" w:rsidRDefault="005F036B" w:rsidP="005F036B">
            <w:pPr>
              <w:spacing w:line="480" w:lineRule="exact"/>
              <w:ind w:firstLineChars="0" w:firstLine="0"/>
            </w:pPr>
            <w:r w:rsidRPr="005F036B">
              <w:t>Sys.setenv(OPENBLAS_NUM_THREADS = 1)</w:t>
            </w:r>
          </w:p>
          <w:p w14:paraId="3E3BA4FD" w14:textId="77777777" w:rsidR="005F036B" w:rsidRPr="005F036B" w:rsidRDefault="005F036B" w:rsidP="005F036B">
            <w:pPr>
              <w:spacing w:line="480" w:lineRule="exact"/>
              <w:ind w:firstLineChars="0" w:firstLine="0"/>
            </w:pPr>
            <w:r w:rsidRPr="005F036B">
              <w:t>Sys.setenv(OMP_NUM_THREADS = 1)</w:t>
            </w:r>
          </w:p>
          <w:p w14:paraId="11355BA6" w14:textId="77777777" w:rsidR="005F036B" w:rsidRPr="005F036B" w:rsidRDefault="005F036B" w:rsidP="005F036B">
            <w:pPr>
              <w:spacing w:line="480" w:lineRule="exact"/>
              <w:ind w:firstLineChars="0" w:firstLine="0"/>
            </w:pPr>
            <w:r w:rsidRPr="005F036B">
              <w:t>Sys.setenv(MKL_NUM_THREADS = 1)</w:t>
            </w:r>
          </w:p>
          <w:p w14:paraId="4709ABB2" w14:textId="77777777" w:rsidR="005F036B" w:rsidRPr="005F036B" w:rsidRDefault="005F036B" w:rsidP="005F036B">
            <w:pPr>
              <w:spacing w:line="480" w:lineRule="exact"/>
              <w:ind w:firstLineChars="0" w:firstLine="0"/>
            </w:pPr>
          </w:p>
          <w:p w14:paraId="590CB4F0" w14:textId="77777777" w:rsidR="005F036B" w:rsidRPr="005F036B" w:rsidRDefault="005F036B" w:rsidP="005F036B">
            <w:pPr>
              <w:spacing w:line="480" w:lineRule="exact"/>
              <w:ind w:firstLineChars="0" w:firstLine="0"/>
            </w:pPr>
            <w:r w:rsidRPr="005F036B">
              <w:t>train_data &lt;- readRDS("02_Train_Ultrahigh.rds")</w:t>
            </w:r>
          </w:p>
          <w:p w14:paraId="57863CE5" w14:textId="77777777" w:rsidR="005F036B" w:rsidRPr="005F036B" w:rsidRDefault="005F036B" w:rsidP="005F036B">
            <w:pPr>
              <w:spacing w:line="480" w:lineRule="exact"/>
              <w:ind w:firstLineChars="0" w:firstLine="0"/>
            </w:pPr>
            <w:r w:rsidRPr="005F036B">
              <w:t>test_data  &lt;- readRDS("02_Test_Ultrahigh.rds")</w:t>
            </w:r>
          </w:p>
          <w:p w14:paraId="53DAF1A2" w14:textId="77777777" w:rsidR="005F036B" w:rsidRPr="005F036B" w:rsidRDefault="005F036B" w:rsidP="005F036B">
            <w:pPr>
              <w:spacing w:line="480" w:lineRule="exact"/>
              <w:ind w:firstLineChars="0" w:firstLine="0"/>
            </w:pPr>
          </w:p>
          <w:p w14:paraId="1174C8E5" w14:textId="77777777" w:rsidR="005F036B" w:rsidRPr="005F036B" w:rsidRDefault="005F036B" w:rsidP="005F036B">
            <w:pPr>
              <w:spacing w:line="480" w:lineRule="exact"/>
              <w:ind w:firstLineChars="0" w:firstLine="0"/>
            </w:pPr>
            <w:r w:rsidRPr="005F036B">
              <w:t xml:space="preserve"># </w:t>
            </w:r>
            <w:r w:rsidRPr="005F036B">
              <w:t>强制剥离名字等属性，避免内存冗余复制</w:t>
            </w:r>
          </w:p>
          <w:p w14:paraId="484BA207" w14:textId="77777777" w:rsidR="005F036B" w:rsidRPr="005F036B" w:rsidRDefault="005F036B" w:rsidP="005F036B">
            <w:pPr>
              <w:spacing w:line="480" w:lineRule="exact"/>
              <w:ind w:firstLineChars="0" w:firstLine="0"/>
            </w:pPr>
            <w:r w:rsidRPr="005F036B">
              <w:t>X_train &lt;- unname(as.matrix(train_data$X))</w:t>
            </w:r>
          </w:p>
          <w:p w14:paraId="1893C029" w14:textId="77777777" w:rsidR="005F036B" w:rsidRPr="005F036B" w:rsidRDefault="005F036B" w:rsidP="005F036B">
            <w:pPr>
              <w:spacing w:line="480" w:lineRule="exact"/>
              <w:ind w:firstLineChars="0" w:firstLine="0"/>
            </w:pPr>
            <w:r w:rsidRPr="005F036B">
              <w:t>X_test  &lt;- unname(as.matrix(test_data$X))</w:t>
            </w:r>
          </w:p>
          <w:p w14:paraId="773FA1A9" w14:textId="77777777" w:rsidR="005F036B" w:rsidRPr="005F036B" w:rsidRDefault="005F036B" w:rsidP="005F036B">
            <w:pPr>
              <w:spacing w:line="480" w:lineRule="exact"/>
              <w:ind w:firstLineChars="0" w:firstLine="0"/>
            </w:pPr>
            <w:r w:rsidRPr="005F036B">
              <w:t>Y_train &lt;- unname(as.numeric(as.character(train_data$Y)))</w:t>
            </w:r>
          </w:p>
          <w:p w14:paraId="5F29B625" w14:textId="77777777" w:rsidR="005F036B" w:rsidRPr="005F036B" w:rsidRDefault="005F036B" w:rsidP="005F036B">
            <w:pPr>
              <w:spacing w:line="480" w:lineRule="exact"/>
              <w:ind w:firstLineChars="0" w:firstLine="0"/>
            </w:pPr>
            <w:r w:rsidRPr="005F036B">
              <w:t>Y_test  &lt;- unname(as.numeric(as.character(test_data$Y)))</w:t>
            </w:r>
          </w:p>
          <w:p w14:paraId="5E3D9D0E" w14:textId="77777777" w:rsidR="005F036B" w:rsidRPr="005F036B" w:rsidRDefault="005F036B" w:rsidP="005F036B">
            <w:pPr>
              <w:spacing w:line="480" w:lineRule="exact"/>
              <w:ind w:firstLineChars="0" w:firstLine="0"/>
            </w:pPr>
          </w:p>
          <w:p w14:paraId="7CBF0656" w14:textId="77777777" w:rsidR="005F036B" w:rsidRPr="005F036B" w:rsidRDefault="005F036B" w:rsidP="005F036B">
            <w:pPr>
              <w:spacing w:line="480" w:lineRule="exact"/>
              <w:ind w:firstLineChars="0" w:firstLine="0"/>
            </w:pPr>
            <w:r w:rsidRPr="005F036B">
              <w:t>print("</w:t>
            </w:r>
            <w:r w:rsidRPr="005F036B">
              <w:t>已读取数据，正在启动</w:t>
            </w:r>
            <w:r w:rsidRPr="005F036B">
              <w:t xml:space="preserve"> GCor_SIS_REDS_MDS </w:t>
            </w:r>
            <w:r w:rsidRPr="005F036B">
              <w:t>筛选</w:t>
            </w:r>
            <w:r w:rsidRPr="005F036B">
              <w:t>...")</w:t>
            </w:r>
          </w:p>
          <w:p w14:paraId="476312CB" w14:textId="77777777" w:rsidR="005F036B" w:rsidRPr="005F036B" w:rsidRDefault="005F036B" w:rsidP="005F036B">
            <w:pPr>
              <w:spacing w:line="480" w:lineRule="exact"/>
              <w:ind w:firstLineChars="0" w:firstLine="0"/>
            </w:pPr>
          </w:p>
          <w:p w14:paraId="3ED4D1D5" w14:textId="77777777" w:rsidR="005F036B" w:rsidRPr="005F036B" w:rsidRDefault="005F036B" w:rsidP="005F036B">
            <w:pPr>
              <w:spacing w:line="480" w:lineRule="exact"/>
              <w:ind w:firstLineChars="0" w:firstLine="0"/>
            </w:pPr>
            <w:r w:rsidRPr="005F036B">
              <w:t xml:space="preserve"># </w:t>
            </w:r>
            <w:r w:rsidRPr="005F036B">
              <w:t>执行全量</w:t>
            </w:r>
            <w:r w:rsidRPr="005F036B">
              <w:t>MDS</w:t>
            </w:r>
            <w:r w:rsidRPr="005F036B">
              <w:t>筛选</w:t>
            </w:r>
          </w:p>
          <w:p w14:paraId="0582BB4A" w14:textId="77777777" w:rsidR="005F036B" w:rsidRPr="005F036B" w:rsidRDefault="005F036B" w:rsidP="005F036B">
            <w:pPr>
              <w:spacing w:line="480" w:lineRule="exact"/>
              <w:ind w:firstLineChars="0" w:firstLine="0"/>
            </w:pPr>
            <w:r w:rsidRPr="005F036B">
              <w:t xml:space="preserve">selected_results &lt;- GCor_SIS_REDS_MDS(X_train, Y_train, </w:t>
            </w:r>
          </w:p>
          <w:p w14:paraId="0357B05F" w14:textId="77777777" w:rsidR="005F036B" w:rsidRPr="005F036B" w:rsidRDefault="005F036B" w:rsidP="005F036B">
            <w:pPr>
              <w:spacing w:line="480" w:lineRule="exact"/>
              <w:ind w:firstLineChars="0" w:firstLine="0"/>
            </w:pPr>
            <w:r w:rsidRPr="005F036B">
              <w:lastRenderedPageBreak/>
              <w:t xml:space="preserve">                                        alpha = 0.1, </w:t>
            </w:r>
          </w:p>
          <w:p w14:paraId="5615DF9D" w14:textId="77777777" w:rsidR="005F036B" w:rsidRPr="005F036B" w:rsidRDefault="005F036B" w:rsidP="005F036B">
            <w:pPr>
              <w:spacing w:line="480" w:lineRule="exact"/>
              <w:ind w:firstLineChars="0" w:firstLine="0"/>
            </w:pPr>
            <w:r w:rsidRPr="005F036B">
              <w:t xml:space="preserve">                                        B = 20, </w:t>
            </w:r>
          </w:p>
          <w:p w14:paraId="20305F3B" w14:textId="77777777" w:rsidR="005F036B" w:rsidRPr="005F036B" w:rsidRDefault="005F036B" w:rsidP="005F036B">
            <w:pPr>
              <w:spacing w:line="480" w:lineRule="exact"/>
              <w:ind w:firstLineChars="0" w:firstLine="0"/>
            </w:pPr>
            <w:r w:rsidRPr="005F036B">
              <w:t>                                        tau = 0.5)</w:t>
            </w:r>
          </w:p>
          <w:p w14:paraId="7AC22210" w14:textId="77777777" w:rsidR="005F036B" w:rsidRPr="005F036B" w:rsidRDefault="005F036B" w:rsidP="005F036B">
            <w:pPr>
              <w:spacing w:line="480" w:lineRule="exact"/>
              <w:ind w:firstLineChars="0" w:firstLine="0"/>
            </w:pPr>
          </w:p>
          <w:p w14:paraId="04A1B288" w14:textId="77777777" w:rsidR="005F036B" w:rsidRPr="005F036B" w:rsidRDefault="005F036B" w:rsidP="005F036B">
            <w:pPr>
              <w:spacing w:line="480" w:lineRule="exact"/>
              <w:ind w:firstLineChars="0" w:firstLine="0"/>
            </w:pPr>
            <w:r w:rsidRPr="005F036B">
              <w:t xml:space="preserve">### </w:t>
            </w:r>
            <w:r w:rsidRPr="005F036B">
              <w:t>【新增</w:t>
            </w:r>
            <w:r w:rsidRPr="005F036B">
              <w:t xml:space="preserve"> 1</w:t>
            </w:r>
            <w:r w:rsidRPr="005F036B">
              <w:t>】：保存</w:t>
            </w:r>
            <w:r w:rsidRPr="005F036B">
              <w:t xml:space="preserve"> SIS </w:t>
            </w:r>
            <w:r w:rsidRPr="005F036B">
              <w:t>阶段的核心结果</w:t>
            </w:r>
            <w:r w:rsidRPr="005F036B">
              <w:t xml:space="preserve"> ###</w:t>
            </w:r>
          </w:p>
          <w:p w14:paraId="4A4AC27A" w14:textId="77777777" w:rsidR="005F036B" w:rsidRPr="005F036B" w:rsidRDefault="005F036B" w:rsidP="005F036B">
            <w:pPr>
              <w:spacing w:line="480" w:lineRule="exact"/>
              <w:ind w:firstLineChars="0" w:firstLine="0"/>
            </w:pPr>
            <w:r w:rsidRPr="005F036B">
              <w:t>saveRDS(selected_results, "03_SIS_Results_Full.rds")</w:t>
            </w:r>
          </w:p>
          <w:p w14:paraId="3113AF91" w14:textId="77777777" w:rsidR="005F036B" w:rsidRPr="005F036B" w:rsidRDefault="005F036B" w:rsidP="005F036B">
            <w:pPr>
              <w:spacing w:line="480" w:lineRule="exact"/>
              <w:ind w:firstLineChars="0" w:firstLine="0"/>
            </w:pPr>
            <w:r w:rsidRPr="005F036B">
              <w:t>print("SIS</w:t>
            </w:r>
            <w:r w:rsidRPr="005F036B">
              <w:t>阶段结果已保存至</w:t>
            </w:r>
            <w:r w:rsidRPr="005F036B">
              <w:t xml:space="preserve"> 03_SIS_Results_Full.rds")</w:t>
            </w:r>
          </w:p>
          <w:p w14:paraId="5B432112" w14:textId="77777777" w:rsidR="005F036B" w:rsidRPr="005F036B" w:rsidRDefault="005F036B" w:rsidP="005F036B">
            <w:pPr>
              <w:spacing w:line="480" w:lineRule="exact"/>
              <w:ind w:firstLineChars="0" w:firstLine="0"/>
            </w:pPr>
          </w:p>
          <w:p w14:paraId="39588FBF" w14:textId="77777777" w:rsidR="005F036B" w:rsidRPr="005F036B" w:rsidRDefault="005F036B" w:rsidP="005F036B">
            <w:pPr>
              <w:spacing w:line="480" w:lineRule="exact"/>
              <w:ind w:firstLineChars="0" w:firstLine="0"/>
            </w:pPr>
            <w:r w:rsidRPr="005F036B">
              <w:t xml:space="preserve"># </w:t>
            </w:r>
            <w:r w:rsidRPr="005F036B">
              <w:t>提取最终筛选出的真实索引</w:t>
            </w:r>
          </w:p>
          <w:p w14:paraId="158F74EC" w14:textId="77777777" w:rsidR="005F036B" w:rsidRPr="005F036B" w:rsidRDefault="005F036B" w:rsidP="005F036B">
            <w:pPr>
              <w:spacing w:line="480" w:lineRule="exact"/>
              <w:ind w:firstLineChars="0" w:firstLine="0"/>
            </w:pPr>
            <w:r w:rsidRPr="005F036B">
              <w:t>selected_idx &lt;- selected_results$final_selected</w:t>
            </w:r>
          </w:p>
          <w:p w14:paraId="3B852FBE" w14:textId="77777777" w:rsidR="005F036B" w:rsidRPr="005F036B" w:rsidRDefault="005F036B" w:rsidP="005F036B">
            <w:pPr>
              <w:spacing w:line="480" w:lineRule="exact"/>
              <w:ind w:firstLineChars="0" w:firstLine="0"/>
            </w:pPr>
            <w:r w:rsidRPr="005F036B">
              <w:t>selection_freq &lt;- selected_results$selection_freq</w:t>
            </w:r>
          </w:p>
          <w:p w14:paraId="7F8553BA" w14:textId="77777777" w:rsidR="005F036B" w:rsidRPr="005F036B" w:rsidRDefault="005F036B" w:rsidP="005F036B">
            <w:pPr>
              <w:spacing w:line="480" w:lineRule="exact"/>
              <w:ind w:firstLineChars="0" w:firstLine="0"/>
            </w:pPr>
          </w:p>
          <w:p w14:paraId="38EA0041" w14:textId="77777777" w:rsidR="005F036B" w:rsidRPr="005F036B" w:rsidRDefault="005F036B" w:rsidP="005F036B">
            <w:pPr>
              <w:spacing w:line="480" w:lineRule="exact"/>
              <w:ind w:firstLineChars="0" w:firstLine="0"/>
            </w:pPr>
            <w:r w:rsidRPr="005F036B">
              <w:t>print(paste("</w:t>
            </w:r>
            <w:r w:rsidRPr="005F036B">
              <w:t>最终筛选出的特征数量</w:t>
            </w:r>
            <w:r w:rsidRPr="005F036B">
              <w:t>:", length(selected_idx)))</w:t>
            </w:r>
          </w:p>
          <w:p w14:paraId="041896DB" w14:textId="77777777" w:rsidR="005F036B" w:rsidRPr="005F036B" w:rsidRDefault="005F036B" w:rsidP="005F036B">
            <w:pPr>
              <w:spacing w:line="480" w:lineRule="exact"/>
              <w:ind w:firstLineChars="0" w:firstLine="0"/>
            </w:pPr>
            <w:r w:rsidRPr="005F036B">
              <w:t># print(paste("</w:t>
            </w:r>
            <w:r w:rsidRPr="005F036B">
              <w:t>特征选择频率</w:t>
            </w:r>
            <w:r w:rsidRPr="005F036B">
              <w:t>:", paste(round(selection_freq, 3), collapse = ", ")))</w:t>
            </w:r>
          </w:p>
          <w:p w14:paraId="3E600FD9" w14:textId="77777777" w:rsidR="005F036B" w:rsidRPr="005F036B" w:rsidRDefault="005F036B" w:rsidP="005F036B">
            <w:pPr>
              <w:spacing w:line="480" w:lineRule="exact"/>
              <w:ind w:firstLineChars="0" w:firstLine="0"/>
            </w:pPr>
          </w:p>
          <w:p w14:paraId="064CCBD5" w14:textId="77777777" w:rsidR="005F036B" w:rsidRPr="005F036B" w:rsidRDefault="005F036B" w:rsidP="005F036B">
            <w:pPr>
              <w:spacing w:line="480" w:lineRule="exact"/>
              <w:ind w:firstLineChars="0" w:firstLine="0"/>
            </w:pPr>
            <w:r w:rsidRPr="005F036B">
              <w:t xml:space="preserve"># </w:t>
            </w:r>
            <w:r w:rsidRPr="005F036B">
              <w:t>根据筛选出的索引提取子矩阵，供下一步</w:t>
            </w:r>
            <w:r w:rsidRPr="005F036B">
              <w:t xml:space="preserve"> SCAD </w:t>
            </w:r>
            <w:r w:rsidRPr="005F036B">
              <w:t>模型使用</w:t>
            </w:r>
          </w:p>
          <w:p w14:paraId="4B344F3E" w14:textId="77777777" w:rsidR="005F036B" w:rsidRPr="005F036B" w:rsidRDefault="005F036B" w:rsidP="005F036B">
            <w:pPr>
              <w:spacing w:line="480" w:lineRule="exact"/>
              <w:ind w:firstLineChars="0" w:firstLine="0"/>
            </w:pPr>
            <w:r w:rsidRPr="005F036B">
              <w:t>X_train_sis &lt;- X_train[, selected_idx, drop = FALSE]</w:t>
            </w:r>
          </w:p>
          <w:p w14:paraId="30D0E573" w14:textId="77777777" w:rsidR="005F036B" w:rsidRPr="005F036B" w:rsidRDefault="005F036B" w:rsidP="005F036B">
            <w:pPr>
              <w:spacing w:line="480" w:lineRule="exact"/>
              <w:ind w:firstLineChars="0" w:firstLine="0"/>
            </w:pPr>
            <w:r w:rsidRPr="005F036B">
              <w:t>X_test_sis  &lt;- X_test[, selected_idx, drop = FALSE]</w:t>
            </w:r>
          </w:p>
          <w:p w14:paraId="58FF4424" w14:textId="77777777" w:rsidR="005F036B" w:rsidRPr="005F036B" w:rsidRDefault="005F036B" w:rsidP="005F036B">
            <w:pPr>
              <w:spacing w:line="480" w:lineRule="exact"/>
              <w:ind w:firstLineChars="0" w:firstLine="0"/>
            </w:pPr>
          </w:p>
          <w:p w14:paraId="53E61156" w14:textId="77777777" w:rsidR="005F036B" w:rsidRPr="005F036B" w:rsidRDefault="005F036B" w:rsidP="005F036B">
            <w:pPr>
              <w:spacing w:line="480" w:lineRule="exact"/>
              <w:ind w:firstLineChars="0" w:firstLine="0"/>
            </w:pPr>
            <w:r w:rsidRPr="005F036B">
              <w:t xml:space="preserve"># </w:t>
            </w:r>
            <w:r w:rsidRPr="005F036B">
              <w:t>确保</w:t>
            </w:r>
            <w:r w:rsidRPr="005F036B">
              <w:t xml:space="preserve"> Y </w:t>
            </w:r>
            <w:r w:rsidRPr="005F036B">
              <w:t>必须是</w:t>
            </w:r>
            <w:r w:rsidRPr="005F036B">
              <w:t xml:space="preserve"> 0-1 </w:t>
            </w:r>
            <w:r w:rsidRPr="005F036B">
              <w:t>因子或数值型</w:t>
            </w:r>
            <w:r w:rsidRPr="005F036B">
              <w:t xml:space="preserve"> (1</w:t>
            </w:r>
            <w:r w:rsidRPr="005F036B">
              <w:t>代表破产，</w:t>
            </w:r>
            <w:r w:rsidRPr="005F036B">
              <w:t>0</w:t>
            </w:r>
            <w:r w:rsidRPr="005F036B">
              <w:t>代表没破产</w:t>
            </w:r>
            <w:r w:rsidRPr="005F036B">
              <w:t>)</w:t>
            </w:r>
          </w:p>
          <w:p w14:paraId="3C33FE8A" w14:textId="77777777" w:rsidR="005F036B" w:rsidRPr="005F036B" w:rsidRDefault="005F036B" w:rsidP="005F036B">
            <w:pPr>
              <w:spacing w:line="480" w:lineRule="exact"/>
              <w:ind w:firstLineChars="0" w:firstLine="0"/>
            </w:pPr>
            <w:r w:rsidRPr="005F036B">
              <w:t>Y_train_bin &lt;- as.numeric(as.character(Y_train))</w:t>
            </w:r>
          </w:p>
          <w:p w14:paraId="31B8B5FF" w14:textId="77777777" w:rsidR="005F036B" w:rsidRPr="005F036B" w:rsidRDefault="005F036B" w:rsidP="005F036B">
            <w:pPr>
              <w:spacing w:line="480" w:lineRule="exact"/>
              <w:ind w:firstLineChars="0" w:firstLine="0"/>
            </w:pPr>
            <w:r w:rsidRPr="005F036B">
              <w:t>Y_test_bin  &lt;- as.numeric(as.character(Y_test))</w:t>
            </w:r>
          </w:p>
          <w:p w14:paraId="162AC484" w14:textId="77777777" w:rsidR="005F036B" w:rsidRPr="005F036B" w:rsidRDefault="005F036B" w:rsidP="005F036B">
            <w:pPr>
              <w:spacing w:line="480" w:lineRule="exact"/>
              <w:ind w:firstLineChars="0" w:firstLine="0"/>
            </w:pPr>
          </w:p>
          <w:p w14:paraId="46E6B76D" w14:textId="77777777" w:rsidR="005F036B" w:rsidRPr="005F036B" w:rsidRDefault="005F036B" w:rsidP="005F036B">
            <w:pPr>
              <w:spacing w:line="480" w:lineRule="exact"/>
              <w:ind w:firstLineChars="0" w:firstLine="0"/>
            </w:pPr>
            <w:r w:rsidRPr="005F036B">
              <w:t>library(ggplot2)</w:t>
            </w:r>
          </w:p>
          <w:p w14:paraId="1C17AEB6" w14:textId="77777777" w:rsidR="005F036B" w:rsidRPr="005F036B" w:rsidRDefault="005F036B" w:rsidP="005F036B">
            <w:pPr>
              <w:spacing w:line="480" w:lineRule="exact"/>
              <w:ind w:firstLineChars="0" w:firstLine="0"/>
            </w:pPr>
            <w:r w:rsidRPr="005F036B">
              <w:t>library(dplyr)</w:t>
            </w:r>
          </w:p>
          <w:p w14:paraId="539634FD" w14:textId="77777777" w:rsidR="005F036B" w:rsidRPr="005F036B" w:rsidRDefault="005F036B" w:rsidP="005F036B">
            <w:pPr>
              <w:spacing w:line="480" w:lineRule="exact"/>
              <w:ind w:firstLineChars="0" w:firstLine="0"/>
            </w:pPr>
            <w:r w:rsidRPr="005F036B">
              <w:t>library(ncvreg)</w:t>
            </w:r>
          </w:p>
          <w:p w14:paraId="447BA294" w14:textId="77777777" w:rsidR="005F036B" w:rsidRPr="005F036B" w:rsidRDefault="005F036B" w:rsidP="005F036B">
            <w:pPr>
              <w:spacing w:line="480" w:lineRule="exact"/>
              <w:ind w:firstLineChars="0" w:firstLine="0"/>
            </w:pPr>
            <w:r w:rsidRPr="005F036B">
              <w:t>library(pROC)</w:t>
            </w:r>
          </w:p>
          <w:p w14:paraId="5618EB58" w14:textId="77777777" w:rsidR="005F036B" w:rsidRPr="005F036B" w:rsidRDefault="005F036B" w:rsidP="005F036B">
            <w:pPr>
              <w:spacing w:line="480" w:lineRule="exact"/>
              <w:ind w:firstLineChars="0" w:firstLine="0"/>
            </w:pPr>
            <w:r w:rsidRPr="005F036B">
              <w:t>library(caret)</w:t>
            </w:r>
          </w:p>
          <w:p w14:paraId="1509782C" w14:textId="77777777" w:rsidR="005F036B" w:rsidRPr="005F036B" w:rsidRDefault="005F036B" w:rsidP="005F036B">
            <w:pPr>
              <w:spacing w:line="480" w:lineRule="exact"/>
              <w:ind w:firstLineChars="0" w:firstLine="0"/>
            </w:pPr>
            <w:r w:rsidRPr="005F036B">
              <w:lastRenderedPageBreak/>
              <w:t>library(PRROC)</w:t>
            </w:r>
          </w:p>
          <w:p w14:paraId="2753E45C" w14:textId="77777777" w:rsidR="005F036B" w:rsidRPr="005F036B" w:rsidRDefault="005F036B" w:rsidP="005F036B">
            <w:pPr>
              <w:spacing w:line="480" w:lineRule="exact"/>
              <w:ind w:firstLineChars="0" w:firstLine="0"/>
            </w:pPr>
            <w:r w:rsidRPr="005F036B">
              <w:t>library(ROCR)</w:t>
            </w:r>
          </w:p>
          <w:p w14:paraId="586C75FC" w14:textId="77777777" w:rsidR="005F036B" w:rsidRPr="005F036B" w:rsidRDefault="005F036B" w:rsidP="005F036B">
            <w:pPr>
              <w:spacing w:line="480" w:lineRule="exact"/>
              <w:ind w:firstLineChars="0" w:firstLine="0"/>
            </w:pPr>
            <w:r w:rsidRPr="005F036B">
              <w:t>library(patchwork)</w:t>
            </w:r>
          </w:p>
          <w:p w14:paraId="53F73936" w14:textId="77777777" w:rsidR="005F036B" w:rsidRPr="005F036B" w:rsidRDefault="005F036B" w:rsidP="005F036B">
            <w:pPr>
              <w:spacing w:line="480" w:lineRule="exact"/>
              <w:ind w:firstLineChars="0" w:firstLine="0"/>
            </w:pPr>
            <w:r w:rsidRPr="005F036B">
              <w:t>library(brglm2)</w:t>
            </w:r>
          </w:p>
          <w:p w14:paraId="4E5A9F56" w14:textId="77777777" w:rsidR="005F036B" w:rsidRPr="005F036B" w:rsidRDefault="005F036B" w:rsidP="005F036B">
            <w:pPr>
              <w:spacing w:line="480" w:lineRule="exact"/>
              <w:ind w:firstLineChars="0" w:firstLine="0"/>
            </w:pPr>
          </w:p>
          <w:p w14:paraId="059F9477" w14:textId="77777777" w:rsidR="005F036B" w:rsidRPr="005F036B" w:rsidRDefault="005F036B" w:rsidP="005F036B">
            <w:pPr>
              <w:spacing w:line="480" w:lineRule="exact"/>
              <w:ind w:firstLineChars="0" w:firstLine="0"/>
            </w:pPr>
            <w:r w:rsidRPr="005F036B">
              <w:t>theme_colors &lt;- c("#c6c077", "#8aae76", "#59977a", "#377d79", "#2d636e", "#2f4858")</w:t>
            </w:r>
          </w:p>
          <w:p w14:paraId="560F5420" w14:textId="77777777" w:rsidR="005F036B" w:rsidRPr="005F036B" w:rsidRDefault="005F036B" w:rsidP="005F036B">
            <w:pPr>
              <w:spacing w:line="480" w:lineRule="exact"/>
              <w:ind w:firstLineChars="0" w:firstLine="0"/>
            </w:pPr>
            <w:r w:rsidRPr="005F036B">
              <w:t>setwd("D:/codes/python_codes/26</w:t>
            </w:r>
            <w:r w:rsidRPr="005F036B">
              <w:t>统计建模</w:t>
            </w:r>
            <w:r w:rsidRPr="005F036B">
              <w:t>")</w:t>
            </w:r>
          </w:p>
          <w:p w14:paraId="251B20A0" w14:textId="77777777" w:rsidR="005F036B" w:rsidRPr="005F036B" w:rsidRDefault="005F036B" w:rsidP="005F036B">
            <w:pPr>
              <w:spacing w:line="480" w:lineRule="exact"/>
              <w:ind w:firstLineChars="0" w:firstLine="0"/>
            </w:pPr>
          </w:p>
          <w:p w14:paraId="1CBF5B2A" w14:textId="77777777" w:rsidR="005F036B" w:rsidRPr="005F036B" w:rsidRDefault="005F036B" w:rsidP="005F036B">
            <w:pPr>
              <w:spacing w:line="480" w:lineRule="exact"/>
              <w:ind w:firstLineChars="0" w:firstLine="0"/>
            </w:pPr>
            <w:r w:rsidRPr="005F036B">
              <w:t xml:space="preserve"># </w:t>
            </w:r>
            <w:r w:rsidRPr="005F036B">
              <w:t>加载数据并提取</w:t>
            </w:r>
            <w:r w:rsidRPr="005F036B">
              <w:t xml:space="preserve"> SIS </w:t>
            </w:r>
            <w:r w:rsidRPr="005F036B">
              <w:t>筛选后的特征</w:t>
            </w:r>
          </w:p>
          <w:p w14:paraId="74192735" w14:textId="77777777" w:rsidR="005F036B" w:rsidRPr="005F036B" w:rsidRDefault="005F036B" w:rsidP="005F036B">
            <w:pPr>
              <w:spacing w:line="480" w:lineRule="exact"/>
              <w:ind w:firstLineChars="0" w:firstLine="0"/>
            </w:pPr>
            <w:r w:rsidRPr="005F036B">
              <w:t>sis_results &lt;- readRDS("03_SIS_Results_Full.rds")</w:t>
            </w:r>
          </w:p>
          <w:p w14:paraId="04020B00" w14:textId="77777777" w:rsidR="005F036B" w:rsidRPr="005F036B" w:rsidRDefault="005F036B" w:rsidP="005F036B">
            <w:pPr>
              <w:spacing w:line="480" w:lineRule="exact"/>
              <w:ind w:firstLineChars="0" w:firstLine="0"/>
            </w:pPr>
            <w:r w:rsidRPr="005F036B">
              <w:t>train_data  &lt;- readRDS("02_Train_Ultrahigh.rds")</w:t>
            </w:r>
          </w:p>
          <w:p w14:paraId="5D6CC475" w14:textId="77777777" w:rsidR="005F036B" w:rsidRPr="005F036B" w:rsidRDefault="005F036B" w:rsidP="005F036B">
            <w:pPr>
              <w:spacing w:line="480" w:lineRule="exact"/>
              <w:ind w:firstLineChars="0" w:firstLine="0"/>
            </w:pPr>
            <w:r w:rsidRPr="005F036B">
              <w:t>test_data   &lt;- readRDS("02_Test_Ultrahigh.rds")</w:t>
            </w:r>
          </w:p>
          <w:p w14:paraId="30B9A4F5" w14:textId="77777777" w:rsidR="005F036B" w:rsidRPr="005F036B" w:rsidRDefault="005F036B" w:rsidP="005F036B">
            <w:pPr>
              <w:spacing w:line="480" w:lineRule="exact"/>
              <w:ind w:firstLineChars="0" w:firstLine="0"/>
            </w:pPr>
          </w:p>
          <w:p w14:paraId="5CFA066C" w14:textId="77777777" w:rsidR="005F036B" w:rsidRPr="005F036B" w:rsidRDefault="005F036B" w:rsidP="005F036B">
            <w:pPr>
              <w:spacing w:line="480" w:lineRule="exact"/>
              <w:ind w:firstLineChars="0" w:firstLine="0"/>
            </w:pPr>
            <w:r w:rsidRPr="005F036B">
              <w:t>idx &lt;- which(sis_results$selection_freq &gt; 0.7)</w:t>
            </w:r>
          </w:p>
          <w:p w14:paraId="7ED538A5" w14:textId="77777777" w:rsidR="005F036B" w:rsidRPr="005F036B" w:rsidRDefault="005F036B" w:rsidP="005F036B">
            <w:pPr>
              <w:spacing w:line="480" w:lineRule="exact"/>
              <w:ind w:firstLineChars="0" w:firstLine="0"/>
            </w:pPr>
          </w:p>
          <w:p w14:paraId="54EB02DB" w14:textId="77777777" w:rsidR="005F036B" w:rsidRPr="005F036B" w:rsidRDefault="005F036B" w:rsidP="005F036B">
            <w:pPr>
              <w:spacing w:line="480" w:lineRule="exact"/>
              <w:ind w:firstLineChars="0" w:firstLine="0"/>
            </w:pPr>
            <w:r w:rsidRPr="005F036B">
              <w:t xml:space="preserve"># </w:t>
            </w:r>
            <w:r w:rsidRPr="005F036B">
              <w:t>绘制特征选择频次分布</w:t>
            </w:r>
          </w:p>
          <w:p w14:paraId="56D98192" w14:textId="77777777" w:rsidR="005F036B" w:rsidRPr="005F036B" w:rsidRDefault="005F036B" w:rsidP="005F036B">
            <w:pPr>
              <w:spacing w:line="480" w:lineRule="exact"/>
              <w:ind w:firstLineChars="0" w:firstLine="0"/>
            </w:pPr>
            <w:r w:rsidRPr="005F036B">
              <w:t>freq_df &lt;- data.frame(</w:t>
            </w:r>
          </w:p>
          <w:p w14:paraId="714C9B19" w14:textId="77777777" w:rsidR="005F036B" w:rsidRPr="005F036B" w:rsidRDefault="005F036B" w:rsidP="005F036B">
            <w:pPr>
              <w:spacing w:line="480" w:lineRule="exact"/>
              <w:ind w:firstLineChars="0" w:firstLine="0"/>
            </w:pPr>
            <w:r w:rsidRPr="005F036B">
              <w:t>  Feature = idx,</w:t>
            </w:r>
          </w:p>
          <w:p w14:paraId="22E6FEDA" w14:textId="77777777" w:rsidR="005F036B" w:rsidRPr="005F036B" w:rsidRDefault="005F036B" w:rsidP="005F036B">
            <w:pPr>
              <w:spacing w:line="480" w:lineRule="exact"/>
              <w:ind w:firstLineChars="0" w:firstLine="0"/>
            </w:pPr>
            <w:r w:rsidRPr="005F036B">
              <w:t>  Frequency = sis_results$selection_freq[idx]</w:t>
            </w:r>
          </w:p>
          <w:p w14:paraId="12CBB2E9" w14:textId="77777777" w:rsidR="005F036B" w:rsidRPr="005F036B" w:rsidRDefault="005F036B" w:rsidP="005F036B">
            <w:pPr>
              <w:spacing w:line="480" w:lineRule="exact"/>
              <w:ind w:firstLineChars="0" w:firstLine="0"/>
            </w:pPr>
            <w:r w:rsidRPr="005F036B">
              <w:t>)</w:t>
            </w:r>
          </w:p>
          <w:p w14:paraId="2B9B5396" w14:textId="77777777" w:rsidR="005F036B" w:rsidRPr="005F036B" w:rsidRDefault="005F036B" w:rsidP="005F036B">
            <w:pPr>
              <w:spacing w:line="480" w:lineRule="exact"/>
              <w:ind w:firstLineChars="0" w:firstLine="0"/>
            </w:pPr>
          </w:p>
          <w:p w14:paraId="00E26B27" w14:textId="77777777" w:rsidR="005F036B" w:rsidRPr="005F036B" w:rsidRDefault="005F036B" w:rsidP="005F036B">
            <w:pPr>
              <w:spacing w:line="480" w:lineRule="exact"/>
              <w:ind w:firstLineChars="0" w:firstLine="0"/>
            </w:pPr>
            <w:r w:rsidRPr="005F036B">
              <w:t>p_freq_bar &lt;- ggplot(freq_df, aes(x = Frequency)) +</w:t>
            </w:r>
          </w:p>
          <w:p w14:paraId="0935597D" w14:textId="77777777" w:rsidR="005F036B" w:rsidRPr="005F036B" w:rsidRDefault="005F036B" w:rsidP="005F036B">
            <w:pPr>
              <w:spacing w:line="480" w:lineRule="exact"/>
              <w:ind w:firstLineChars="0" w:firstLine="0"/>
            </w:pPr>
            <w:r w:rsidRPr="005F036B">
              <w:t>  geom_histogram(breaks = seq(0.7, 1, by = 0.05),</w:t>
            </w:r>
          </w:p>
          <w:p w14:paraId="5EB6CB3A" w14:textId="77777777" w:rsidR="005F036B" w:rsidRPr="005F036B" w:rsidRDefault="005F036B" w:rsidP="005F036B">
            <w:pPr>
              <w:spacing w:line="480" w:lineRule="exact"/>
              <w:ind w:firstLineChars="0" w:firstLine="0"/>
            </w:pPr>
            <w:r w:rsidRPr="005F036B">
              <w:t>                 fill = theme_colors[4], color = "white",</w:t>
            </w:r>
          </w:p>
          <w:p w14:paraId="259F6BF7" w14:textId="77777777" w:rsidR="005F036B" w:rsidRPr="005F036B" w:rsidRDefault="005F036B" w:rsidP="005F036B">
            <w:pPr>
              <w:spacing w:line="480" w:lineRule="exact"/>
              <w:ind w:firstLineChars="0" w:firstLine="0"/>
            </w:pPr>
            <w:r w:rsidRPr="005F036B">
              <w:t>                 linewidth = 0.5, alpha = 0.85) +</w:t>
            </w:r>
          </w:p>
          <w:p w14:paraId="6FFDB67F" w14:textId="77777777" w:rsidR="005F036B" w:rsidRPr="005F036B" w:rsidRDefault="005F036B" w:rsidP="005F036B">
            <w:pPr>
              <w:spacing w:line="480" w:lineRule="exact"/>
              <w:ind w:firstLineChars="0" w:firstLine="0"/>
            </w:pPr>
            <w:r w:rsidRPr="005F036B">
              <w:t>  scale_x_continuous(breaks = seq(0.7, 1, by = 0.05), limits = c(0.68, 1.02)) +</w:t>
            </w:r>
          </w:p>
          <w:p w14:paraId="734F292F" w14:textId="77777777" w:rsidR="005F036B" w:rsidRPr="005F036B" w:rsidRDefault="005F036B" w:rsidP="005F036B">
            <w:pPr>
              <w:spacing w:line="480" w:lineRule="exact"/>
              <w:ind w:firstLineChars="0" w:firstLine="0"/>
            </w:pPr>
            <w:r w:rsidRPr="005F036B">
              <w:t>  scale_y_continuous(labels = scales::label_number(accuracy = 1)) +</w:t>
            </w:r>
          </w:p>
          <w:p w14:paraId="3EEBE470" w14:textId="77777777" w:rsidR="005F036B" w:rsidRPr="005F036B" w:rsidRDefault="005F036B" w:rsidP="005F036B">
            <w:pPr>
              <w:spacing w:line="480" w:lineRule="exact"/>
              <w:ind w:firstLineChars="0" w:firstLine="0"/>
            </w:pPr>
            <w:r w:rsidRPr="005F036B">
              <w:t>  theme_minimal(base_size = 14) +</w:t>
            </w:r>
          </w:p>
          <w:p w14:paraId="7AA779F8" w14:textId="77777777" w:rsidR="005F036B" w:rsidRPr="005F036B" w:rsidRDefault="005F036B" w:rsidP="005F036B">
            <w:pPr>
              <w:spacing w:line="480" w:lineRule="exact"/>
              <w:ind w:firstLineChars="0" w:firstLine="0"/>
            </w:pPr>
            <w:r w:rsidRPr="005F036B">
              <w:lastRenderedPageBreak/>
              <w:t>  labs(title = "Distribution of Highly Stable Features",</w:t>
            </w:r>
          </w:p>
          <w:p w14:paraId="05FF24C5" w14:textId="77777777" w:rsidR="005F036B" w:rsidRPr="005F036B" w:rsidRDefault="005F036B" w:rsidP="005F036B">
            <w:pPr>
              <w:spacing w:line="480" w:lineRule="exact"/>
              <w:ind w:firstLineChars="0" w:firstLine="0"/>
            </w:pPr>
            <w:r w:rsidRPr="005F036B">
              <w:t>       subtitle = "Selection frequency &gt; 0.7 across screening iterations",</w:t>
            </w:r>
          </w:p>
          <w:p w14:paraId="28324ED8" w14:textId="77777777" w:rsidR="005F036B" w:rsidRPr="005F036B" w:rsidRDefault="005F036B" w:rsidP="005F036B">
            <w:pPr>
              <w:spacing w:line="480" w:lineRule="exact"/>
              <w:ind w:firstLineChars="0" w:firstLine="0"/>
            </w:pPr>
            <w:r w:rsidRPr="005F036B">
              <w:t>       x = "Selection Frequency (Interval = 0.05)",</w:t>
            </w:r>
          </w:p>
          <w:p w14:paraId="2D076D91" w14:textId="77777777" w:rsidR="005F036B" w:rsidRPr="005F036B" w:rsidRDefault="005F036B" w:rsidP="005F036B">
            <w:pPr>
              <w:spacing w:line="480" w:lineRule="exact"/>
              <w:ind w:firstLineChars="0" w:firstLine="0"/>
            </w:pPr>
            <w:r w:rsidRPr="005F036B">
              <w:t>       y = "Count (Number of Features)") +</w:t>
            </w:r>
          </w:p>
          <w:p w14:paraId="110316E4" w14:textId="77777777" w:rsidR="005F036B" w:rsidRPr="005F036B" w:rsidRDefault="005F036B" w:rsidP="005F036B">
            <w:pPr>
              <w:spacing w:line="480" w:lineRule="exact"/>
              <w:ind w:firstLineChars="0" w:firstLine="0"/>
            </w:pPr>
            <w:r w:rsidRPr="005F036B">
              <w:t>  theme(panel.grid.minor = element_blank(),</w:t>
            </w:r>
          </w:p>
          <w:p w14:paraId="3E91D9AF" w14:textId="77777777" w:rsidR="005F036B" w:rsidRPr="005F036B" w:rsidRDefault="005F036B" w:rsidP="005F036B">
            <w:pPr>
              <w:spacing w:line="480" w:lineRule="exact"/>
              <w:ind w:firstLineChars="0" w:firstLine="0"/>
            </w:pPr>
            <w:r w:rsidRPr="005F036B">
              <w:t>        plot.title = element_text(face = "bold", size = 15),</w:t>
            </w:r>
          </w:p>
          <w:p w14:paraId="7C58D288" w14:textId="77777777" w:rsidR="005F036B" w:rsidRPr="005F036B" w:rsidRDefault="005F036B" w:rsidP="005F036B">
            <w:pPr>
              <w:spacing w:line="480" w:lineRule="exact"/>
              <w:ind w:firstLineChars="0" w:firstLine="0"/>
            </w:pPr>
            <w:r w:rsidRPr="005F036B">
              <w:t>        axis.text.x = element_text(angle = 45, hjust = 1))</w:t>
            </w:r>
          </w:p>
          <w:p w14:paraId="7691A1F1" w14:textId="77777777" w:rsidR="005F036B" w:rsidRPr="005F036B" w:rsidRDefault="005F036B" w:rsidP="005F036B">
            <w:pPr>
              <w:spacing w:line="480" w:lineRule="exact"/>
              <w:ind w:firstLineChars="0" w:firstLine="0"/>
            </w:pPr>
          </w:p>
          <w:p w14:paraId="4BFE822D" w14:textId="77777777" w:rsidR="005F036B" w:rsidRPr="005F036B" w:rsidRDefault="005F036B" w:rsidP="005F036B">
            <w:pPr>
              <w:spacing w:line="480" w:lineRule="exact"/>
              <w:ind w:firstLineChars="0" w:firstLine="0"/>
            </w:pPr>
            <w:r w:rsidRPr="005F036B">
              <w:t>print(p_freq_bar)</w:t>
            </w:r>
          </w:p>
          <w:p w14:paraId="7DD4DA47" w14:textId="77777777" w:rsidR="005F036B" w:rsidRPr="005F036B" w:rsidRDefault="005F036B" w:rsidP="005F036B">
            <w:pPr>
              <w:spacing w:line="480" w:lineRule="exact"/>
              <w:ind w:firstLineChars="0" w:firstLine="0"/>
            </w:pPr>
          </w:p>
          <w:p w14:paraId="69C6BF24" w14:textId="77777777" w:rsidR="005F036B" w:rsidRPr="005F036B" w:rsidRDefault="005F036B" w:rsidP="005F036B">
            <w:pPr>
              <w:spacing w:line="480" w:lineRule="exact"/>
              <w:ind w:firstLineChars="0" w:firstLine="0"/>
            </w:pPr>
            <w:r w:rsidRPr="005F036B">
              <w:t xml:space="preserve"># </w:t>
            </w:r>
            <w:r w:rsidRPr="005F036B">
              <w:t>构建数据集并训练</w:t>
            </w:r>
            <w:r w:rsidRPr="005F036B">
              <w:t xml:space="preserve"> SCAD </w:t>
            </w:r>
            <w:r w:rsidRPr="005F036B">
              <w:t>模型</w:t>
            </w:r>
          </w:p>
          <w:p w14:paraId="089FB0E8" w14:textId="77777777" w:rsidR="005F036B" w:rsidRPr="005F036B" w:rsidRDefault="005F036B" w:rsidP="005F036B">
            <w:pPr>
              <w:spacing w:line="480" w:lineRule="exact"/>
              <w:ind w:firstLineChars="0" w:firstLine="0"/>
            </w:pPr>
            <w:r w:rsidRPr="005F036B">
              <w:t>X_train_sis &lt;- as.matrix(train_data$X)[, idx, drop = FALSE]</w:t>
            </w:r>
          </w:p>
          <w:p w14:paraId="71526C2D" w14:textId="77777777" w:rsidR="005F036B" w:rsidRPr="005F036B" w:rsidRDefault="005F036B" w:rsidP="005F036B">
            <w:pPr>
              <w:spacing w:line="480" w:lineRule="exact"/>
              <w:ind w:firstLineChars="0" w:firstLine="0"/>
            </w:pPr>
            <w:r w:rsidRPr="005F036B">
              <w:t>X_test_sis  &lt;- as.matrix(test_data$X)[, idx, drop = FALSE]</w:t>
            </w:r>
          </w:p>
          <w:p w14:paraId="020CE786" w14:textId="77777777" w:rsidR="005F036B" w:rsidRPr="005F036B" w:rsidRDefault="005F036B" w:rsidP="005F036B">
            <w:pPr>
              <w:spacing w:line="480" w:lineRule="exact"/>
              <w:ind w:firstLineChars="0" w:firstLine="0"/>
            </w:pPr>
            <w:r w:rsidRPr="005F036B">
              <w:t>Y_train_bin &lt;- as.numeric(as.character(train_data$Y))</w:t>
            </w:r>
          </w:p>
          <w:p w14:paraId="441AA5D1" w14:textId="77777777" w:rsidR="005F036B" w:rsidRPr="005F036B" w:rsidRDefault="005F036B" w:rsidP="005F036B">
            <w:pPr>
              <w:spacing w:line="480" w:lineRule="exact"/>
              <w:ind w:firstLineChars="0" w:firstLine="0"/>
            </w:pPr>
            <w:r w:rsidRPr="005F036B">
              <w:t>Y_test_bin  &lt;- as.numeric(as.character(test_data$Y))</w:t>
            </w:r>
          </w:p>
          <w:p w14:paraId="4D582E3A" w14:textId="77777777" w:rsidR="005F036B" w:rsidRPr="005F036B" w:rsidRDefault="005F036B" w:rsidP="005F036B">
            <w:pPr>
              <w:spacing w:line="480" w:lineRule="exact"/>
              <w:ind w:firstLineChars="0" w:firstLine="0"/>
            </w:pPr>
          </w:p>
          <w:p w14:paraId="4AF235BF" w14:textId="77777777" w:rsidR="005F036B" w:rsidRPr="005F036B" w:rsidRDefault="005F036B" w:rsidP="005F036B">
            <w:pPr>
              <w:spacing w:line="480" w:lineRule="exact"/>
              <w:ind w:firstLineChars="0" w:firstLine="0"/>
            </w:pPr>
            <w:r w:rsidRPr="005F036B">
              <w:t>set.seed(1)</w:t>
            </w:r>
          </w:p>
          <w:p w14:paraId="4904AF96" w14:textId="77777777" w:rsidR="005F036B" w:rsidRPr="005F036B" w:rsidRDefault="005F036B" w:rsidP="005F036B">
            <w:pPr>
              <w:spacing w:line="480" w:lineRule="exact"/>
              <w:ind w:firstLineChars="0" w:firstLine="0"/>
            </w:pPr>
          </w:p>
          <w:p w14:paraId="53D0E71B" w14:textId="77777777" w:rsidR="005F036B" w:rsidRPr="005F036B" w:rsidRDefault="005F036B" w:rsidP="005F036B">
            <w:pPr>
              <w:spacing w:line="480" w:lineRule="exact"/>
              <w:ind w:firstLineChars="0" w:firstLine="0"/>
            </w:pPr>
            <w:r w:rsidRPr="005F036B">
              <w:t>n_0 &lt;- sum(Y_train_bin == 0)</w:t>
            </w:r>
          </w:p>
          <w:p w14:paraId="103ED9F1" w14:textId="77777777" w:rsidR="005F036B" w:rsidRPr="005F036B" w:rsidRDefault="005F036B" w:rsidP="005F036B">
            <w:pPr>
              <w:spacing w:line="480" w:lineRule="exact"/>
              <w:ind w:firstLineChars="0" w:firstLine="0"/>
            </w:pPr>
            <w:r w:rsidRPr="005F036B">
              <w:t>n_1 &lt;- sum(Y_train_bin == 1)</w:t>
            </w:r>
          </w:p>
          <w:p w14:paraId="563BB1F0" w14:textId="77777777" w:rsidR="005F036B" w:rsidRPr="005F036B" w:rsidRDefault="005F036B" w:rsidP="005F036B">
            <w:pPr>
              <w:spacing w:line="480" w:lineRule="exact"/>
              <w:ind w:firstLineChars="0" w:firstLine="0"/>
            </w:pPr>
            <w:r w:rsidRPr="005F036B">
              <w:t>weight_ratio &lt;- n_0 / n_1</w:t>
            </w:r>
          </w:p>
          <w:p w14:paraId="4B2637A7" w14:textId="77777777" w:rsidR="005F036B" w:rsidRPr="005F036B" w:rsidRDefault="005F036B" w:rsidP="005F036B">
            <w:pPr>
              <w:spacing w:line="480" w:lineRule="exact"/>
              <w:ind w:firstLineChars="0" w:firstLine="0"/>
            </w:pPr>
            <w:r w:rsidRPr="005F036B">
              <w:t>w &lt;- ifelse(Y_train_bin == 1, weight_ratio, 1)</w:t>
            </w:r>
          </w:p>
          <w:p w14:paraId="1431D7FD" w14:textId="77777777" w:rsidR="005F036B" w:rsidRPr="005F036B" w:rsidRDefault="005F036B" w:rsidP="005F036B">
            <w:pPr>
              <w:spacing w:line="480" w:lineRule="exact"/>
              <w:ind w:firstLineChars="0" w:firstLine="0"/>
            </w:pPr>
          </w:p>
          <w:p w14:paraId="5737C1FA" w14:textId="77777777" w:rsidR="005F036B" w:rsidRPr="005F036B" w:rsidRDefault="005F036B" w:rsidP="005F036B">
            <w:pPr>
              <w:spacing w:line="480" w:lineRule="exact"/>
              <w:ind w:firstLineChars="0" w:firstLine="0"/>
            </w:pPr>
            <w:r w:rsidRPr="005F036B">
              <w:t>folds_index &lt;- createFolds(Y_train_bin, k = 10, list = FALSE)</w:t>
            </w:r>
          </w:p>
          <w:p w14:paraId="11196F16" w14:textId="77777777" w:rsidR="005F036B" w:rsidRPr="005F036B" w:rsidRDefault="005F036B" w:rsidP="005F036B">
            <w:pPr>
              <w:spacing w:line="480" w:lineRule="exact"/>
              <w:ind w:firstLineChars="0" w:firstLine="0"/>
            </w:pPr>
          </w:p>
          <w:p w14:paraId="17C75B9D" w14:textId="77777777" w:rsidR="005F036B" w:rsidRPr="005F036B" w:rsidRDefault="005F036B" w:rsidP="005F036B">
            <w:pPr>
              <w:spacing w:line="480" w:lineRule="exact"/>
              <w:ind w:firstLineChars="0" w:firstLine="0"/>
            </w:pPr>
            <w:r w:rsidRPr="005F036B">
              <w:t>cv_scad &lt;- cv.ncvreg(</w:t>
            </w:r>
          </w:p>
          <w:p w14:paraId="5612477D" w14:textId="77777777" w:rsidR="005F036B" w:rsidRPr="005F036B" w:rsidRDefault="005F036B" w:rsidP="005F036B">
            <w:pPr>
              <w:spacing w:line="480" w:lineRule="exact"/>
              <w:ind w:firstLineChars="0" w:firstLine="0"/>
            </w:pPr>
            <w:r w:rsidRPr="005F036B">
              <w:t>  X = X_train_sis,</w:t>
            </w:r>
          </w:p>
          <w:p w14:paraId="164D5BC2" w14:textId="77777777" w:rsidR="005F036B" w:rsidRPr="005F036B" w:rsidRDefault="005F036B" w:rsidP="005F036B">
            <w:pPr>
              <w:spacing w:line="480" w:lineRule="exact"/>
              <w:ind w:firstLineChars="0" w:firstLine="0"/>
            </w:pPr>
            <w:r w:rsidRPr="005F036B">
              <w:t>  y = Y_train_bin,</w:t>
            </w:r>
          </w:p>
          <w:p w14:paraId="30C5D0AF" w14:textId="77777777" w:rsidR="005F036B" w:rsidRPr="005F036B" w:rsidRDefault="005F036B" w:rsidP="005F036B">
            <w:pPr>
              <w:spacing w:line="480" w:lineRule="exact"/>
              <w:ind w:firstLineChars="0" w:firstLine="0"/>
            </w:pPr>
            <w:r w:rsidRPr="005F036B">
              <w:lastRenderedPageBreak/>
              <w:t>  family = "binomial",</w:t>
            </w:r>
          </w:p>
          <w:p w14:paraId="2FE38DAF" w14:textId="77777777" w:rsidR="005F036B" w:rsidRPr="005F036B" w:rsidRDefault="005F036B" w:rsidP="005F036B">
            <w:pPr>
              <w:spacing w:line="480" w:lineRule="exact"/>
              <w:ind w:firstLineChars="0" w:firstLine="0"/>
            </w:pPr>
            <w:r w:rsidRPr="005F036B">
              <w:t>  penalty = "SCAD",</w:t>
            </w:r>
          </w:p>
          <w:p w14:paraId="47BF50AF" w14:textId="77777777" w:rsidR="005F036B" w:rsidRPr="005F036B" w:rsidRDefault="005F036B" w:rsidP="005F036B">
            <w:pPr>
              <w:spacing w:line="480" w:lineRule="exact"/>
              <w:ind w:firstLineChars="0" w:firstLine="0"/>
            </w:pPr>
            <w:r w:rsidRPr="005F036B">
              <w:t>  gamma = 3.7,</w:t>
            </w:r>
          </w:p>
          <w:p w14:paraId="118728D0" w14:textId="77777777" w:rsidR="005F036B" w:rsidRPr="005F036B" w:rsidRDefault="005F036B" w:rsidP="005F036B">
            <w:pPr>
              <w:spacing w:line="480" w:lineRule="exact"/>
              <w:ind w:firstLineChars="0" w:firstLine="0"/>
            </w:pPr>
            <w:r w:rsidRPr="005F036B">
              <w:t>  nlambda = 150,</w:t>
            </w:r>
          </w:p>
          <w:p w14:paraId="093561DF" w14:textId="77777777" w:rsidR="005F036B" w:rsidRPr="005F036B" w:rsidRDefault="005F036B" w:rsidP="005F036B">
            <w:pPr>
              <w:spacing w:line="480" w:lineRule="exact"/>
              <w:ind w:firstLineChars="0" w:firstLine="0"/>
            </w:pPr>
            <w:r w:rsidRPr="005F036B">
              <w:t>  eps = 0.01,</w:t>
            </w:r>
          </w:p>
          <w:p w14:paraId="5FF8653A" w14:textId="77777777" w:rsidR="005F036B" w:rsidRPr="005F036B" w:rsidRDefault="005F036B" w:rsidP="005F036B">
            <w:pPr>
              <w:spacing w:line="480" w:lineRule="exact"/>
              <w:ind w:firstLineChars="0" w:firstLine="0"/>
            </w:pPr>
            <w:r w:rsidRPr="005F036B">
              <w:t>  fold = folds_index,</w:t>
            </w:r>
          </w:p>
          <w:p w14:paraId="57504B45" w14:textId="77777777" w:rsidR="005F036B" w:rsidRPr="005F036B" w:rsidRDefault="005F036B" w:rsidP="005F036B">
            <w:pPr>
              <w:spacing w:line="480" w:lineRule="exact"/>
              <w:ind w:firstLineChars="0" w:firstLine="0"/>
            </w:pPr>
            <w:r w:rsidRPr="005F036B">
              <w:t>  max.iter = 10000,</w:t>
            </w:r>
          </w:p>
          <w:p w14:paraId="3E6470CE" w14:textId="77777777" w:rsidR="005F036B" w:rsidRPr="005F036B" w:rsidRDefault="005F036B" w:rsidP="005F036B">
            <w:pPr>
              <w:spacing w:line="480" w:lineRule="exact"/>
              <w:ind w:firstLineChars="0" w:firstLine="0"/>
            </w:pPr>
            <w:r w:rsidRPr="005F036B">
              <w:t>  obs.weights = w,</w:t>
            </w:r>
          </w:p>
          <w:p w14:paraId="2E486767" w14:textId="77777777" w:rsidR="005F036B" w:rsidRPr="005F036B" w:rsidRDefault="005F036B" w:rsidP="005F036B">
            <w:pPr>
              <w:spacing w:line="480" w:lineRule="exact"/>
              <w:ind w:firstLineChars="0" w:firstLine="0"/>
            </w:pPr>
            <w:r w:rsidRPr="005F036B">
              <w:t>  returnY = TRUE</w:t>
            </w:r>
          </w:p>
          <w:p w14:paraId="2AB3A8B8" w14:textId="77777777" w:rsidR="005F036B" w:rsidRPr="005F036B" w:rsidRDefault="005F036B" w:rsidP="005F036B">
            <w:pPr>
              <w:spacing w:line="480" w:lineRule="exact"/>
              <w:ind w:firstLineChars="0" w:firstLine="0"/>
            </w:pPr>
            <w:r w:rsidRPr="005F036B">
              <w:t>)</w:t>
            </w:r>
          </w:p>
          <w:p w14:paraId="495C6D90" w14:textId="77777777" w:rsidR="005F036B" w:rsidRPr="005F036B" w:rsidRDefault="005F036B" w:rsidP="005F036B">
            <w:pPr>
              <w:spacing w:line="480" w:lineRule="exact"/>
              <w:ind w:firstLineChars="0" w:firstLine="0"/>
            </w:pPr>
          </w:p>
          <w:p w14:paraId="79E41B87" w14:textId="77777777" w:rsidR="005F036B" w:rsidRPr="005F036B" w:rsidRDefault="005F036B" w:rsidP="005F036B">
            <w:pPr>
              <w:spacing w:line="480" w:lineRule="exact"/>
              <w:ind w:firstLineChars="0" w:firstLine="0"/>
            </w:pPr>
            <w:r w:rsidRPr="005F036B">
              <w:t>best_lambda &lt;- cv_scad$lambda.min</w:t>
            </w:r>
          </w:p>
          <w:p w14:paraId="3F0111AA" w14:textId="77777777" w:rsidR="005F036B" w:rsidRPr="005F036B" w:rsidRDefault="005F036B" w:rsidP="005F036B">
            <w:pPr>
              <w:spacing w:line="480" w:lineRule="exact"/>
              <w:ind w:firstLineChars="0" w:firstLine="0"/>
            </w:pPr>
            <w:r w:rsidRPr="005F036B">
              <w:t>coef_scad &lt;- coef(cv_scad)</w:t>
            </w:r>
          </w:p>
          <w:p w14:paraId="270F77E8" w14:textId="77777777" w:rsidR="005F036B" w:rsidRPr="005F036B" w:rsidRDefault="005F036B" w:rsidP="005F036B">
            <w:pPr>
              <w:spacing w:line="480" w:lineRule="exact"/>
              <w:ind w:firstLineChars="0" w:firstLine="0"/>
            </w:pPr>
            <w:r w:rsidRPr="005F036B">
              <w:t>active_vars &lt;- sum(coef_scad[-1] != 0)</w:t>
            </w:r>
          </w:p>
          <w:p w14:paraId="1777CE42" w14:textId="77777777" w:rsidR="005F036B" w:rsidRPr="005F036B" w:rsidRDefault="005F036B" w:rsidP="005F036B">
            <w:pPr>
              <w:spacing w:line="480" w:lineRule="exact"/>
              <w:ind w:firstLineChars="0" w:firstLine="0"/>
            </w:pPr>
          </w:p>
          <w:p w14:paraId="6A307EAF" w14:textId="77777777" w:rsidR="005F036B" w:rsidRPr="005F036B" w:rsidRDefault="005F036B" w:rsidP="005F036B">
            <w:pPr>
              <w:spacing w:line="480" w:lineRule="exact"/>
              <w:ind w:firstLineChars="0" w:firstLine="0"/>
            </w:pPr>
            <w:r w:rsidRPr="005F036B">
              <w:t>cat("\n[SCAD Model Summary]\n")</w:t>
            </w:r>
          </w:p>
          <w:p w14:paraId="6178EF11" w14:textId="77777777" w:rsidR="005F036B" w:rsidRPr="005F036B" w:rsidRDefault="005F036B" w:rsidP="005F036B">
            <w:pPr>
              <w:spacing w:line="480" w:lineRule="exact"/>
              <w:ind w:firstLineChars="0" w:firstLine="0"/>
            </w:pPr>
            <w:r w:rsidRPr="005F036B">
              <w:t>cat("Optimal lambda :", best_lambda, "\n")</w:t>
            </w:r>
          </w:p>
          <w:p w14:paraId="777843CD" w14:textId="77777777" w:rsidR="005F036B" w:rsidRPr="005F036B" w:rsidRDefault="005F036B" w:rsidP="005F036B">
            <w:pPr>
              <w:spacing w:line="480" w:lineRule="exact"/>
              <w:ind w:firstLineChars="0" w:firstLine="0"/>
            </w:pPr>
            <w:r w:rsidRPr="005F036B">
              <w:t>cat("Active features:", active_vars, "\n")</w:t>
            </w:r>
          </w:p>
          <w:p w14:paraId="5BCE0D80" w14:textId="77777777" w:rsidR="005F036B" w:rsidRPr="005F036B" w:rsidRDefault="005F036B" w:rsidP="005F036B">
            <w:pPr>
              <w:spacing w:line="480" w:lineRule="exact"/>
              <w:ind w:firstLineChars="0" w:firstLine="0"/>
            </w:pPr>
          </w:p>
          <w:p w14:paraId="0AE8D56C" w14:textId="77777777" w:rsidR="005F036B" w:rsidRPr="005F036B" w:rsidRDefault="005F036B" w:rsidP="005F036B">
            <w:pPr>
              <w:spacing w:line="480" w:lineRule="exact"/>
              <w:ind w:firstLineChars="0" w:firstLine="0"/>
            </w:pPr>
            <w:r w:rsidRPr="005F036B">
              <w:t>saveRDS(cv_scad, "03_SCAD_Model.rds")</w:t>
            </w:r>
          </w:p>
          <w:p w14:paraId="2150559F" w14:textId="77777777" w:rsidR="005F036B" w:rsidRPr="005F036B" w:rsidRDefault="005F036B" w:rsidP="005F036B">
            <w:pPr>
              <w:spacing w:line="480" w:lineRule="exact"/>
              <w:ind w:firstLineChars="0" w:firstLine="0"/>
            </w:pPr>
          </w:p>
          <w:p w14:paraId="21F16FE2" w14:textId="77777777" w:rsidR="005F036B" w:rsidRPr="005F036B" w:rsidRDefault="005F036B" w:rsidP="005F036B">
            <w:pPr>
              <w:spacing w:line="480" w:lineRule="exact"/>
              <w:ind w:firstLineChars="0" w:firstLine="0"/>
            </w:pPr>
            <w:r w:rsidRPr="005F036B">
              <w:t xml:space="preserve"># </w:t>
            </w:r>
            <w:r w:rsidRPr="005F036B">
              <w:t>准备模型评估数据</w:t>
            </w:r>
            <w:r w:rsidRPr="005F036B">
              <w:t xml:space="preserve"> (ROC, PR, KS, F </w:t>
            </w:r>
            <w:r w:rsidRPr="005F036B">
              <w:t>分数</w:t>
            </w:r>
            <w:r w:rsidRPr="005F036B">
              <w:t>)</w:t>
            </w:r>
          </w:p>
          <w:p w14:paraId="465DF0A4" w14:textId="77777777" w:rsidR="005F036B" w:rsidRPr="005F036B" w:rsidRDefault="005F036B" w:rsidP="005F036B">
            <w:pPr>
              <w:spacing w:line="480" w:lineRule="exact"/>
              <w:ind w:firstLineChars="0" w:firstLine="0"/>
            </w:pPr>
            <w:r w:rsidRPr="005F036B">
              <w:t>prob_pred &lt;- predict(cv_scad, X_test_sis, type = "response")</w:t>
            </w:r>
          </w:p>
          <w:p w14:paraId="1CE59E9E" w14:textId="77777777" w:rsidR="005F036B" w:rsidRPr="005F036B" w:rsidRDefault="005F036B" w:rsidP="005F036B">
            <w:pPr>
              <w:spacing w:line="480" w:lineRule="exact"/>
              <w:ind w:firstLineChars="0" w:firstLine="0"/>
            </w:pPr>
          </w:p>
          <w:p w14:paraId="3002E17A"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ROC </w:t>
            </w:r>
            <w:r w:rsidRPr="005F036B">
              <w:t>和</w:t>
            </w:r>
            <w:r w:rsidRPr="005F036B">
              <w:t xml:space="preserve"> Youden </w:t>
            </w:r>
            <w:r w:rsidRPr="005F036B">
              <w:t>阈值</w:t>
            </w:r>
          </w:p>
          <w:p w14:paraId="7990C322" w14:textId="77777777" w:rsidR="005F036B" w:rsidRPr="005F036B" w:rsidRDefault="005F036B" w:rsidP="005F036B">
            <w:pPr>
              <w:spacing w:line="480" w:lineRule="exact"/>
              <w:ind w:firstLineChars="0" w:firstLine="0"/>
            </w:pPr>
            <w:r w:rsidRPr="005F036B">
              <w:t>roc_obj &lt;- roc(response = Y_test_bin, predictor = as.numeric(prob_pred),</w:t>
            </w:r>
          </w:p>
          <w:p w14:paraId="419AE9EF" w14:textId="77777777" w:rsidR="005F036B" w:rsidRPr="005F036B" w:rsidRDefault="005F036B" w:rsidP="005F036B">
            <w:pPr>
              <w:spacing w:line="480" w:lineRule="exact"/>
              <w:ind w:firstLineChars="0" w:firstLine="0"/>
            </w:pPr>
            <w:r w:rsidRPr="005F036B">
              <w:t>               levels = c(0, 1), direction = "&lt;", quiet = TRUE)</w:t>
            </w:r>
          </w:p>
          <w:p w14:paraId="6F0D55F4" w14:textId="77777777" w:rsidR="005F036B" w:rsidRPr="005F036B" w:rsidRDefault="005F036B" w:rsidP="005F036B">
            <w:pPr>
              <w:spacing w:line="480" w:lineRule="exact"/>
              <w:ind w:firstLineChars="0" w:firstLine="0"/>
            </w:pPr>
            <w:r w:rsidRPr="005F036B">
              <w:t>auc_value &lt;- auc(roc_obj)</w:t>
            </w:r>
          </w:p>
          <w:p w14:paraId="6DA77390" w14:textId="77777777" w:rsidR="005F036B" w:rsidRPr="005F036B" w:rsidRDefault="005F036B" w:rsidP="005F036B">
            <w:pPr>
              <w:spacing w:line="480" w:lineRule="exact"/>
              <w:ind w:firstLineChars="0" w:firstLine="0"/>
            </w:pPr>
            <w:r w:rsidRPr="005F036B">
              <w:lastRenderedPageBreak/>
              <w:t>best_thresh_info &lt;- coords(roc_obj, "best", ret = c("threshold", "specificity", "sensitivity", "accuracy"))</w:t>
            </w:r>
          </w:p>
          <w:p w14:paraId="4C095A51" w14:textId="77777777" w:rsidR="005F036B" w:rsidRPr="005F036B" w:rsidRDefault="005F036B" w:rsidP="005F036B">
            <w:pPr>
              <w:spacing w:line="480" w:lineRule="exact"/>
              <w:ind w:firstLineChars="0" w:firstLine="0"/>
            </w:pPr>
            <w:r w:rsidRPr="005F036B">
              <w:t>optimal_threshold &lt;- best_thresh_info$threshold[1]</w:t>
            </w:r>
          </w:p>
          <w:p w14:paraId="1DDAAAC6" w14:textId="77777777" w:rsidR="005F036B" w:rsidRPr="005F036B" w:rsidRDefault="005F036B" w:rsidP="005F036B">
            <w:pPr>
              <w:spacing w:line="480" w:lineRule="exact"/>
              <w:ind w:firstLineChars="0" w:firstLine="0"/>
            </w:pPr>
          </w:p>
          <w:p w14:paraId="68D61D22"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PR </w:t>
            </w:r>
            <w:r w:rsidRPr="005F036B">
              <w:t>曲线</w:t>
            </w:r>
          </w:p>
          <w:p w14:paraId="79288BD2" w14:textId="77777777" w:rsidR="005F036B" w:rsidRPr="005F036B" w:rsidRDefault="005F036B" w:rsidP="005F036B">
            <w:pPr>
              <w:spacing w:line="480" w:lineRule="exact"/>
              <w:ind w:firstLineChars="0" w:firstLine="0"/>
            </w:pPr>
            <w:r w:rsidRPr="005F036B">
              <w:t>fg &lt;- prob_pred[Y_test_bin == 1]</w:t>
            </w:r>
          </w:p>
          <w:p w14:paraId="2388FBC4" w14:textId="77777777" w:rsidR="005F036B" w:rsidRPr="005F036B" w:rsidRDefault="005F036B" w:rsidP="005F036B">
            <w:pPr>
              <w:spacing w:line="480" w:lineRule="exact"/>
              <w:ind w:firstLineChars="0" w:firstLine="0"/>
            </w:pPr>
            <w:r w:rsidRPr="005F036B">
              <w:t>bg &lt;- prob_pred[Y_test_bin == 0]</w:t>
            </w:r>
          </w:p>
          <w:p w14:paraId="592F4713" w14:textId="77777777" w:rsidR="005F036B" w:rsidRPr="005F036B" w:rsidRDefault="005F036B" w:rsidP="005F036B">
            <w:pPr>
              <w:spacing w:line="480" w:lineRule="exact"/>
              <w:ind w:firstLineChars="0" w:firstLine="0"/>
            </w:pPr>
            <w:r w:rsidRPr="005F036B">
              <w:t>pr_obj &lt;- pr.curve(scores.class0 = fg, scores.class1 = bg, curve = TRUE)</w:t>
            </w:r>
          </w:p>
          <w:p w14:paraId="05C67893" w14:textId="77777777" w:rsidR="005F036B" w:rsidRPr="005F036B" w:rsidRDefault="005F036B" w:rsidP="005F036B">
            <w:pPr>
              <w:spacing w:line="480" w:lineRule="exact"/>
              <w:ind w:firstLineChars="0" w:firstLine="0"/>
            </w:pPr>
            <w:r w:rsidRPr="005F036B">
              <w:t>pr_auc_value &lt;- pr_obj$auc.integral</w:t>
            </w:r>
          </w:p>
          <w:p w14:paraId="2A0C5C9F" w14:textId="77777777" w:rsidR="005F036B" w:rsidRPr="005F036B" w:rsidRDefault="005F036B" w:rsidP="005F036B">
            <w:pPr>
              <w:spacing w:line="480" w:lineRule="exact"/>
              <w:ind w:firstLineChars="0" w:firstLine="0"/>
            </w:pPr>
          </w:p>
          <w:p w14:paraId="374A0299" w14:textId="77777777" w:rsidR="005F036B" w:rsidRPr="005F036B" w:rsidRDefault="005F036B" w:rsidP="005F036B">
            <w:pPr>
              <w:spacing w:line="480" w:lineRule="exact"/>
              <w:ind w:firstLineChars="0" w:firstLine="0"/>
            </w:pPr>
            <w:r w:rsidRPr="005F036B">
              <w:t xml:space="preserve"># </w:t>
            </w:r>
            <w:r w:rsidRPr="005F036B">
              <w:t>计算</w:t>
            </w:r>
            <w:r w:rsidRPr="005F036B">
              <w:t xml:space="preserve"> KS </w:t>
            </w:r>
            <w:r w:rsidRPr="005F036B">
              <w:t>统计量</w:t>
            </w:r>
          </w:p>
          <w:p w14:paraId="2D528252" w14:textId="77777777" w:rsidR="005F036B" w:rsidRPr="005F036B" w:rsidRDefault="005F036B" w:rsidP="005F036B">
            <w:pPr>
              <w:spacing w:line="480" w:lineRule="exact"/>
              <w:ind w:firstLineChars="0" w:firstLine="0"/>
            </w:pPr>
            <w:r w:rsidRPr="005F036B">
              <w:t>pred_rocr &lt;- prediction(prob_pred, Y_test_bin)</w:t>
            </w:r>
          </w:p>
          <w:p w14:paraId="515E5C5B" w14:textId="77777777" w:rsidR="005F036B" w:rsidRPr="005F036B" w:rsidRDefault="005F036B" w:rsidP="005F036B">
            <w:pPr>
              <w:spacing w:line="480" w:lineRule="exact"/>
              <w:ind w:firstLineChars="0" w:firstLine="0"/>
            </w:pPr>
            <w:r w:rsidRPr="005F036B">
              <w:t>perf_tpr &lt;- performance(pred_rocr, "tpr")</w:t>
            </w:r>
          </w:p>
          <w:p w14:paraId="2C09DD5C" w14:textId="77777777" w:rsidR="005F036B" w:rsidRPr="005F036B" w:rsidRDefault="005F036B" w:rsidP="005F036B">
            <w:pPr>
              <w:spacing w:line="480" w:lineRule="exact"/>
              <w:ind w:firstLineChars="0" w:firstLine="0"/>
            </w:pPr>
            <w:r w:rsidRPr="005F036B">
              <w:t>perf_fpr &lt;- performance(pred_rocr, "fpr")</w:t>
            </w:r>
          </w:p>
          <w:p w14:paraId="117DE525" w14:textId="77777777" w:rsidR="005F036B" w:rsidRPr="005F036B" w:rsidRDefault="005F036B" w:rsidP="005F036B">
            <w:pPr>
              <w:spacing w:line="480" w:lineRule="exact"/>
              <w:ind w:firstLineChars="0" w:firstLine="0"/>
            </w:pPr>
            <w:r w:rsidRPr="005F036B">
              <w:t>cutoffs &lt;- perf_tpr@x.values[[1]]</w:t>
            </w:r>
          </w:p>
          <w:p w14:paraId="25CC844D" w14:textId="77777777" w:rsidR="005F036B" w:rsidRPr="005F036B" w:rsidRDefault="005F036B" w:rsidP="005F036B">
            <w:pPr>
              <w:spacing w:line="480" w:lineRule="exact"/>
              <w:ind w:firstLineChars="0" w:firstLine="0"/>
            </w:pPr>
            <w:r w:rsidRPr="005F036B">
              <w:t>tpr_vals &lt;- perf_tpr@y.values[[1]]</w:t>
            </w:r>
          </w:p>
          <w:p w14:paraId="31FC38DE" w14:textId="77777777" w:rsidR="005F036B" w:rsidRPr="005F036B" w:rsidRDefault="005F036B" w:rsidP="005F036B">
            <w:pPr>
              <w:spacing w:line="480" w:lineRule="exact"/>
              <w:ind w:firstLineChars="0" w:firstLine="0"/>
            </w:pPr>
            <w:r w:rsidRPr="005F036B">
              <w:t>fpr_vals &lt;- perf_fpr@y.values[[1]]</w:t>
            </w:r>
          </w:p>
          <w:p w14:paraId="341E6DA6" w14:textId="77777777" w:rsidR="005F036B" w:rsidRPr="005F036B" w:rsidRDefault="005F036B" w:rsidP="005F036B">
            <w:pPr>
              <w:spacing w:line="480" w:lineRule="exact"/>
              <w:ind w:firstLineChars="0" w:firstLine="0"/>
            </w:pPr>
            <w:r w:rsidRPr="005F036B">
              <w:t>ks_diff &lt;- tpr_vals - fpr_vals</w:t>
            </w:r>
          </w:p>
          <w:p w14:paraId="0E613A59" w14:textId="77777777" w:rsidR="005F036B" w:rsidRPr="005F036B" w:rsidRDefault="005F036B" w:rsidP="005F036B">
            <w:pPr>
              <w:spacing w:line="480" w:lineRule="exact"/>
              <w:ind w:firstLineChars="0" w:firstLine="0"/>
            </w:pPr>
            <w:r w:rsidRPr="005F036B">
              <w:t>ks_stat &lt;- max(ks_diff)</w:t>
            </w:r>
          </w:p>
          <w:p w14:paraId="43080EEC" w14:textId="77777777" w:rsidR="005F036B" w:rsidRPr="005F036B" w:rsidRDefault="005F036B" w:rsidP="005F036B">
            <w:pPr>
              <w:spacing w:line="480" w:lineRule="exact"/>
              <w:ind w:firstLineChars="0" w:firstLine="0"/>
            </w:pPr>
            <w:r w:rsidRPr="005F036B">
              <w:t>ks_index &lt;- which.max(ks_diff)</w:t>
            </w:r>
          </w:p>
          <w:p w14:paraId="27313C1E" w14:textId="77777777" w:rsidR="005F036B" w:rsidRPr="005F036B" w:rsidRDefault="005F036B" w:rsidP="005F036B">
            <w:pPr>
              <w:spacing w:line="480" w:lineRule="exact"/>
              <w:ind w:firstLineChars="0" w:firstLine="0"/>
            </w:pPr>
          </w:p>
          <w:p w14:paraId="26DC1035" w14:textId="77777777" w:rsidR="005F036B" w:rsidRPr="005F036B" w:rsidRDefault="005F036B" w:rsidP="005F036B">
            <w:pPr>
              <w:spacing w:line="480" w:lineRule="exact"/>
              <w:ind w:firstLineChars="0" w:firstLine="0"/>
            </w:pPr>
            <w:r w:rsidRPr="005F036B">
              <w:t xml:space="preserve"># </w:t>
            </w:r>
            <w:r w:rsidRPr="005F036B">
              <w:t>计算混淆矩阵与</w:t>
            </w:r>
            <w:r w:rsidRPr="005F036B">
              <w:t xml:space="preserve"> F </w:t>
            </w:r>
            <w:r w:rsidRPr="005F036B">
              <w:t>分数</w:t>
            </w:r>
          </w:p>
          <w:p w14:paraId="63669BC4" w14:textId="77777777" w:rsidR="005F036B" w:rsidRPr="005F036B" w:rsidRDefault="005F036B" w:rsidP="005F036B">
            <w:pPr>
              <w:spacing w:line="480" w:lineRule="exact"/>
              <w:ind w:firstLineChars="0" w:firstLine="0"/>
            </w:pPr>
            <w:r w:rsidRPr="005F036B">
              <w:t>class_pred &lt;- factor(ifelse(prob_pred &gt;= optimal_threshold, 1, 0), levels = c(0, 1))</w:t>
            </w:r>
          </w:p>
          <w:p w14:paraId="72729839" w14:textId="77777777" w:rsidR="005F036B" w:rsidRPr="005F036B" w:rsidRDefault="005F036B" w:rsidP="005F036B">
            <w:pPr>
              <w:spacing w:line="480" w:lineRule="exact"/>
              <w:ind w:firstLineChars="0" w:firstLine="0"/>
            </w:pPr>
            <w:r w:rsidRPr="005F036B">
              <w:t>Y_test_factor &lt;- factor(Y_test_bin, levels = c(0, 1))</w:t>
            </w:r>
          </w:p>
          <w:p w14:paraId="3146C3BC" w14:textId="77777777" w:rsidR="005F036B" w:rsidRPr="005F036B" w:rsidRDefault="005F036B" w:rsidP="005F036B">
            <w:pPr>
              <w:spacing w:line="480" w:lineRule="exact"/>
              <w:ind w:firstLineChars="0" w:firstLine="0"/>
            </w:pPr>
            <w:r w:rsidRPr="005F036B">
              <w:t>conf_matrix &lt;- confusionMatrix(class_pred, Y_test_factor, positive = "1")</w:t>
            </w:r>
          </w:p>
          <w:p w14:paraId="02CFD50C" w14:textId="77777777" w:rsidR="005F036B" w:rsidRPr="005F036B" w:rsidRDefault="005F036B" w:rsidP="005F036B">
            <w:pPr>
              <w:spacing w:line="480" w:lineRule="exact"/>
              <w:ind w:firstLineChars="0" w:firstLine="0"/>
            </w:pPr>
          </w:p>
          <w:p w14:paraId="7A2CE75A" w14:textId="77777777" w:rsidR="005F036B" w:rsidRPr="005F036B" w:rsidRDefault="005F036B" w:rsidP="005F036B">
            <w:pPr>
              <w:spacing w:line="480" w:lineRule="exact"/>
              <w:ind w:firstLineChars="0" w:firstLine="0"/>
            </w:pPr>
            <w:r w:rsidRPr="005F036B">
              <w:t>precision &lt;- conf_matrix$byClass["Pos Pred Value"]</w:t>
            </w:r>
          </w:p>
          <w:p w14:paraId="27B4582B" w14:textId="77777777" w:rsidR="005F036B" w:rsidRPr="005F036B" w:rsidRDefault="005F036B" w:rsidP="005F036B">
            <w:pPr>
              <w:spacing w:line="480" w:lineRule="exact"/>
              <w:ind w:firstLineChars="0" w:firstLine="0"/>
            </w:pPr>
            <w:r w:rsidRPr="005F036B">
              <w:t>recall &lt;- conf_matrix$byClass["Sensitivity"]</w:t>
            </w:r>
          </w:p>
          <w:p w14:paraId="4CA72663" w14:textId="77777777" w:rsidR="005F036B" w:rsidRPr="005F036B" w:rsidRDefault="005F036B" w:rsidP="005F036B">
            <w:pPr>
              <w:spacing w:line="480" w:lineRule="exact"/>
              <w:ind w:firstLineChars="0" w:firstLine="0"/>
            </w:pPr>
            <w:r w:rsidRPr="005F036B">
              <w:lastRenderedPageBreak/>
              <w:t>f1_score &lt;- conf_matrix$byClass["F1"]</w:t>
            </w:r>
          </w:p>
          <w:p w14:paraId="437889B8" w14:textId="77777777" w:rsidR="005F036B" w:rsidRPr="005F036B" w:rsidRDefault="005F036B" w:rsidP="005F036B">
            <w:pPr>
              <w:spacing w:line="480" w:lineRule="exact"/>
              <w:ind w:firstLineChars="0" w:firstLine="0"/>
            </w:pPr>
          </w:p>
          <w:p w14:paraId="024824F3" w14:textId="77777777" w:rsidR="005F036B" w:rsidRPr="005F036B" w:rsidRDefault="005F036B" w:rsidP="005F036B">
            <w:pPr>
              <w:spacing w:line="480" w:lineRule="exact"/>
              <w:ind w:firstLineChars="0" w:firstLine="0"/>
            </w:pPr>
            <w:r w:rsidRPr="005F036B">
              <w:t>if(is.na(precision)) precision &lt;- 0</w:t>
            </w:r>
          </w:p>
          <w:p w14:paraId="24BE2E3C" w14:textId="77777777" w:rsidR="005F036B" w:rsidRPr="005F036B" w:rsidRDefault="005F036B" w:rsidP="005F036B">
            <w:pPr>
              <w:spacing w:line="480" w:lineRule="exact"/>
              <w:ind w:firstLineChars="0" w:firstLine="0"/>
            </w:pPr>
            <w:r w:rsidRPr="005F036B">
              <w:t>if(is.na(recall)) recall &lt;- 0</w:t>
            </w:r>
          </w:p>
          <w:p w14:paraId="2F0070DE" w14:textId="77777777" w:rsidR="005F036B" w:rsidRPr="005F036B" w:rsidRDefault="005F036B" w:rsidP="005F036B">
            <w:pPr>
              <w:spacing w:line="480" w:lineRule="exact"/>
              <w:ind w:firstLineChars="0" w:firstLine="0"/>
            </w:pPr>
          </w:p>
          <w:p w14:paraId="3EF6C08D" w14:textId="77777777" w:rsidR="005F036B" w:rsidRPr="005F036B" w:rsidRDefault="005F036B" w:rsidP="005F036B">
            <w:pPr>
              <w:spacing w:line="480" w:lineRule="exact"/>
              <w:ind w:firstLineChars="0" w:firstLine="0"/>
            </w:pPr>
            <w:r w:rsidRPr="005F036B">
              <w:t>f2_score &lt;- (1 + 2^2) * (precision * recall) / ((2^2 * precision) + recall)</w:t>
            </w:r>
          </w:p>
          <w:p w14:paraId="1B45BB24" w14:textId="77777777" w:rsidR="005F036B" w:rsidRPr="005F036B" w:rsidRDefault="005F036B" w:rsidP="005F036B">
            <w:pPr>
              <w:spacing w:line="480" w:lineRule="exact"/>
              <w:ind w:firstLineChars="0" w:firstLine="0"/>
            </w:pPr>
            <w:r w:rsidRPr="005F036B">
              <w:t>if(is.na(f2_score)) f2_score &lt;- 0</w:t>
            </w:r>
          </w:p>
          <w:p w14:paraId="5D29065B" w14:textId="77777777" w:rsidR="005F036B" w:rsidRPr="005F036B" w:rsidRDefault="005F036B" w:rsidP="005F036B">
            <w:pPr>
              <w:spacing w:line="480" w:lineRule="exact"/>
              <w:ind w:firstLineChars="0" w:firstLine="0"/>
            </w:pPr>
          </w:p>
          <w:p w14:paraId="09E5A655"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ROC </w:t>
            </w:r>
            <w:r w:rsidRPr="005F036B">
              <w:t>曲线</w:t>
            </w:r>
          </w:p>
          <w:p w14:paraId="4A2AB31D" w14:textId="77777777" w:rsidR="005F036B" w:rsidRPr="005F036B" w:rsidRDefault="005F036B" w:rsidP="005F036B">
            <w:pPr>
              <w:spacing w:line="480" w:lineRule="exact"/>
              <w:ind w:firstLineChars="0" w:firstLine="0"/>
            </w:pPr>
            <w:r w:rsidRPr="005F036B">
              <w:t>roc_df &lt;- data.frame(FPR = 1 - roc_obj$specificities, TPR = roc_obj$sensitivities)</w:t>
            </w:r>
          </w:p>
          <w:p w14:paraId="63264E21" w14:textId="77777777" w:rsidR="005F036B" w:rsidRPr="005F036B" w:rsidRDefault="005F036B" w:rsidP="005F036B">
            <w:pPr>
              <w:spacing w:line="480" w:lineRule="exact"/>
              <w:ind w:firstLineChars="0" w:firstLine="0"/>
            </w:pPr>
            <w:r w:rsidRPr="005F036B">
              <w:t>p_roc &lt;- ggplot(roc_df, aes(x = FPR, y = TPR)) +</w:t>
            </w:r>
          </w:p>
          <w:p w14:paraId="4F9025B9" w14:textId="77777777" w:rsidR="005F036B" w:rsidRPr="005F036B" w:rsidRDefault="005F036B" w:rsidP="005F036B">
            <w:pPr>
              <w:spacing w:line="480" w:lineRule="exact"/>
              <w:ind w:firstLineChars="0" w:firstLine="0"/>
            </w:pPr>
            <w:r w:rsidRPr="005F036B">
              <w:t>  geom_line(color = theme_colors[4], linewidth = 1.2) +</w:t>
            </w:r>
          </w:p>
          <w:p w14:paraId="68040CF6" w14:textId="77777777" w:rsidR="005F036B" w:rsidRPr="005F036B" w:rsidRDefault="005F036B" w:rsidP="005F036B">
            <w:pPr>
              <w:spacing w:line="480" w:lineRule="exact"/>
              <w:ind w:firstLineChars="0" w:firstLine="0"/>
            </w:pPr>
            <w:r w:rsidRPr="005F036B">
              <w:t>  geom_abline(slope = 1, intercept = 0, linetype = "dashed", color = "gray") +</w:t>
            </w:r>
          </w:p>
          <w:p w14:paraId="7E7222A3" w14:textId="77777777" w:rsidR="005F036B" w:rsidRPr="005F036B" w:rsidRDefault="005F036B" w:rsidP="005F036B">
            <w:pPr>
              <w:spacing w:line="480" w:lineRule="exact"/>
              <w:ind w:firstLineChars="0" w:firstLine="0"/>
            </w:pPr>
            <w:r w:rsidRPr="005F036B">
              <w:t>  theme_minimal(base_size = 14) +</w:t>
            </w:r>
          </w:p>
          <w:p w14:paraId="7BA7CF48" w14:textId="77777777" w:rsidR="005F036B" w:rsidRPr="005F036B" w:rsidRDefault="005F036B" w:rsidP="005F036B">
            <w:pPr>
              <w:spacing w:line="480" w:lineRule="exact"/>
              <w:ind w:firstLineChars="0" w:firstLine="0"/>
            </w:pPr>
            <w:r w:rsidRPr="005F036B">
              <w:t>  labs(title = "ROC Curve", subtitle = sprintf("AUC = %.4f", auc_value),</w:t>
            </w:r>
          </w:p>
          <w:p w14:paraId="6FC7F7F6" w14:textId="77777777" w:rsidR="005F036B" w:rsidRPr="005F036B" w:rsidRDefault="005F036B" w:rsidP="005F036B">
            <w:pPr>
              <w:spacing w:line="480" w:lineRule="exact"/>
              <w:ind w:firstLineChars="0" w:firstLine="0"/>
            </w:pPr>
            <w:r w:rsidRPr="005F036B">
              <w:t>       x = "False Positive Rate", y = "True Positive Rate") +</w:t>
            </w:r>
          </w:p>
          <w:p w14:paraId="65808D7A" w14:textId="77777777" w:rsidR="005F036B" w:rsidRPr="005F036B" w:rsidRDefault="005F036B" w:rsidP="005F036B">
            <w:pPr>
              <w:spacing w:line="480" w:lineRule="exact"/>
              <w:ind w:firstLineChars="0" w:firstLine="0"/>
            </w:pPr>
            <w:r w:rsidRPr="005F036B">
              <w:t>  theme(panel.grid.minor = element_blank(), plot.title = element_text(face = "bold", size = 15))</w:t>
            </w:r>
          </w:p>
          <w:p w14:paraId="0FC07DEE" w14:textId="77777777" w:rsidR="005F036B" w:rsidRPr="005F036B" w:rsidRDefault="005F036B" w:rsidP="005F036B">
            <w:pPr>
              <w:spacing w:line="480" w:lineRule="exact"/>
              <w:ind w:firstLineChars="0" w:firstLine="0"/>
            </w:pPr>
          </w:p>
          <w:p w14:paraId="66ABC98F"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Precision-Recall </w:t>
            </w:r>
            <w:r w:rsidRPr="005F036B">
              <w:t>曲线</w:t>
            </w:r>
          </w:p>
          <w:p w14:paraId="67605255" w14:textId="77777777" w:rsidR="005F036B" w:rsidRPr="005F036B" w:rsidRDefault="005F036B" w:rsidP="005F036B">
            <w:pPr>
              <w:spacing w:line="480" w:lineRule="exact"/>
              <w:ind w:firstLineChars="0" w:firstLine="0"/>
            </w:pPr>
            <w:r w:rsidRPr="005F036B">
              <w:t>pr_df &lt;- data.frame(Recall = pr_obj$curve[, 1], Precision = pr_obj$curve[, 2])</w:t>
            </w:r>
          </w:p>
          <w:p w14:paraId="7543697B" w14:textId="77777777" w:rsidR="005F036B" w:rsidRPr="005F036B" w:rsidRDefault="005F036B" w:rsidP="005F036B">
            <w:pPr>
              <w:spacing w:line="480" w:lineRule="exact"/>
              <w:ind w:firstLineChars="0" w:firstLine="0"/>
            </w:pPr>
            <w:r w:rsidRPr="005F036B">
              <w:t>p_pr &lt;- ggplot(pr_df, aes(x = Recall, y = Precision)) +</w:t>
            </w:r>
          </w:p>
          <w:p w14:paraId="36329563" w14:textId="77777777" w:rsidR="005F036B" w:rsidRPr="005F036B" w:rsidRDefault="005F036B" w:rsidP="005F036B">
            <w:pPr>
              <w:spacing w:line="480" w:lineRule="exact"/>
              <w:ind w:firstLineChars="0" w:firstLine="0"/>
            </w:pPr>
            <w:r w:rsidRPr="005F036B">
              <w:t>  geom_line(color = theme_colors[5], linewidth = 1.2) +</w:t>
            </w:r>
          </w:p>
          <w:p w14:paraId="4D99BAA0" w14:textId="77777777" w:rsidR="005F036B" w:rsidRPr="005F036B" w:rsidRDefault="005F036B" w:rsidP="005F036B">
            <w:pPr>
              <w:spacing w:line="480" w:lineRule="exact"/>
              <w:ind w:firstLineChars="0" w:firstLine="0"/>
            </w:pPr>
            <w:r w:rsidRPr="005F036B">
              <w:t>  theme_minimal(base_size = 14) +</w:t>
            </w:r>
          </w:p>
          <w:p w14:paraId="1D9966CA" w14:textId="77777777" w:rsidR="005F036B" w:rsidRPr="005F036B" w:rsidRDefault="005F036B" w:rsidP="005F036B">
            <w:pPr>
              <w:spacing w:line="480" w:lineRule="exact"/>
              <w:ind w:firstLineChars="0" w:firstLine="0"/>
            </w:pPr>
            <w:r w:rsidRPr="005F036B">
              <w:t>  labs(title = "Precision-Recall Curve", subtitle = sprintf("PR-AUC = %.4f", pr_auc_value),</w:t>
            </w:r>
          </w:p>
          <w:p w14:paraId="210924FB" w14:textId="77777777" w:rsidR="005F036B" w:rsidRPr="005F036B" w:rsidRDefault="005F036B" w:rsidP="005F036B">
            <w:pPr>
              <w:spacing w:line="480" w:lineRule="exact"/>
              <w:ind w:firstLineChars="0" w:firstLine="0"/>
            </w:pPr>
            <w:r w:rsidRPr="005F036B">
              <w:t>       x = "Recall (Sensitivity)", y = "Precision (PPV)") +</w:t>
            </w:r>
          </w:p>
          <w:p w14:paraId="76DC839A" w14:textId="77777777" w:rsidR="005F036B" w:rsidRPr="005F036B" w:rsidRDefault="005F036B" w:rsidP="005F036B">
            <w:pPr>
              <w:spacing w:line="480" w:lineRule="exact"/>
              <w:ind w:firstLineChars="0" w:firstLine="0"/>
            </w:pPr>
            <w:r w:rsidRPr="005F036B">
              <w:lastRenderedPageBreak/>
              <w:t>  theme(panel.grid.minor = element_blank(), plot.title = element_text(face = "bold", size = 15))</w:t>
            </w:r>
          </w:p>
          <w:p w14:paraId="04B1A3A9" w14:textId="77777777" w:rsidR="005F036B" w:rsidRPr="005F036B" w:rsidRDefault="005F036B" w:rsidP="005F036B">
            <w:pPr>
              <w:spacing w:line="480" w:lineRule="exact"/>
              <w:ind w:firstLineChars="0" w:firstLine="0"/>
            </w:pPr>
          </w:p>
          <w:p w14:paraId="2DE02F7C" w14:textId="77777777" w:rsidR="005F036B" w:rsidRPr="005F036B" w:rsidRDefault="005F036B" w:rsidP="005F036B">
            <w:pPr>
              <w:spacing w:line="480" w:lineRule="exact"/>
              <w:ind w:firstLineChars="0" w:firstLine="0"/>
            </w:pPr>
            <w:r w:rsidRPr="005F036B">
              <w:t xml:space="preserve"># </w:t>
            </w:r>
            <w:r w:rsidRPr="005F036B">
              <w:t>绘制</w:t>
            </w:r>
            <w:r w:rsidRPr="005F036B">
              <w:t xml:space="preserve"> KS </w:t>
            </w:r>
            <w:r w:rsidRPr="005F036B">
              <w:t>曲线</w:t>
            </w:r>
          </w:p>
          <w:p w14:paraId="0C8A7E85" w14:textId="77777777" w:rsidR="005F036B" w:rsidRPr="005F036B" w:rsidRDefault="005F036B" w:rsidP="005F036B">
            <w:pPr>
              <w:spacing w:line="480" w:lineRule="exact"/>
              <w:ind w:firstLineChars="0" w:firstLine="0"/>
            </w:pPr>
            <w:r w:rsidRPr="005F036B">
              <w:t>ks_df &lt;- data.frame(Threshold = cutoffs, TPR = tpr_vals, FPR = fpr_vals)</w:t>
            </w:r>
          </w:p>
          <w:p w14:paraId="382458F5" w14:textId="77777777" w:rsidR="005F036B" w:rsidRPr="005F036B" w:rsidRDefault="005F036B" w:rsidP="005F036B">
            <w:pPr>
              <w:spacing w:line="480" w:lineRule="exact"/>
              <w:ind w:firstLineChars="0" w:firstLine="0"/>
            </w:pPr>
            <w:r w:rsidRPr="005F036B">
              <w:t>p_ks &lt;- ggplot(ks_df, aes(x = Threshold)) +</w:t>
            </w:r>
          </w:p>
          <w:p w14:paraId="65758206" w14:textId="77777777" w:rsidR="005F036B" w:rsidRPr="005F036B" w:rsidRDefault="005F036B" w:rsidP="005F036B">
            <w:pPr>
              <w:spacing w:line="480" w:lineRule="exact"/>
              <w:ind w:firstLineChars="0" w:firstLine="0"/>
            </w:pPr>
            <w:r w:rsidRPr="005F036B">
              <w:t>  geom_line(aes(y = TPR, color = "TPR"), linewidth = 1.2) +</w:t>
            </w:r>
          </w:p>
          <w:p w14:paraId="680A03E8" w14:textId="77777777" w:rsidR="005F036B" w:rsidRPr="005F036B" w:rsidRDefault="005F036B" w:rsidP="005F036B">
            <w:pPr>
              <w:spacing w:line="480" w:lineRule="exact"/>
              <w:ind w:firstLineChars="0" w:firstLine="0"/>
            </w:pPr>
            <w:r w:rsidRPr="005F036B">
              <w:t>  geom_line(aes(y = FPR, color = "FPR"), linewidth = 1.2) +</w:t>
            </w:r>
          </w:p>
          <w:p w14:paraId="6344D26A" w14:textId="77777777" w:rsidR="005F036B" w:rsidRPr="005F036B" w:rsidRDefault="005F036B" w:rsidP="005F036B">
            <w:pPr>
              <w:spacing w:line="480" w:lineRule="exact"/>
              <w:ind w:firstLineChars="0" w:firstLine="0"/>
            </w:pPr>
            <w:r w:rsidRPr="005F036B">
              <w:t>  geom_vline(xintercept = cutoffs[ks_index], linetype = "dashed", color = "black") +</w:t>
            </w:r>
          </w:p>
          <w:p w14:paraId="6249255E" w14:textId="77777777" w:rsidR="005F036B" w:rsidRPr="005F036B" w:rsidRDefault="005F036B" w:rsidP="005F036B">
            <w:pPr>
              <w:spacing w:line="480" w:lineRule="exact"/>
              <w:ind w:firstLineChars="0" w:firstLine="0"/>
            </w:pPr>
            <w:r w:rsidRPr="005F036B">
              <w:t>  scale_color_manual(name = "Metrics", values = c("TPR" = theme_colors[4], "FPR" = theme_colors[2])) +</w:t>
            </w:r>
          </w:p>
          <w:p w14:paraId="2B2B6077" w14:textId="77777777" w:rsidR="005F036B" w:rsidRPr="005F036B" w:rsidRDefault="005F036B" w:rsidP="005F036B">
            <w:pPr>
              <w:spacing w:line="480" w:lineRule="exact"/>
              <w:ind w:firstLineChars="0" w:firstLine="0"/>
            </w:pPr>
            <w:r w:rsidRPr="005F036B">
              <w:t>  theme_minimal(base_size = 14) +</w:t>
            </w:r>
          </w:p>
          <w:p w14:paraId="3A207C7D" w14:textId="77777777" w:rsidR="005F036B" w:rsidRPr="005F036B" w:rsidRDefault="005F036B" w:rsidP="005F036B">
            <w:pPr>
              <w:spacing w:line="480" w:lineRule="exact"/>
              <w:ind w:firstLineChars="0" w:firstLine="0"/>
            </w:pPr>
            <w:r w:rsidRPr="005F036B">
              <w:t>  labs(title = "KS Curve", subtitle = sprintf("KS Statistic = %.4f", ks_stat),</w:t>
            </w:r>
          </w:p>
          <w:p w14:paraId="0B54974A" w14:textId="77777777" w:rsidR="005F036B" w:rsidRPr="005F036B" w:rsidRDefault="005F036B" w:rsidP="005F036B">
            <w:pPr>
              <w:spacing w:line="480" w:lineRule="exact"/>
              <w:ind w:firstLineChars="0" w:firstLine="0"/>
            </w:pPr>
            <w:r w:rsidRPr="005F036B">
              <w:t>       x = "Probability Threshold", y = "Cumulative Rate") +</w:t>
            </w:r>
          </w:p>
          <w:p w14:paraId="473C971F" w14:textId="77777777" w:rsidR="005F036B" w:rsidRPr="005F036B" w:rsidRDefault="005F036B" w:rsidP="005F036B">
            <w:pPr>
              <w:spacing w:line="480" w:lineRule="exact"/>
              <w:ind w:firstLineChars="0" w:firstLine="0"/>
            </w:pPr>
            <w:r w:rsidRPr="005F036B">
              <w:t>  theme(panel.grid.minor = element_blank(), plot.title = element_text(face = "bold", size = 15), legend.position = "bottom")</w:t>
            </w:r>
          </w:p>
          <w:p w14:paraId="7A7E64AA" w14:textId="77777777" w:rsidR="005F036B" w:rsidRPr="005F036B" w:rsidRDefault="005F036B" w:rsidP="005F036B">
            <w:pPr>
              <w:spacing w:line="480" w:lineRule="exact"/>
              <w:ind w:firstLineChars="0" w:firstLine="0"/>
            </w:pPr>
          </w:p>
          <w:p w14:paraId="5DE8B6E1" w14:textId="77777777" w:rsidR="005F036B" w:rsidRPr="005F036B" w:rsidRDefault="005F036B" w:rsidP="005F036B">
            <w:pPr>
              <w:spacing w:line="480" w:lineRule="exact"/>
              <w:ind w:firstLineChars="0" w:firstLine="0"/>
            </w:pPr>
            <w:r w:rsidRPr="005F036B">
              <w:t xml:space="preserve"># </w:t>
            </w:r>
            <w:r w:rsidRPr="005F036B">
              <w:t>绘制校准曲线</w:t>
            </w:r>
          </w:p>
          <w:p w14:paraId="43BCCFF2" w14:textId="77777777" w:rsidR="005F036B" w:rsidRPr="005F036B" w:rsidRDefault="005F036B" w:rsidP="005F036B">
            <w:pPr>
              <w:spacing w:line="480" w:lineRule="exact"/>
              <w:ind w:firstLineChars="0" w:firstLine="0"/>
            </w:pPr>
            <w:r w:rsidRPr="005F036B">
              <w:t>calib_data &lt;- data.frame(</w:t>
            </w:r>
          </w:p>
          <w:p w14:paraId="3D825A92" w14:textId="77777777" w:rsidR="005F036B" w:rsidRPr="005F036B" w:rsidRDefault="005F036B" w:rsidP="005F036B">
            <w:pPr>
              <w:spacing w:line="480" w:lineRule="exact"/>
              <w:ind w:firstLineChars="0" w:firstLine="0"/>
            </w:pPr>
            <w:r w:rsidRPr="005F036B">
              <w:t>  obs = factor(ifelse(Y_test_bin == 1, "Bankruptcy", "Healthy"), levels = c("Bankruptcy", "Healthy")),</w:t>
            </w:r>
          </w:p>
          <w:p w14:paraId="4CD95CD8" w14:textId="77777777" w:rsidR="005F036B" w:rsidRPr="005F036B" w:rsidRDefault="005F036B" w:rsidP="005F036B">
            <w:pPr>
              <w:spacing w:line="480" w:lineRule="exact"/>
              <w:ind w:firstLineChars="0" w:firstLine="0"/>
            </w:pPr>
            <w:r w:rsidRPr="005F036B">
              <w:t>  Bankruptcy = prob_pred</w:t>
            </w:r>
          </w:p>
          <w:p w14:paraId="49CBA116" w14:textId="77777777" w:rsidR="005F036B" w:rsidRPr="005F036B" w:rsidRDefault="005F036B" w:rsidP="005F036B">
            <w:pPr>
              <w:spacing w:line="480" w:lineRule="exact"/>
              <w:ind w:firstLineChars="0" w:firstLine="0"/>
            </w:pPr>
            <w:r w:rsidRPr="005F036B">
              <w:t>)</w:t>
            </w:r>
          </w:p>
          <w:p w14:paraId="23EFA1EF" w14:textId="77777777" w:rsidR="005F036B" w:rsidRPr="005F036B" w:rsidRDefault="005F036B" w:rsidP="005F036B">
            <w:pPr>
              <w:spacing w:line="480" w:lineRule="exact"/>
              <w:ind w:firstLineChars="0" w:firstLine="0"/>
            </w:pPr>
            <w:r w:rsidRPr="005F036B">
              <w:t>calib_obj &lt;- calibration(obs ~ Bankruptcy, data = calib_data, class = "Bankruptcy", cuts = 10)</w:t>
            </w:r>
          </w:p>
          <w:p w14:paraId="3B24189A" w14:textId="77777777" w:rsidR="005F036B" w:rsidRPr="005F036B" w:rsidRDefault="005F036B" w:rsidP="005F036B">
            <w:pPr>
              <w:spacing w:line="480" w:lineRule="exact"/>
              <w:ind w:firstLineChars="0" w:firstLine="0"/>
            </w:pPr>
            <w:r w:rsidRPr="005F036B">
              <w:t>calib_df &lt;- calib_obj$data</w:t>
            </w:r>
          </w:p>
          <w:p w14:paraId="72D0B06C" w14:textId="77777777" w:rsidR="005F036B" w:rsidRPr="005F036B" w:rsidRDefault="005F036B" w:rsidP="005F036B">
            <w:pPr>
              <w:spacing w:line="480" w:lineRule="exact"/>
              <w:ind w:firstLineChars="0" w:firstLine="0"/>
            </w:pPr>
          </w:p>
          <w:p w14:paraId="4B0D0F54" w14:textId="77777777" w:rsidR="005F036B" w:rsidRPr="005F036B" w:rsidRDefault="005F036B" w:rsidP="005F036B">
            <w:pPr>
              <w:spacing w:line="480" w:lineRule="exact"/>
              <w:ind w:firstLineChars="0" w:firstLine="0"/>
            </w:pPr>
            <w:r w:rsidRPr="005F036B">
              <w:t>p_calib &lt;- ggplot(calib_df, aes(x = midpoint, y = Percent)) +</w:t>
            </w:r>
          </w:p>
          <w:p w14:paraId="4F11D92A" w14:textId="77777777" w:rsidR="005F036B" w:rsidRPr="005F036B" w:rsidRDefault="005F036B" w:rsidP="005F036B">
            <w:pPr>
              <w:spacing w:line="480" w:lineRule="exact"/>
              <w:ind w:firstLineChars="0" w:firstLine="0"/>
            </w:pPr>
            <w:r w:rsidRPr="005F036B">
              <w:lastRenderedPageBreak/>
              <w:t>  geom_line(color = theme_colors[6], linewidth = 1.2) +</w:t>
            </w:r>
          </w:p>
          <w:p w14:paraId="7AC4FD51" w14:textId="77777777" w:rsidR="005F036B" w:rsidRPr="005F036B" w:rsidRDefault="005F036B" w:rsidP="005F036B">
            <w:pPr>
              <w:spacing w:line="480" w:lineRule="exact"/>
              <w:ind w:firstLineChars="0" w:firstLine="0"/>
            </w:pPr>
            <w:r w:rsidRPr="005F036B">
              <w:t>  geom_point(color = theme_colors[6], size = 3) +</w:t>
            </w:r>
          </w:p>
          <w:p w14:paraId="7236FD31" w14:textId="77777777" w:rsidR="005F036B" w:rsidRPr="005F036B" w:rsidRDefault="005F036B" w:rsidP="005F036B">
            <w:pPr>
              <w:spacing w:line="480" w:lineRule="exact"/>
              <w:ind w:firstLineChars="0" w:firstLine="0"/>
            </w:pPr>
            <w:r w:rsidRPr="005F036B">
              <w:t>  geom_abline(slope = 1, intercept = 0, linetype = "dashed", color = "gray") +</w:t>
            </w:r>
          </w:p>
          <w:p w14:paraId="429C28E0" w14:textId="77777777" w:rsidR="005F036B" w:rsidRPr="005F036B" w:rsidRDefault="005F036B" w:rsidP="005F036B">
            <w:pPr>
              <w:spacing w:line="480" w:lineRule="exact"/>
              <w:ind w:firstLineChars="0" w:firstLine="0"/>
            </w:pPr>
            <w:r w:rsidRPr="005F036B">
              <w:t>  theme_minimal(base_size = 14) +</w:t>
            </w:r>
          </w:p>
          <w:p w14:paraId="7BD8FEC0" w14:textId="77777777" w:rsidR="005F036B" w:rsidRPr="005F036B" w:rsidRDefault="005F036B" w:rsidP="005F036B">
            <w:pPr>
              <w:spacing w:line="480" w:lineRule="exact"/>
              <w:ind w:firstLineChars="0" w:firstLine="0"/>
            </w:pPr>
            <w:r w:rsidRPr="005F036B">
              <w:t>  labs(title = "Calibration Curve (Reliability Diagram)",</w:t>
            </w:r>
          </w:p>
          <w:p w14:paraId="4EB202BC" w14:textId="77777777" w:rsidR="005F036B" w:rsidRPr="005F036B" w:rsidRDefault="005F036B" w:rsidP="005F036B">
            <w:pPr>
              <w:spacing w:line="480" w:lineRule="exact"/>
              <w:ind w:firstLineChars="0" w:firstLine="0"/>
            </w:pPr>
            <w:r w:rsidRPr="005F036B">
              <w:t>       x = "Bin Midpoint (Predicted Probability %)", y = "Observed Event Percentage (%)") +</w:t>
            </w:r>
          </w:p>
          <w:p w14:paraId="1E1FD139" w14:textId="77777777" w:rsidR="005F036B" w:rsidRPr="005F036B" w:rsidRDefault="005F036B" w:rsidP="005F036B">
            <w:pPr>
              <w:spacing w:line="480" w:lineRule="exact"/>
              <w:ind w:firstLineChars="0" w:firstLine="0"/>
            </w:pPr>
            <w:r w:rsidRPr="005F036B">
              <w:t>  theme(panel.grid.minor = element_blank(), plot.title = element_text(face = "bold", size = 15))</w:t>
            </w:r>
          </w:p>
          <w:p w14:paraId="45AA32E6" w14:textId="77777777" w:rsidR="005F036B" w:rsidRPr="005F036B" w:rsidRDefault="005F036B" w:rsidP="005F036B">
            <w:pPr>
              <w:spacing w:line="480" w:lineRule="exact"/>
              <w:ind w:firstLineChars="0" w:firstLine="0"/>
            </w:pPr>
          </w:p>
          <w:p w14:paraId="2D6F8E6D" w14:textId="77777777" w:rsidR="005F036B" w:rsidRPr="005F036B" w:rsidRDefault="005F036B" w:rsidP="005F036B">
            <w:pPr>
              <w:spacing w:line="480" w:lineRule="exact"/>
              <w:ind w:firstLineChars="0" w:firstLine="0"/>
            </w:pPr>
            <w:r w:rsidRPr="005F036B">
              <w:t xml:space="preserve"># </w:t>
            </w:r>
            <w:r w:rsidRPr="005F036B">
              <w:t>绘制特征系数重要性图（编号映射避免长变量名）</w:t>
            </w:r>
          </w:p>
          <w:p w14:paraId="2BB7C284" w14:textId="77777777" w:rsidR="005F036B" w:rsidRPr="005F036B" w:rsidRDefault="005F036B" w:rsidP="005F036B">
            <w:pPr>
              <w:spacing w:line="480" w:lineRule="exact"/>
              <w:ind w:firstLineChars="0" w:firstLine="0"/>
            </w:pPr>
            <w:r w:rsidRPr="005F036B">
              <w:t>all_coefs &lt;- coef(cv_scad)</w:t>
            </w:r>
          </w:p>
          <w:p w14:paraId="43AE1067" w14:textId="77777777" w:rsidR="005F036B" w:rsidRPr="005F036B" w:rsidRDefault="005F036B" w:rsidP="005F036B">
            <w:pPr>
              <w:spacing w:line="480" w:lineRule="exact"/>
              <w:ind w:firstLineChars="0" w:firstLine="0"/>
            </w:pPr>
            <w:r w:rsidRPr="005F036B">
              <w:t>active_coefs &lt;- all_coefs[-1][all_coefs[-1] != 0]</w:t>
            </w:r>
          </w:p>
          <w:p w14:paraId="07B82014" w14:textId="77777777" w:rsidR="005F036B" w:rsidRPr="005F036B" w:rsidRDefault="005F036B" w:rsidP="005F036B">
            <w:pPr>
              <w:spacing w:line="480" w:lineRule="exact"/>
              <w:ind w:firstLineChars="0" w:firstLine="0"/>
            </w:pPr>
          </w:p>
          <w:p w14:paraId="3DB35EE1" w14:textId="77777777" w:rsidR="005F036B" w:rsidRPr="005F036B" w:rsidRDefault="005F036B" w:rsidP="005F036B">
            <w:pPr>
              <w:spacing w:line="480" w:lineRule="exact"/>
              <w:ind w:firstLineChars="0" w:firstLine="0"/>
            </w:pPr>
            <w:r w:rsidRPr="005F036B">
              <w:t>if(length(active_coefs) &gt; 0) {</w:t>
            </w:r>
          </w:p>
          <w:p w14:paraId="254BBFBF" w14:textId="77777777" w:rsidR="005F036B" w:rsidRPr="005F036B" w:rsidRDefault="005F036B" w:rsidP="005F036B">
            <w:pPr>
              <w:spacing w:line="480" w:lineRule="exact"/>
              <w:ind w:firstLineChars="0" w:firstLine="0"/>
            </w:pPr>
            <w:r w:rsidRPr="005F036B">
              <w:t>  coef_df &lt;- data.frame(Feature_Name = names(active_coefs), Coefficient = active_coefs)</w:t>
            </w:r>
          </w:p>
          <w:p w14:paraId="6607CC57" w14:textId="77777777" w:rsidR="005F036B" w:rsidRPr="005F036B" w:rsidRDefault="005F036B" w:rsidP="005F036B">
            <w:pPr>
              <w:spacing w:line="480" w:lineRule="exact"/>
              <w:ind w:firstLineChars="0" w:firstLine="0"/>
            </w:pPr>
            <w:r w:rsidRPr="005F036B">
              <w:t>  coef_df &lt;- coef_df[order(abs(coef_df$Coefficient), decreasing = TRUE), ]</w:t>
            </w:r>
          </w:p>
          <w:p w14:paraId="54370A29" w14:textId="77777777" w:rsidR="005F036B" w:rsidRPr="005F036B" w:rsidRDefault="005F036B" w:rsidP="005F036B">
            <w:pPr>
              <w:spacing w:line="480" w:lineRule="exact"/>
              <w:ind w:firstLineChars="0" w:firstLine="0"/>
            </w:pPr>
          </w:p>
          <w:p w14:paraId="5E8D9797" w14:textId="77777777" w:rsidR="005F036B" w:rsidRPr="005F036B" w:rsidRDefault="005F036B" w:rsidP="005F036B">
            <w:pPr>
              <w:spacing w:line="480" w:lineRule="exact"/>
              <w:ind w:firstLineChars="0" w:firstLine="0"/>
            </w:pPr>
            <w:r w:rsidRPr="005F036B">
              <w:t xml:space="preserve">  # </w:t>
            </w:r>
            <w:r w:rsidRPr="005F036B">
              <w:t>生成两位数编号</w:t>
            </w:r>
            <w:r w:rsidRPr="005F036B">
              <w:t xml:space="preserve"> (F01, F02...)</w:t>
            </w:r>
          </w:p>
          <w:p w14:paraId="78FD6DBE" w14:textId="77777777" w:rsidR="005F036B" w:rsidRPr="005F036B" w:rsidRDefault="005F036B" w:rsidP="005F036B">
            <w:pPr>
              <w:spacing w:line="480" w:lineRule="exact"/>
              <w:ind w:firstLineChars="0" w:firstLine="0"/>
            </w:pPr>
            <w:r w:rsidRPr="005F036B">
              <w:t>  num_active &lt;- nrow(coef_df)</w:t>
            </w:r>
          </w:p>
          <w:p w14:paraId="2D6815D3" w14:textId="77777777" w:rsidR="005F036B" w:rsidRPr="005F036B" w:rsidRDefault="005F036B" w:rsidP="005F036B">
            <w:pPr>
              <w:spacing w:line="480" w:lineRule="exact"/>
              <w:ind w:firstLineChars="0" w:firstLine="0"/>
            </w:pPr>
            <w:r w:rsidRPr="005F036B">
              <w:t>  coef_df$Feature_ID &lt;- paste0("F", sprintf("%02d", 1:num_active))</w:t>
            </w:r>
          </w:p>
          <w:p w14:paraId="0D1A069D" w14:textId="77777777" w:rsidR="005F036B" w:rsidRPr="005F036B" w:rsidRDefault="005F036B" w:rsidP="005F036B">
            <w:pPr>
              <w:spacing w:line="480" w:lineRule="exact"/>
              <w:ind w:firstLineChars="0" w:firstLine="0"/>
            </w:pPr>
          </w:p>
          <w:p w14:paraId="3A7C6909" w14:textId="77777777" w:rsidR="005F036B" w:rsidRPr="005F036B" w:rsidRDefault="005F036B" w:rsidP="005F036B">
            <w:pPr>
              <w:spacing w:line="480" w:lineRule="exact"/>
              <w:ind w:firstLineChars="0" w:firstLine="0"/>
            </w:pPr>
            <w:r w:rsidRPr="005F036B">
              <w:t>  coef_df$Feature_ID &lt;- factor(coef_df$Feature_ID, levels = coef_df$Feature_ID)</w:t>
            </w:r>
          </w:p>
          <w:p w14:paraId="51D65A5B" w14:textId="77777777" w:rsidR="005F036B" w:rsidRPr="005F036B" w:rsidRDefault="005F036B" w:rsidP="005F036B">
            <w:pPr>
              <w:spacing w:line="480" w:lineRule="exact"/>
              <w:ind w:firstLineChars="0" w:firstLine="0"/>
            </w:pPr>
          </w:p>
          <w:p w14:paraId="275537F7" w14:textId="77777777" w:rsidR="005F036B" w:rsidRPr="005F036B" w:rsidRDefault="005F036B" w:rsidP="005F036B">
            <w:pPr>
              <w:spacing w:line="480" w:lineRule="exact"/>
              <w:ind w:firstLineChars="0" w:firstLine="0"/>
            </w:pPr>
            <w:r w:rsidRPr="005F036B">
              <w:t xml:space="preserve">  # </w:t>
            </w:r>
            <w:r w:rsidRPr="005F036B">
              <w:t>提取编号</w:t>
            </w:r>
            <w:r w:rsidRPr="005F036B">
              <w:t>-</w:t>
            </w:r>
            <w:r w:rsidRPr="005F036B">
              <w:t>原始名映射表供报告使用</w:t>
            </w:r>
          </w:p>
          <w:p w14:paraId="0B50CF95" w14:textId="77777777" w:rsidR="005F036B" w:rsidRPr="005F036B" w:rsidRDefault="005F036B" w:rsidP="005F036B">
            <w:pPr>
              <w:spacing w:line="480" w:lineRule="exact"/>
              <w:ind w:firstLineChars="0" w:firstLine="0"/>
            </w:pPr>
            <w:r w:rsidRPr="005F036B">
              <w:t>  feature_mapping_table &lt;- coef_df[, c("Feature_ID", "Feature_Name", "Coefficient")]</w:t>
            </w:r>
          </w:p>
          <w:p w14:paraId="36383A3B" w14:textId="77777777" w:rsidR="005F036B" w:rsidRPr="005F036B" w:rsidRDefault="005F036B" w:rsidP="005F036B">
            <w:pPr>
              <w:spacing w:line="480" w:lineRule="exact"/>
              <w:ind w:firstLineChars="0" w:firstLine="0"/>
            </w:pPr>
          </w:p>
          <w:p w14:paraId="261EBEA1" w14:textId="77777777" w:rsidR="005F036B" w:rsidRPr="005F036B" w:rsidRDefault="005F036B" w:rsidP="005F036B">
            <w:pPr>
              <w:spacing w:line="480" w:lineRule="exact"/>
              <w:ind w:firstLineChars="0" w:firstLine="0"/>
            </w:pPr>
            <w:r w:rsidRPr="005F036B">
              <w:t>  p_coef &lt;- ggplot(coef_df, aes(x = Feature_ID, y = Coefficient, fill = Coefficient &gt; 0)) +</w:t>
            </w:r>
          </w:p>
          <w:p w14:paraId="0483EE20" w14:textId="77777777" w:rsidR="005F036B" w:rsidRPr="005F036B" w:rsidRDefault="005F036B" w:rsidP="005F036B">
            <w:pPr>
              <w:spacing w:line="480" w:lineRule="exact"/>
              <w:ind w:firstLineChars="0" w:firstLine="0"/>
            </w:pPr>
            <w:r w:rsidRPr="005F036B">
              <w:lastRenderedPageBreak/>
              <w:t>    geom_bar(stat = "identity", width = 0.6) +</w:t>
            </w:r>
          </w:p>
          <w:p w14:paraId="5452E79D" w14:textId="77777777" w:rsidR="005F036B" w:rsidRPr="005F036B" w:rsidRDefault="005F036B" w:rsidP="005F036B">
            <w:pPr>
              <w:spacing w:line="480" w:lineRule="exact"/>
              <w:ind w:firstLineChars="0" w:firstLine="0"/>
            </w:pPr>
            <w:r w:rsidRPr="005F036B">
              <w:t>    scale_fill_manual(values = c("TRUE" = theme_colors[4], "FALSE" = theme_colors[2]), guide = "none") +</w:t>
            </w:r>
          </w:p>
          <w:p w14:paraId="0B8C4F66" w14:textId="77777777" w:rsidR="005F036B" w:rsidRPr="005F036B" w:rsidRDefault="005F036B" w:rsidP="005F036B">
            <w:pPr>
              <w:spacing w:line="480" w:lineRule="exact"/>
              <w:ind w:firstLineChars="0" w:firstLine="0"/>
            </w:pPr>
            <w:r w:rsidRPr="005F036B">
              <w:t>    coord_flip() +</w:t>
            </w:r>
          </w:p>
          <w:p w14:paraId="20CEBBF9" w14:textId="77777777" w:rsidR="005F036B" w:rsidRPr="005F036B" w:rsidRDefault="005F036B" w:rsidP="005F036B">
            <w:pPr>
              <w:spacing w:line="480" w:lineRule="exact"/>
              <w:ind w:firstLineChars="0" w:firstLine="0"/>
            </w:pPr>
            <w:r w:rsidRPr="005F036B">
              <w:t>    theme_minimal(base_size = 14) +</w:t>
            </w:r>
          </w:p>
          <w:p w14:paraId="360DF09C" w14:textId="77777777" w:rsidR="005F036B" w:rsidRPr="005F036B" w:rsidRDefault="005F036B" w:rsidP="005F036B">
            <w:pPr>
              <w:spacing w:line="480" w:lineRule="exact"/>
              <w:ind w:firstLineChars="0" w:firstLine="0"/>
            </w:pPr>
            <w:r w:rsidRPr="005F036B">
              <w:t>    labs(title = "SCAD Feature Importance (Mapped)",</w:t>
            </w:r>
          </w:p>
          <w:p w14:paraId="4FD47081" w14:textId="77777777" w:rsidR="005F036B" w:rsidRPr="005F036B" w:rsidRDefault="005F036B" w:rsidP="005F036B">
            <w:pPr>
              <w:spacing w:line="480" w:lineRule="exact"/>
              <w:ind w:firstLineChars="0" w:firstLine="0"/>
            </w:pPr>
            <w:r w:rsidRPr="005F036B">
              <w:t>         subtitle = "See table below for feature definitions",</w:t>
            </w:r>
          </w:p>
          <w:p w14:paraId="23ECEAEB" w14:textId="77777777" w:rsidR="005F036B" w:rsidRPr="005F036B" w:rsidRDefault="005F036B" w:rsidP="005F036B">
            <w:pPr>
              <w:spacing w:line="480" w:lineRule="exact"/>
              <w:ind w:firstLineChars="0" w:firstLine="0"/>
            </w:pPr>
            <w:r w:rsidRPr="005F036B">
              <w:t>         x = "Feature ID", y = "Coefficient Value") +</w:t>
            </w:r>
          </w:p>
          <w:p w14:paraId="52FCFBFB" w14:textId="77777777" w:rsidR="005F036B" w:rsidRPr="005F036B" w:rsidRDefault="005F036B" w:rsidP="005F036B">
            <w:pPr>
              <w:spacing w:line="480" w:lineRule="exact"/>
              <w:ind w:firstLineChars="0" w:firstLine="0"/>
            </w:pPr>
            <w:r w:rsidRPr="005F036B">
              <w:t>    theme(panel.grid.minor = element_blank(),</w:t>
            </w:r>
          </w:p>
          <w:p w14:paraId="4E5BB861" w14:textId="77777777" w:rsidR="005F036B" w:rsidRPr="005F036B" w:rsidRDefault="005F036B" w:rsidP="005F036B">
            <w:pPr>
              <w:spacing w:line="480" w:lineRule="exact"/>
              <w:ind w:firstLineChars="0" w:firstLine="0"/>
            </w:pPr>
            <w:r w:rsidRPr="005F036B">
              <w:t>          plot.title = element_text(face = "bold", size = 15))</w:t>
            </w:r>
          </w:p>
          <w:p w14:paraId="2FBD462B" w14:textId="77777777" w:rsidR="005F036B" w:rsidRPr="005F036B" w:rsidRDefault="005F036B" w:rsidP="005F036B">
            <w:pPr>
              <w:spacing w:line="480" w:lineRule="exact"/>
              <w:ind w:firstLineChars="0" w:firstLine="0"/>
            </w:pPr>
          </w:p>
          <w:p w14:paraId="0B39ACCD" w14:textId="77777777" w:rsidR="005F036B" w:rsidRPr="005F036B" w:rsidRDefault="005F036B" w:rsidP="005F036B">
            <w:pPr>
              <w:spacing w:line="480" w:lineRule="exact"/>
              <w:ind w:firstLineChars="0" w:firstLine="0"/>
            </w:pPr>
            <w:r w:rsidRPr="005F036B">
              <w:t>  print(p_coef)</w:t>
            </w:r>
          </w:p>
          <w:p w14:paraId="3EA6EB65" w14:textId="77777777" w:rsidR="005F036B" w:rsidRPr="005F036B" w:rsidRDefault="005F036B" w:rsidP="005F036B">
            <w:pPr>
              <w:spacing w:line="480" w:lineRule="exact"/>
              <w:ind w:firstLineChars="0" w:firstLine="0"/>
            </w:pPr>
          </w:p>
          <w:p w14:paraId="24A16101" w14:textId="77777777" w:rsidR="005F036B" w:rsidRPr="005F036B" w:rsidRDefault="005F036B" w:rsidP="005F036B">
            <w:pPr>
              <w:spacing w:line="480" w:lineRule="exact"/>
              <w:ind w:firstLineChars="0" w:firstLine="0"/>
            </w:pPr>
            <w:r w:rsidRPr="005F036B">
              <w:t>  cat("\n--- SCAD Feature ID Mapping Table ---\n")</w:t>
            </w:r>
          </w:p>
          <w:p w14:paraId="5E1318A3" w14:textId="77777777" w:rsidR="005F036B" w:rsidRPr="005F036B" w:rsidRDefault="005F036B" w:rsidP="005F036B">
            <w:pPr>
              <w:spacing w:line="480" w:lineRule="exact"/>
              <w:ind w:firstLineChars="0" w:firstLine="0"/>
            </w:pPr>
            <w:r w:rsidRPr="005F036B">
              <w:t>  print(feature_mapping_table, row.names = FALSE)</w:t>
            </w:r>
          </w:p>
          <w:p w14:paraId="1DA504AD" w14:textId="77777777" w:rsidR="005F036B" w:rsidRPr="005F036B" w:rsidRDefault="005F036B" w:rsidP="005F036B">
            <w:pPr>
              <w:spacing w:line="480" w:lineRule="exact"/>
              <w:ind w:firstLineChars="0" w:firstLine="0"/>
            </w:pPr>
            <w:r w:rsidRPr="005F036B">
              <w:t>  cat("--------------------------------------\n")</w:t>
            </w:r>
          </w:p>
          <w:p w14:paraId="5EB1240F" w14:textId="77777777" w:rsidR="005F036B" w:rsidRPr="005F036B" w:rsidRDefault="005F036B" w:rsidP="005F036B">
            <w:pPr>
              <w:spacing w:line="480" w:lineRule="exact"/>
              <w:ind w:firstLineChars="0" w:firstLine="0"/>
            </w:pPr>
            <w:r w:rsidRPr="005F036B">
              <w:t>}</w:t>
            </w:r>
          </w:p>
          <w:p w14:paraId="4CC12AAA" w14:textId="77777777" w:rsidR="005F036B" w:rsidRPr="005F036B" w:rsidRDefault="005F036B" w:rsidP="005F036B">
            <w:pPr>
              <w:spacing w:line="480" w:lineRule="exact"/>
              <w:ind w:firstLineChars="0" w:firstLine="0"/>
            </w:pPr>
          </w:p>
          <w:p w14:paraId="298EA615" w14:textId="77777777" w:rsidR="005F036B" w:rsidRPr="005F036B" w:rsidRDefault="005F036B" w:rsidP="005F036B">
            <w:pPr>
              <w:spacing w:line="480" w:lineRule="exact"/>
              <w:ind w:firstLineChars="0" w:firstLine="0"/>
            </w:pPr>
            <w:r w:rsidRPr="005F036B">
              <w:t xml:space="preserve"># </w:t>
            </w:r>
            <w:r w:rsidRPr="005F036B">
              <w:t>组合并输出所有评估图表</w:t>
            </w:r>
          </w:p>
          <w:p w14:paraId="608643CD" w14:textId="77777777" w:rsidR="005F036B" w:rsidRPr="005F036B" w:rsidRDefault="005F036B" w:rsidP="005F036B">
            <w:pPr>
              <w:spacing w:line="480" w:lineRule="exact"/>
              <w:ind w:firstLineChars="0" w:firstLine="0"/>
            </w:pPr>
            <w:r w:rsidRPr="005F036B">
              <w:t>p_combined &lt;- (p_roc | p_pr) /</w:t>
            </w:r>
          </w:p>
          <w:p w14:paraId="19E3F6F4" w14:textId="77777777" w:rsidR="005F036B" w:rsidRPr="005F036B" w:rsidRDefault="005F036B" w:rsidP="005F036B">
            <w:pPr>
              <w:spacing w:line="480" w:lineRule="exact"/>
              <w:ind w:firstLineChars="0" w:firstLine="0"/>
            </w:pPr>
            <w:r w:rsidRPr="005F036B">
              <w:t>  (p_ks | p_calib) +</w:t>
            </w:r>
          </w:p>
          <w:p w14:paraId="59859C32" w14:textId="77777777" w:rsidR="005F036B" w:rsidRPr="005F036B" w:rsidRDefault="005F036B" w:rsidP="005F036B">
            <w:pPr>
              <w:spacing w:line="480" w:lineRule="exact"/>
              <w:ind w:firstLineChars="0" w:firstLine="0"/>
            </w:pPr>
            <w:r w:rsidRPr="005F036B">
              <w:t>  plot_annotation(</w:t>
            </w:r>
          </w:p>
          <w:p w14:paraId="75C614C9" w14:textId="77777777" w:rsidR="005F036B" w:rsidRPr="005F036B" w:rsidRDefault="005F036B" w:rsidP="005F036B">
            <w:pPr>
              <w:spacing w:line="480" w:lineRule="exact"/>
              <w:ind w:firstLineChars="0" w:firstLine="0"/>
            </w:pPr>
            <w:r w:rsidRPr="005F036B">
              <w:t>    title = "Comprehensive Model Evaluation Metrics",</w:t>
            </w:r>
          </w:p>
          <w:p w14:paraId="4B184F11" w14:textId="77777777" w:rsidR="005F036B" w:rsidRPr="005F036B" w:rsidRDefault="005F036B" w:rsidP="005F036B">
            <w:pPr>
              <w:spacing w:line="480" w:lineRule="exact"/>
              <w:ind w:firstLineChars="0" w:firstLine="0"/>
            </w:pPr>
            <w:r w:rsidRPr="005F036B">
              <w:t>    theme = theme(plot.title = element_text(face = "bold", size = 18, hjust = 0.5))</w:t>
            </w:r>
          </w:p>
          <w:p w14:paraId="7E9E1650" w14:textId="77777777" w:rsidR="005F036B" w:rsidRPr="005F036B" w:rsidRDefault="005F036B" w:rsidP="005F036B">
            <w:pPr>
              <w:spacing w:line="480" w:lineRule="exact"/>
              <w:ind w:firstLineChars="0" w:firstLine="0"/>
            </w:pPr>
            <w:r w:rsidRPr="005F036B">
              <w:t>  )</w:t>
            </w:r>
          </w:p>
          <w:p w14:paraId="11CB04C9" w14:textId="77777777" w:rsidR="005F036B" w:rsidRPr="005F036B" w:rsidRDefault="005F036B" w:rsidP="005F036B">
            <w:pPr>
              <w:spacing w:line="480" w:lineRule="exact"/>
              <w:ind w:firstLineChars="0" w:firstLine="0"/>
            </w:pPr>
            <w:r w:rsidRPr="005F036B">
              <w:t>print(p_combined)</w:t>
            </w:r>
          </w:p>
          <w:p w14:paraId="3483411A" w14:textId="77777777" w:rsidR="005F036B" w:rsidRPr="005F036B" w:rsidRDefault="005F036B" w:rsidP="005F036B">
            <w:pPr>
              <w:spacing w:line="480" w:lineRule="exact"/>
              <w:ind w:firstLineChars="0" w:firstLine="0"/>
            </w:pPr>
            <w:r w:rsidRPr="005F036B">
              <w:t>if(exists("p_coef")) print(p_coef)</w:t>
            </w:r>
          </w:p>
          <w:p w14:paraId="2A65511F" w14:textId="77777777" w:rsidR="005F036B" w:rsidRPr="005F036B" w:rsidRDefault="005F036B" w:rsidP="005F036B">
            <w:pPr>
              <w:spacing w:line="480" w:lineRule="exact"/>
              <w:ind w:firstLineChars="0" w:firstLine="0"/>
            </w:pPr>
          </w:p>
          <w:p w14:paraId="0BE5E177" w14:textId="77777777" w:rsidR="005F036B" w:rsidRPr="005F036B" w:rsidRDefault="005F036B" w:rsidP="005F036B">
            <w:pPr>
              <w:spacing w:line="480" w:lineRule="exact"/>
              <w:ind w:firstLineChars="0" w:firstLine="0"/>
            </w:pPr>
            <w:r w:rsidRPr="005F036B">
              <w:lastRenderedPageBreak/>
              <w:t xml:space="preserve"># </w:t>
            </w:r>
            <w:r w:rsidRPr="005F036B">
              <w:t>构建模型评估指标汇总表</w:t>
            </w:r>
          </w:p>
          <w:p w14:paraId="0D07457C" w14:textId="77777777" w:rsidR="005F036B" w:rsidRPr="005F036B" w:rsidRDefault="005F036B" w:rsidP="005F036B">
            <w:pPr>
              <w:spacing w:line="480" w:lineRule="exact"/>
              <w:ind w:firstLineChars="0" w:firstLine="0"/>
            </w:pPr>
            <w:r w:rsidRPr="005F036B">
              <w:t>eval_metrics_df &lt;- data.frame(</w:t>
            </w:r>
          </w:p>
          <w:p w14:paraId="6B0162D0" w14:textId="77777777" w:rsidR="005F036B" w:rsidRPr="005F036B" w:rsidRDefault="005F036B" w:rsidP="005F036B">
            <w:pPr>
              <w:spacing w:line="480" w:lineRule="exact"/>
              <w:ind w:firstLineChars="0" w:firstLine="0"/>
            </w:pPr>
            <w:r w:rsidRPr="005F036B">
              <w:t>  Metric = c("ROC-AUC", "PR-AUC", "KS Statistic", "Optimal Threshold",</w:t>
            </w:r>
          </w:p>
          <w:p w14:paraId="2F38AB51" w14:textId="77777777" w:rsidR="005F036B" w:rsidRPr="005F036B" w:rsidRDefault="005F036B" w:rsidP="005F036B">
            <w:pPr>
              <w:spacing w:line="480" w:lineRule="exact"/>
              <w:ind w:firstLineChars="0" w:firstLine="0"/>
            </w:pPr>
            <w:r w:rsidRPr="005F036B">
              <w:t>             "Precision (PPV)", "Recall (Sensitivity)", "F1-Score", "F2-Score"),</w:t>
            </w:r>
          </w:p>
          <w:p w14:paraId="2C110FAE" w14:textId="77777777" w:rsidR="005F036B" w:rsidRPr="005F036B" w:rsidRDefault="005F036B" w:rsidP="005F036B">
            <w:pPr>
              <w:spacing w:line="480" w:lineRule="exact"/>
              <w:ind w:firstLineChars="0" w:firstLine="0"/>
            </w:pPr>
            <w:r w:rsidRPr="005F036B">
              <w:t>  Value = round(c(auc_value, pr_auc_value, ks_stat, optimal_threshold,</w:t>
            </w:r>
          </w:p>
          <w:p w14:paraId="2593441B" w14:textId="77777777" w:rsidR="005F036B" w:rsidRPr="005F036B" w:rsidRDefault="005F036B" w:rsidP="005F036B">
            <w:pPr>
              <w:spacing w:line="480" w:lineRule="exact"/>
              <w:ind w:firstLineChars="0" w:firstLine="0"/>
            </w:pPr>
            <w:r w:rsidRPr="005F036B">
              <w:t>                  precision, recall, f1_score, f2_score), 4)</w:t>
            </w:r>
          </w:p>
          <w:p w14:paraId="1DA874A3" w14:textId="77777777" w:rsidR="005F036B" w:rsidRPr="005F036B" w:rsidRDefault="005F036B" w:rsidP="005F036B">
            <w:pPr>
              <w:spacing w:line="480" w:lineRule="exact"/>
              <w:ind w:firstLineChars="0" w:firstLine="0"/>
            </w:pPr>
            <w:r w:rsidRPr="005F036B">
              <w:t>)</w:t>
            </w:r>
          </w:p>
          <w:p w14:paraId="628F46DD" w14:textId="77777777" w:rsidR="005F036B" w:rsidRPr="005F036B" w:rsidRDefault="005F036B" w:rsidP="005F036B">
            <w:pPr>
              <w:spacing w:line="480" w:lineRule="exact"/>
              <w:ind w:firstLineChars="0" w:firstLine="0"/>
            </w:pPr>
          </w:p>
          <w:p w14:paraId="2D9E6839" w14:textId="77777777" w:rsidR="005F036B" w:rsidRPr="005F036B" w:rsidRDefault="005F036B" w:rsidP="005F036B">
            <w:pPr>
              <w:spacing w:line="480" w:lineRule="exact"/>
              <w:ind w:firstLineChars="0" w:firstLine="0"/>
            </w:pPr>
            <w:r w:rsidRPr="005F036B">
              <w:t xml:space="preserve"># </w:t>
            </w:r>
            <w:r w:rsidRPr="005F036B">
              <w:t>后选择推断：</w:t>
            </w:r>
            <w:r w:rsidRPr="005F036B">
              <w:t xml:space="preserve">SCAD </w:t>
            </w:r>
            <w:r w:rsidRPr="005F036B">
              <w:t>筛选后拟合标准</w:t>
            </w:r>
            <w:r w:rsidRPr="005F036B">
              <w:t xml:space="preserve"> Logistic </w:t>
            </w:r>
            <w:r w:rsidRPr="005F036B">
              <w:t>回归并计算置信区间</w:t>
            </w:r>
          </w:p>
          <w:p w14:paraId="311127AD" w14:textId="77777777" w:rsidR="005F036B" w:rsidRPr="005F036B" w:rsidRDefault="005F036B" w:rsidP="005F036B">
            <w:pPr>
              <w:spacing w:line="480" w:lineRule="exact"/>
              <w:ind w:firstLineChars="0" w:firstLine="0"/>
            </w:pPr>
            <w:r w:rsidRPr="005F036B">
              <w:t xml:space="preserve"># SCAD </w:t>
            </w:r>
            <w:r w:rsidRPr="005F036B">
              <w:t>完成高维变量筛选后，对选中的变量拟合标准</w:t>
            </w:r>
            <w:r w:rsidRPr="005F036B">
              <w:t xml:space="preserve"> Logistic </w:t>
            </w:r>
            <w:r w:rsidRPr="005F036B">
              <w:t>回归，</w:t>
            </w:r>
          </w:p>
          <w:p w14:paraId="7A2BF0EF" w14:textId="77777777" w:rsidR="005F036B" w:rsidRPr="005F036B" w:rsidRDefault="005F036B" w:rsidP="005F036B">
            <w:pPr>
              <w:spacing w:line="480" w:lineRule="exact"/>
              <w:ind w:firstLineChars="0" w:firstLine="0"/>
            </w:pPr>
            <w:r w:rsidRPr="005F036B">
              <w:t xml:space="preserve"># </w:t>
            </w:r>
            <w:r w:rsidRPr="005F036B">
              <w:t>获得系数估计、标准误、</w:t>
            </w:r>
            <w:r w:rsidRPr="005F036B">
              <w:t xml:space="preserve">p </w:t>
            </w:r>
            <w:r w:rsidRPr="005F036B">
              <w:t>值、置信区间。</w:t>
            </w:r>
          </w:p>
          <w:p w14:paraId="02C6FFE8" w14:textId="77777777" w:rsidR="005F036B" w:rsidRPr="005F036B" w:rsidRDefault="005F036B" w:rsidP="005F036B">
            <w:pPr>
              <w:spacing w:line="480" w:lineRule="exact"/>
              <w:ind w:firstLineChars="0" w:firstLine="0"/>
            </w:pPr>
            <w:r w:rsidRPr="005F036B">
              <w:t xml:space="preserve"># </w:t>
            </w:r>
            <w:r w:rsidRPr="005F036B">
              <w:t>检测</w:t>
            </w:r>
            <w:r w:rsidRPr="005F036B">
              <w:t>"</w:t>
            </w:r>
            <w:r w:rsidRPr="005F036B">
              <w:t>分离</w:t>
            </w:r>
            <w:r w:rsidRPr="005F036B">
              <w:t>"</w:t>
            </w:r>
            <w:r w:rsidRPr="005F036B">
              <w:t>变量</w:t>
            </w:r>
            <w:r w:rsidRPr="005F036B">
              <w:t xml:space="preserve"> (Std_Error &gt; 10) </w:t>
            </w:r>
            <w:r w:rsidRPr="005F036B">
              <w:t>并标记其不可靠性，不强行使用</w:t>
            </w:r>
            <w:r w:rsidRPr="005F036B">
              <w:t xml:space="preserve"> brglm2 </w:t>
            </w:r>
            <w:r w:rsidRPr="005F036B">
              <w:t>导致全局退化。</w:t>
            </w:r>
          </w:p>
          <w:p w14:paraId="27541D28" w14:textId="77777777" w:rsidR="005F036B" w:rsidRPr="005F036B" w:rsidRDefault="005F036B" w:rsidP="005F036B">
            <w:pPr>
              <w:spacing w:line="480" w:lineRule="exact"/>
              <w:ind w:firstLineChars="0" w:firstLine="0"/>
            </w:pPr>
          </w:p>
          <w:p w14:paraId="60EF5203" w14:textId="77777777" w:rsidR="005F036B" w:rsidRPr="005F036B" w:rsidRDefault="005F036B" w:rsidP="005F036B">
            <w:pPr>
              <w:spacing w:line="480" w:lineRule="exact"/>
              <w:ind w:firstLineChars="0" w:firstLine="0"/>
            </w:pPr>
            <w:r w:rsidRPr="005F036B">
              <w:t xml:space="preserve"># </w:t>
            </w:r>
            <w:r w:rsidRPr="005F036B">
              <w:t>核心推断函数：</w:t>
            </w:r>
            <w:r w:rsidRPr="005F036B">
              <w:t xml:space="preserve">SCAD </w:t>
            </w:r>
            <w:r w:rsidRPr="005F036B">
              <w:t>筛选</w:t>
            </w:r>
            <w:r w:rsidRPr="005F036B">
              <w:t xml:space="preserve"> → </w:t>
            </w:r>
            <w:r w:rsidRPr="005F036B">
              <w:t>标准</w:t>
            </w:r>
            <w:r w:rsidRPr="005F036B">
              <w:t xml:space="preserve"> Logistic </w:t>
            </w:r>
            <w:r w:rsidRPr="005F036B">
              <w:t>回归</w:t>
            </w:r>
            <w:r w:rsidRPr="005F036B">
              <w:t xml:space="preserve"> → Bootstrap </w:t>
            </w:r>
            <w:r w:rsidRPr="005F036B">
              <w:t>验证</w:t>
            </w:r>
          </w:p>
          <w:p w14:paraId="582A1CB2" w14:textId="77777777" w:rsidR="005F036B" w:rsidRPr="005F036B" w:rsidRDefault="005F036B" w:rsidP="005F036B">
            <w:pPr>
              <w:spacing w:line="480" w:lineRule="exact"/>
              <w:ind w:firstLineChars="0" w:firstLine="0"/>
            </w:pPr>
            <w:r w:rsidRPr="005F036B">
              <w:t>post_scad_inference &lt;- function(cv_scad_obj, X_train, y_train, weights = NULL,</w:t>
            </w:r>
          </w:p>
          <w:p w14:paraId="629BD02C" w14:textId="77777777" w:rsidR="005F036B" w:rsidRPr="005F036B" w:rsidRDefault="005F036B" w:rsidP="005F036B">
            <w:pPr>
              <w:spacing w:line="480" w:lineRule="exact"/>
              <w:ind w:firstLineChars="0" w:firstLine="0"/>
            </w:pPr>
            <w:r w:rsidRPr="005F036B">
              <w:t>                                alpha = 0.05, bootstrap = TRUE, n_boot = 200,</w:t>
            </w:r>
          </w:p>
          <w:p w14:paraId="0E8E1D53" w14:textId="77777777" w:rsidR="005F036B" w:rsidRPr="005F036B" w:rsidRDefault="005F036B" w:rsidP="005F036B">
            <w:pPr>
              <w:spacing w:line="480" w:lineRule="exact"/>
              <w:ind w:firstLineChars="0" w:firstLine="0"/>
            </w:pPr>
            <w:r w:rsidRPr="005F036B">
              <w:t>                                se_threshold = 10) {</w:t>
            </w:r>
          </w:p>
          <w:p w14:paraId="7D07BDDC" w14:textId="77777777" w:rsidR="005F036B" w:rsidRPr="005F036B" w:rsidRDefault="005F036B" w:rsidP="005F036B">
            <w:pPr>
              <w:spacing w:line="480" w:lineRule="exact"/>
              <w:ind w:firstLineChars="0" w:firstLine="0"/>
            </w:pPr>
          </w:p>
          <w:p w14:paraId="2D0B906B" w14:textId="77777777" w:rsidR="005F036B" w:rsidRPr="005F036B" w:rsidRDefault="005F036B" w:rsidP="005F036B">
            <w:pPr>
              <w:spacing w:line="480" w:lineRule="exact"/>
              <w:ind w:firstLineChars="0" w:firstLine="0"/>
            </w:pPr>
            <w:r w:rsidRPr="005F036B">
              <w:t>  coef_all &lt;- coef(cv_scad_obj)</w:t>
            </w:r>
          </w:p>
          <w:p w14:paraId="2FB01723" w14:textId="77777777" w:rsidR="005F036B" w:rsidRPr="005F036B" w:rsidRDefault="005F036B" w:rsidP="005F036B">
            <w:pPr>
              <w:spacing w:line="480" w:lineRule="exact"/>
              <w:ind w:firstLineChars="0" w:firstLine="0"/>
            </w:pPr>
            <w:r w:rsidRPr="005F036B">
              <w:t>  active_idx &lt;- which(coef_all[-1] != 0)</w:t>
            </w:r>
          </w:p>
          <w:p w14:paraId="11747162" w14:textId="77777777" w:rsidR="005F036B" w:rsidRPr="005F036B" w:rsidRDefault="005F036B" w:rsidP="005F036B">
            <w:pPr>
              <w:spacing w:line="480" w:lineRule="exact"/>
              <w:ind w:firstLineChars="0" w:firstLine="0"/>
            </w:pPr>
          </w:p>
          <w:p w14:paraId="3B2E8402" w14:textId="77777777" w:rsidR="005F036B" w:rsidRPr="005F036B" w:rsidRDefault="005F036B" w:rsidP="005F036B">
            <w:pPr>
              <w:spacing w:line="480" w:lineRule="exact"/>
              <w:ind w:firstLineChars="0" w:firstLine="0"/>
            </w:pPr>
            <w:r w:rsidRPr="005F036B">
              <w:t xml:space="preserve">  # </w:t>
            </w:r>
            <w:r w:rsidRPr="005F036B">
              <w:t>按</w:t>
            </w:r>
            <w:r w:rsidRPr="005F036B">
              <w:t xml:space="preserve"> SCAD </w:t>
            </w:r>
            <w:r w:rsidRPr="005F036B">
              <w:t>系数绝对值降序排列</w:t>
            </w:r>
          </w:p>
          <w:p w14:paraId="028B1E8A" w14:textId="77777777" w:rsidR="005F036B" w:rsidRPr="005F036B" w:rsidRDefault="005F036B" w:rsidP="005F036B">
            <w:pPr>
              <w:spacing w:line="480" w:lineRule="exact"/>
              <w:ind w:firstLineChars="0" w:firstLine="0"/>
            </w:pPr>
            <w:r w:rsidRPr="005F036B">
              <w:t>  coef_nonzero &lt;- coef_all[-1][active_idx]</w:t>
            </w:r>
          </w:p>
          <w:p w14:paraId="2E1F577F" w14:textId="77777777" w:rsidR="005F036B" w:rsidRPr="005F036B" w:rsidRDefault="005F036B" w:rsidP="005F036B">
            <w:pPr>
              <w:spacing w:line="480" w:lineRule="exact"/>
              <w:ind w:firstLineChars="0" w:firstLine="0"/>
            </w:pPr>
            <w:r w:rsidRPr="005F036B">
              <w:t>  active_idx &lt;- active_idx[order(abs(coef_nonzero), decreasing = TRUE)]</w:t>
            </w:r>
          </w:p>
          <w:p w14:paraId="036C61EF" w14:textId="77777777" w:rsidR="005F036B" w:rsidRPr="005F036B" w:rsidRDefault="005F036B" w:rsidP="005F036B">
            <w:pPr>
              <w:spacing w:line="480" w:lineRule="exact"/>
              <w:ind w:firstLineChars="0" w:firstLine="0"/>
            </w:pPr>
          </w:p>
          <w:p w14:paraId="6FF5BA2E" w14:textId="77777777" w:rsidR="005F036B" w:rsidRPr="005F036B" w:rsidRDefault="005F036B" w:rsidP="005F036B">
            <w:pPr>
              <w:spacing w:line="480" w:lineRule="exact"/>
              <w:ind w:firstLineChars="0" w:firstLine="0"/>
            </w:pPr>
            <w:r w:rsidRPr="005F036B">
              <w:t>  if (length(active_idx) == 0) {</w:t>
            </w:r>
          </w:p>
          <w:p w14:paraId="40F464EE" w14:textId="77777777" w:rsidR="005F036B" w:rsidRPr="005F036B" w:rsidRDefault="005F036B" w:rsidP="005F036B">
            <w:pPr>
              <w:spacing w:line="480" w:lineRule="exact"/>
              <w:ind w:firstLineChars="0" w:firstLine="0"/>
            </w:pPr>
            <w:r w:rsidRPr="005F036B">
              <w:t>    cat("SCAD selected no variables. Inference skipped.\n")</w:t>
            </w:r>
          </w:p>
          <w:p w14:paraId="7AD0DFCA" w14:textId="77777777" w:rsidR="005F036B" w:rsidRPr="005F036B" w:rsidRDefault="005F036B" w:rsidP="005F036B">
            <w:pPr>
              <w:spacing w:line="480" w:lineRule="exact"/>
              <w:ind w:firstLineChars="0" w:firstLine="0"/>
            </w:pPr>
            <w:r w:rsidRPr="005F036B">
              <w:lastRenderedPageBreak/>
              <w:t>    return(NULL)</w:t>
            </w:r>
          </w:p>
          <w:p w14:paraId="3A2646B6" w14:textId="77777777" w:rsidR="005F036B" w:rsidRPr="005F036B" w:rsidRDefault="005F036B" w:rsidP="005F036B">
            <w:pPr>
              <w:spacing w:line="480" w:lineRule="exact"/>
              <w:ind w:firstLineChars="0" w:firstLine="0"/>
            </w:pPr>
            <w:r w:rsidRPr="005F036B">
              <w:t>  }</w:t>
            </w:r>
          </w:p>
          <w:p w14:paraId="6973978B" w14:textId="77777777" w:rsidR="005F036B" w:rsidRPr="005F036B" w:rsidRDefault="005F036B" w:rsidP="005F036B">
            <w:pPr>
              <w:spacing w:line="480" w:lineRule="exact"/>
              <w:ind w:firstLineChars="0" w:firstLine="0"/>
            </w:pPr>
          </w:p>
          <w:p w14:paraId="1289B120" w14:textId="77777777" w:rsidR="005F036B" w:rsidRPr="005F036B" w:rsidRDefault="005F036B" w:rsidP="005F036B">
            <w:pPr>
              <w:spacing w:line="480" w:lineRule="exact"/>
              <w:ind w:firstLineChars="0" w:firstLine="0"/>
            </w:pPr>
            <w:r w:rsidRPr="005F036B">
              <w:t>  n_selected_initial &lt;- length(active_idx)</w:t>
            </w:r>
          </w:p>
          <w:p w14:paraId="475CD53E" w14:textId="77777777" w:rsidR="005F036B" w:rsidRPr="005F036B" w:rsidRDefault="005F036B" w:rsidP="005F036B">
            <w:pPr>
              <w:spacing w:line="480" w:lineRule="exact"/>
              <w:ind w:firstLineChars="0" w:firstLine="0"/>
            </w:pPr>
            <w:r w:rsidRPr="005F036B">
              <w:t>  cat(sprintf("SCAD selected %d variables. Fitting standard logistic...\n",</w:t>
            </w:r>
          </w:p>
          <w:p w14:paraId="4F6D8357" w14:textId="77777777" w:rsidR="005F036B" w:rsidRPr="005F036B" w:rsidRDefault="005F036B" w:rsidP="005F036B">
            <w:pPr>
              <w:spacing w:line="480" w:lineRule="exact"/>
              <w:ind w:firstLineChars="0" w:firstLine="0"/>
            </w:pPr>
            <w:r w:rsidRPr="005F036B">
              <w:t>              n_selected_initial))</w:t>
            </w:r>
          </w:p>
          <w:p w14:paraId="375475F3" w14:textId="77777777" w:rsidR="005F036B" w:rsidRPr="005F036B" w:rsidRDefault="005F036B" w:rsidP="005F036B">
            <w:pPr>
              <w:spacing w:line="480" w:lineRule="exact"/>
              <w:ind w:firstLineChars="0" w:firstLine="0"/>
            </w:pPr>
          </w:p>
          <w:p w14:paraId="3E3DC0D9" w14:textId="77777777" w:rsidR="005F036B" w:rsidRPr="005F036B" w:rsidRDefault="005F036B" w:rsidP="005F036B">
            <w:pPr>
              <w:spacing w:line="480" w:lineRule="exact"/>
              <w:ind w:firstLineChars="0" w:firstLine="0"/>
            </w:pPr>
            <w:r w:rsidRPr="005F036B">
              <w:t>  X_selected &lt;- X_train[, active_idx, drop = FALSE]</w:t>
            </w:r>
          </w:p>
          <w:p w14:paraId="621C08F1" w14:textId="77777777" w:rsidR="005F036B" w:rsidRPr="005F036B" w:rsidRDefault="005F036B" w:rsidP="005F036B">
            <w:pPr>
              <w:spacing w:line="480" w:lineRule="exact"/>
              <w:ind w:firstLineChars="0" w:firstLine="0"/>
            </w:pPr>
          </w:p>
          <w:p w14:paraId="688FE3A9" w14:textId="77777777" w:rsidR="005F036B" w:rsidRPr="005F036B" w:rsidRDefault="005F036B" w:rsidP="005F036B">
            <w:pPr>
              <w:spacing w:line="480" w:lineRule="exact"/>
              <w:ind w:firstLineChars="0" w:firstLine="0"/>
            </w:pPr>
            <w:r w:rsidRPr="005F036B">
              <w:t xml:space="preserve">  # </w:t>
            </w:r>
            <w:r w:rsidRPr="005F036B">
              <w:t>生成短变量名映射</w:t>
            </w:r>
            <w:r w:rsidRPr="005F036B">
              <w:t xml:space="preserve"> (F01, F02, ...)</w:t>
            </w:r>
          </w:p>
          <w:p w14:paraId="731DA9A0" w14:textId="77777777" w:rsidR="005F036B" w:rsidRPr="005F036B" w:rsidRDefault="005F036B" w:rsidP="005F036B">
            <w:pPr>
              <w:spacing w:line="480" w:lineRule="exact"/>
              <w:ind w:firstLineChars="0" w:firstLine="0"/>
            </w:pPr>
            <w:r w:rsidRPr="005F036B">
              <w:t>  var_mapping &lt;- data.frame(</w:t>
            </w:r>
          </w:p>
          <w:p w14:paraId="54015A28" w14:textId="77777777" w:rsidR="005F036B" w:rsidRPr="005F036B" w:rsidRDefault="005F036B" w:rsidP="005F036B">
            <w:pPr>
              <w:spacing w:line="480" w:lineRule="exact"/>
              <w:ind w:firstLineChars="0" w:firstLine="0"/>
            </w:pPr>
            <w:r w:rsidRPr="005F036B">
              <w:t>    ShortID  = paste0("F", sprintf("%02d", seq_along(active_idx))),</w:t>
            </w:r>
          </w:p>
          <w:p w14:paraId="52EC9443" w14:textId="77777777" w:rsidR="005F036B" w:rsidRPr="005F036B" w:rsidRDefault="005F036B" w:rsidP="005F036B">
            <w:pPr>
              <w:spacing w:line="480" w:lineRule="exact"/>
              <w:ind w:firstLineChars="0" w:firstLine="0"/>
            </w:pPr>
            <w:r w:rsidRPr="005F036B">
              <w:t>    Original = colnames(X_selected),</w:t>
            </w:r>
          </w:p>
          <w:p w14:paraId="59009F1D" w14:textId="77777777" w:rsidR="005F036B" w:rsidRPr="005F036B" w:rsidRDefault="005F036B" w:rsidP="005F036B">
            <w:pPr>
              <w:spacing w:line="480" w:lineRule="exact"/>
              <w:ind w:firstLineChars="0" w:firstLine="0"/>
            </w:pPr>
            <w:r w:rsidRPr="005F036B">
              <w:t>    stringsAsFactors = FALSE</w:t>
            </w:r>
          </w:p>
          <w:p w14:paraId="07E4EE09" w14:textId="77777777" w:rsidR="005F036B" w:rsidRPr="005F036B" w:rsidRDefault="005F036B" w:rsidP="005F036B">
            <w:pPr>
              <w:spacing w:line="480" w:lineRule="exact"/>
              <w:ind w:firstLineChars="0" w:firstLine="0"/>
            </w:pPr>
            <w:r w:rsidRPr="005F036B">
              <w:t>  )</w:t>
            </w:r>
          </w:p>
          <w:p w14:paraId="748C8238" w14:textId="77777777" w:rsidR="005F036B" w:rsidRPr="005F036B" w:rsidRDefault="005F036B" w:rsidP="005F036B">
            <w:pPr>
              <w:spacing w:line="480" w:lineRule="exact"/>
              <w:ind w:firstLineChars="0" w:firstLine="0"/>
            </w:pPr>
          </w:p>
          <w:p w14:paraId="4D6C8BF7" w14:textId="77777777" w:rsidR="005F036B" w:rsidRPr="005F036B" w:rsidRDefault="005F036B" w:rsidP="005F036B">
            <w:pPr>
              <w:spacing w:line="480" w:lineRule="exact"/>
              <w:ind w:firstLineChars="0" w:firstLine="0"/>
            </w:pPr>
            <w:r w:rsidRPr="005F036B">
              <w:t>  df &lt;- data.frame(y = y_train, X_selected)</w:t>
            </w:r>
          </w:p>
          <w:p w14:paraId="584252AE" w14:textId="77777777" w:rsidR="005F036B" w:rsidRPr="005F036B" w:rsidRDefault="005F036B" w:rsidP="005F036B">
            <w:pPr>
              <w:spacing w:line="480" w:lineRule="exact"/>
              <w:ind w:firstLineChars="0" w:firstLine="0"/>
            </w:pPr>
          </w:p>
          <w:p w14:paraId="036AAFC9" w14:textId="77777777" w:rsidR="005F036B" w:rsidRPr="005F036B" w:rsidRDefault="005F036B" w:rsidP="005F036B">
            <w:pPr>
              <w:spacing w:line="480" w:lineRule="exact"/>
              <w:ind w:firstLineChars="0" w:firstLine="0"/>
            </w:pPr>
            <w:r w:rsidRPr="005F036B">
              <w:t xml:space="preserve">  # </w:t>
            </w:r>
            <w:r w:rsidRPr="005F036B">
              <w:t>第一轮：全变量</w:t>
            </w:r>
            <w:r w:rsidRPr="005F036B">
              <w:t xml:space="preserve"> glm</w:t>
            </w:r>
            <w:r w:rsidRPr="005F036B">
              <w:t>，检测共线别名化和分离退化</w:t>
            </w:r>
          </w:p>
          <w:p w14:paraId="2EE66BF1" w14:textId="77777777" w:rsidR="005F036B" w:rsidRPr="005F036B" w:rsidRDefault="005F036B" w:rsidP="005F036B">
            <w:pPr>
              <w:spacing w:line="480" w:lineRule="exact"/>
              <w:ind w:firstLineChars="0" w:firstLine="0"/>
            </w:pPr>
            <w:r w:rsidRPr="005F036B">
              <w:t>  fit_glm_all &lt;- if (!is.null(weights)) {</w:t>
            </w:r>
          </w:p>
          <w:p w14:paraId="58C7BFAF" w14:textId="77777777" w:rsidR="005F036B" w:rsidRPr="005F036B" w:rsidRDefault="005F036B" w:rsidP="005F036B">
            <w:pPr>
              <w:spacing w:line="480" w:lineRule="exact"/>
              <w:ind w:firstLineChars="0" w:firstLine="0"/>
            </w:pPr>
            <w:r w:rsidRPr="005F036B">
              <w:t>    glm(y ~ ., data = df, family = binomial, weights = weights)</w:t>
            </w:r>
          </w:p>
          <w:p w14:paraId="02119331" w14:textId="77777777" w:rsidR="005F036B" w:rsidRPr="005F036B" w:rsidRDefault="005F036B" w:rsidP="005F036B">
            <w:pPr>
              <w:spacing w:line="480" w:lineRule="exact"/>
              <w:ind w:firstLineChars="0" w:firstLine="0"/>
            </w:pPr>
            <w:r w:rsidRPr="005F036B">
              <w:t>  } else {</w:t>
            </w:r>
          </w:p>
          <w:p w14:paraId="77486084" w14:textId="77777777" w:rsidR="005F036B" w:rsidRPr="005F036B" w:rsidRDefault="005F036B" w:rsidP="005F036B">
            <w:pPr>
              <w:spacing w:line="480" w:lineRule="exact"/>
              <w:ind w:firstLineChars="0" w:firstLine="0"/>
            </w:pPr>
            <w:r w:rsidRPr="005F036B">
              <w:t>    glm(y ~ ., data = df, family = binomial)</w:t>
            </w:r>
          </w:p>
          <w:p w14:paraId="2EAB9E1E" w14:textId="77777777" w:rsidR="005F036B" w:rsidRPr="005F036B" w:rsidRDefault="005F036B" w:rsidP="005F036B">
            <w:pPr>
              <w:spacing w:line="480" w:lineRule="exact"/>
              <w:ind w:firstLineChars="0" w:firstLine="0"/>
            </w:pPr>
            <w:r w:rsidRPr="005F036B">
              <w:t>  }</w:t>
            </w:r>
          </w:p>
          <w:p w14:paraId="08DDC08A" w14:textId="77777777" w:rsidR="005F036B" w:rsidRPr="005F036B" w:rsidRDefault="005F036B" w:rsidP="005F036B">
            <w:pPr>
              <w:spacing w:line="480" w:lineRule="exact"/>
              <w:ind w:firstLineChars="0" w:firstLine="0"/>
            </w:pPr>
          </w:p>
          <w:p w14:paraId="3E30273B" w14:textId="77777777" w:rsidR="005F036B" w:rsidRPr="005F036B" w:rsidRDefault="005F036B" w:rsidP="005F036B">
            <w:pPr>
              <w:spacing w:line="480" w:lineRule="exact"/>
              <w:ind w:firstLineChars="0" w:firstLine="0"/>
            </w:pPr>
            <w:r w:rsidRPr="005F036B">
              <w:t>  s_all &lt;- summary(fit_glm_all)$coefficients</w:t>
            </w:r>
          </w:p>
          <w:p w14:paraId="585DC5A5" w14:textId="77777777" w:rsidR="005F036B" w:rsidRPr="005F036B" w:rsidRDefault="005F036B" w:rsidP="005F036B">
            <w:pPr>
              <w:spacing w:line="480" w:lineRule="exact"/>
              <w:ind w:firstLineChars="0" w:firstLine="0"/>
            </w:pPr>
            <w:r w:rsidRPr="005F036B">
              <w:t>  var_names_all &lt;- rownames(s_all)</w:t>
            </w:r>
          </w:p>
          <w:p w14:paraId="20742229" w14:textId="77777777" w:rsidR="005F036B" w:rsidRPr="005F036B" w:rsidRDefault="005F036B" w:rsidP="005F036B">
            <w:pPr>
              <w:spacing w:line="480" w:lineRule="exact"/>
              <w:ind w:firstLineChars="0" w:firstLine="0"/>
            </w:pPr>
            <w:r w:rsidRPr="005F036B">
              <w:t>  se_all &lt;- s_all[, "Std. Error"]</w:t>
            </w:r>
          </w:p>
          <w:p w14:paraId="224F42DB" w14:textId="77777777" w:rsidR="005F036B" w:rsidRPr="005F036B" w:rsidRDefault="005F036B" w:rsidP="005F036B">
            <w:pPr>
              <w:spacing w:line="480" w:lineRule="exact"/>
              <w:ind w:firstLineChars="0" w:firstLine="0"/>
            </w:pPr>
          </w:p>
          <w:p w14:paraId="55C49BBB" w14:textId="77777777" w:rsidR="005F036B" w:rsidRPr="005F036B" w:rsidRDefault="005F036B" w:rsidP="005F036B">
            <w:pPr>
              <w:spacing w:line="480" w:lineRule="exact"/>
              <w:ind w:firstLineChars="0" w:firstLine="0"/>
            </w:pPr>
            <w:r w:rsidRPr="005F036B">
              <w:t xml:space="preserve">  # </w:t>
            </w:r>
            <w:r w:rsidRPr="005F036B">
              <w:t>标记别名化变量（</w:t>
            </w:r>
            <w:r w:rsidRPr="005F036B">
              <w:t xml:space="preserve">glm </w:t>
            </w:r>
            <w:r w:rsidRPr="005F036B">
              <w:t>因共线自动丢弃）和标准误过大的变量（分离信号）</w:t>
            </w:r>
          </w:p>
          <w:p w14:paraId="72973C68" w14:textId="77777777" w:rsidR="005F036B" w:rsidRPr="005F036B" w:rsidRDefault="005F036B" w:rsidP="005F036B">
            <w:pPr>
              <w:spacing w:line="480" w:lineRule="exact"/>
              <w:ind w:firstLineChars="0" w:firstLine="0"/>
            </w:pPr>
            <w:r w:rsidRPr="005F036B">
              <w:t>  var_in_model_all &lt;- var_names_all[var_names_all != "(Intercept)"]</w:t>
            </w:r>
          </w:p>
          <w:p w14:paraId="2EF55C11" w14:textId="77777777" w:rsidR="005F036B" w:rsidRPr="005F036B" w:rsidRDefault="005F036B" w:rsidP="005F036B">
            <w:pPr>
              <w:spacing w:line="480" w:lineRule="exact"/>
              <w:ind w:firstLineChars="0" w:firstLine="0"/>
            </w:pPr>
            <w:r w:rsidRPr="005F036B">
              <w:t>  aliased_vars &lt;- setdiff(colnames(X_selected), var_in_model_all)</w:t>
            </w:r>
          </w:p>
          <w:p w14:paraId="15D9BC70" w14:textId="77777777" w:rsidR="005F036B" w:rsidRPr="005F036B" w:rsidRDefault="005F036B" w:rsidP="005F036B">
            <w:pPr>
              <w:spacing w:line="480" w:lineRule="exact"/>
              <w:ind w:firstLineChars="0" w:firstLine="0"/>
            </w:pPr>
            <w:r w:rsidRPr="005F036B">
              <w:t>  unstable_vars &lt;- var_in_model_all[</w:t>
            </w:r>
          </w:p>
          <w:p w14:paraId="5D1EDA5F" w14:textId="77777777" w:rsidR="005F036B" w:rsidRPr="005F036B" w:rsidRDefault="005F036B" w:rsidP="005F036B">
            <w:pPr>
              <w:spacing w:line="480" w:lineRule="exact"/>
              <w:ind w:firstLineChars="0" w:firstLine="0"/>
            </w:pPr>
            <w:r w:rsidRPr="005F036B">
              <w:t>    sapply(var_in_model_all, function(vn) {</w:t>
            </w:r>
          </w:p>
          <w:p w14:paraId="03AC4582" w14:textId="77777777" w:rsidR="005F036B" w:rsidRPr="005F036B" w:rsidRDefault="005F036B" w:rsidP="005F036B">
            <w:pPr>
              <w:spacing w:line="480" w:lineRule="exact"/>
              <w:ind w:firstLineChars="0" w:firstLine="0"/>
            </w:pPr>
            <w:r w:rsidRPr="005F036B">
              <w:t>      idx &lt;- which(rownames(s_all) == vn)</w:t>
            </w:r>
          </w:p>
          <w:p w14:paraId="02F33B49" w14:textId="77777777" w:rsidR="005F036B" w:rsidRPr="005F036B" w:rsidRDefault="005F036B" w:rsidP="005F036B">
            <w:pPr>
              <w:spacing w:line="480" w:lineRule="exact"/>
              <w:ind w:firstLineChars="0" w:firstLine="0"/>
            </w:pPr>
            <w:r w:rsidRPr="005F036B">
              <w:t>      length(idx) &gt; 0 &amp;&amp; (se_all[idx] &gt; se_threshold || is.na(se_all[idx]))</w:t>
            </w:r>
          </w:p>
          <w:p w14:paraId="483615B1" w14:textId="77777777" w:rsidR="005F036B" w:rsidRPr="005F036B" w:rsidRDefault="005F036B" w:rsidP="005F036B">
            <w:pPr>
              <w:spacing w:line="480" w:lineRule="exact"/>
              <w:ind w:firstLineChars="0" w:firstLine="0"/>
            </w:pPr>
            <w:r w:rsidRPr="005F036B">
              <w:t>    })</w:t>
            </w:r>
          </w:p>
          <w:p w14:paraId="5DEB0DA7" w14:textId="77777777" w:rsidR="005F036B" w:rsidRPr="005F036B" w:rsidRDefault="005F036B" w:rsidP="005F036B">
            <w:pPr>
              <w:spacing w:line="480" w:lineRule="exact"/>
              <w:ind w:firstLineChars="0" w:firstLine="0"/>
            </w:pPr>
            <w:r w:rsidRPr="005F036B">
              <w:t>  ]</w:t>
            </w:r>
          </w:p>
          <w:p w14:paraId="1D77B528" w14:textId="77777777" w:rsidR="005F036B" w:rsidRPr="005F036B" w:rsidRDefault="005F036B" w:rsidP="005F036B">
            <w:pPr>
              <w:spacing w:line="480" w:lineRule="exact"/>
              <w:ind w:firstLineChars="0" w:firstLine="0"/>
            </w:pPr>
            <w:r w:rsidRPr="005F036B">
              <w:t>  vars_to_remove &lt;- c(aliased_vars, unstable_vars)</w:t>
            </w:r>
          </w:p>
          <w:p w14:paraId="146D922E" w14:textId="77777777" w:rsidR="005F036B" w:rsidRPr="005F036B" w:rsidRDefault="005F036B" w:rsidP="005F036B">
            <w:pPr>
              <w:spacing w:line="480" w:lineRule="exact"/>
              <w:ind w:firstLineChars="0" w:firstLine="0"/>
            </w:pPr>
          </w:p>
          <w:p w14:paraId="4A8DAF99" w14:textId="77777777" w:rsidR="005F036B" w:rsidRPr="005F036B" w:rsidRDefault="005F036B" w:rsidP="005F036B">
            <w:pPr>
              <w:spacing w:line="480" w:lineRule="exact"/>
              <w:ind w:firstLineChars="0" w:firstLine="0"/>
            </w:pPr>
            <w:r w:rsidRPr="005F036B">
              <w:t>  if (length(vars_to_remove) &gt; 0) {</w:t>
            </w:r>
          </w:p>
          <w:p w14:paraId="389665F6" w14:textId="77777777" w:rsidR="005F036B" w:rsidRPr="005F036B" w:rsidRDefault="005F036B" w:rsidP="005F036B">
            <w:pPr>
              <w:spacing w:line="480" w:lineRule="exact"/>
              <w:ind w:firstLineChars="0" w:firstLine="0"/>
            </w:pPr>
            <w:r w:rsidRPr="005F036B">
              <w:t>    remove_mask &lt;- var_mapping$Original %in% vars_to_remove</w:t>
            </w:r>
          </w:p>
          <w:p w14:paraId="7CD25EFD" w14:textId="77777777" w:rsidR="005F036B" w:rsidRPr="005F036B" w:rsidRDefault="005F036B" w:rsidP="005F036B">
            <w:pPr>
              <w:spacing w:line="480" w:lineRule="exact"/>
              <w:ind w:firstLineChars="0" w:firstLine="0"/>
            </w:pPr>
            <w:r w:rsidRPr="005F036B">
              <w:t>    cat(sprintf("  Removed %d variable(s) (aliased or Std_Error &gt; %d): %s\n",</w:t>
            </w:r>
          </w:p>
          <w:p w14:paraId="2D92FAD6" w14:textId="77777777" w:rsidR="005F036B" w:rsidRPr="005F036B" w:rsidRDefault="005F036B" w:rsidP="005F036B">
            <w:pPr>
              <w:spacing w:line="480" w:lineRule="exact"/>
              <w:ind w:firstLineChars="0" w:firstLine="0"/>
            </w:pPr>
            <w:r w:rsidRPr="005F036B">
              <w:t>                length(vars_to_remove), se_threshold,</w:t>
            </w:r>
          </w:p>
          <w:p w14:paraId="7AAD9F02" w14:textId="77777777" w:rsidR="005F036B" w:rsidRPr="005F036B" w:rsidRDefault="005F036B" w:rsidP="005F036B">
            <w:pPr>
              <w:spacing w:line="480" w:lineRule="exact"/>
              <w:ind w:firstLineChars="0" w:firstLine="0"/>
            </w:pPr>
            <w:r w:rsidRPr="005F036B">
              <w:t>                paste(var_mapping$ShortID[remove_mask], collapse = ", ")))</w:t>
            </w:r>
          </w:p>
          <w:p w14:paraId="71BA0390" w14:textId="77777777" w:rsidR="005F036B" w:rsidRPr="005F036B" w:rsidRDefault="005F036B" w:rsidP="005F036B">
            <w:pPr>
              <w:spacing w:line="480" w:lineRule="exact"/>
              <w:ind w:firstLineChars="0" w:firstLine="0"/>
            </w:pPr>
            <w:r w:rsidRPr="005F036B">
              <w:t>    cat("  Refitting standard logistic on reduced variable set...\n")</w:t>
            </w:r>
          </w:p>
          <w:p w14:paraId="0827A4A0" w14:textId="77777777" w:rsidR="005F036B" w:rsidRPr="005F036B" w:rsidRDefault="005F036B" w:rsidP="005F036B">
            <w:pPr>
              <w:spacing w:line="480" w:lineRule="exact"/>
              <w:ind w:firstLineChars="0" w:firstLine="0"/>
            </w:pPr>
          </w:p>
          <w:p w14:paraId="73E34498" w14:textId="77777777" w:rsidR="005F036B" w:rsidRPr="005F036B" w:rsidRDefault="005F036B" w:rsidP="005F036B">
            <w:pPr>
              <w:spacing w:line="480" w:lineRule="exact"/>
              <w:ind w:firstLineChars="0" w:firstLine="0"/>
            </w:pPr>
            <w:r w:rsidRPr="005F036B">
              <w:t>    keep &lt;- !remove_mask</w:t>
            </w:r>
          </w:p>
          <w:p w14:paraId="70CB7D71" w14:textId="77777777" w:rsidR="005F036B" w:rsidRPr="005F036B" w:rsidRDefault="005F036B" w:rsidP="005F036B">
            <w:pPr>
              <w:spacing w:line="480" w:lineRule="exact"/>
              <w:ind w:firstLineChars="0" w:firstLine="0"/>
            </w:pPr>
            <w:r w:rsidRPr="005F036B">
              <w:t>    active_idx &lt;- active_idx[keep]</w:t>
            </w:r>
          </w:p>
          <w:p w14:paraId="49984C90" w14:textId="77777777" w:rsidR="005F036B" w:rsidRPr="005F036B" w:rsidRDefault="005F036B" w:rsidP="005F036B">
            <w:pPr>
              <w:spacing w:line="480" w:lineRule="exact"/>
              <w:ind w:firstLineChars="0" w:firstLine="0"/>
            </w:pPr>
            <w:r w:rsidRPr="005F036B">
              <w:t>    X_selected &lt;- X_selected[, keep, drop = FALSE]</w:t>
            </w:r>
          </w:p>
          <w:p w14:paraId="72BE1B88" w14:textId="77777777" w:rsidR="005F036B" w:rsidRPr="005F036B" w:rsidRDefault="005F036B" w:rsidP="005F036B">
            <w:pPr>
              <w:spacing w:line="480" w:lineRule="exact"/>
              <w:ind w:firstLineChars="0" w:firstLine="0"/>
            </w:pPr>
            <w:r w:rsidRPr="005F036B">
              <w:t>    var_mapping &lt;- var_mapping[keep, , drop = FALSE]</w:t>
            </w:r>
          </w:p>
          <w:p w14:paraId="02332DD7" w14:textId="77777777" w:rsidR="005F036B" w:rsidRPr="005F036B" w:rsidRDefault="005F036B" w:rsidP="005F036B">
            <w:pPr>
              <w:spacing w:line="480" w:lineRule="exact"/>
              <w:ind w:firstLineChars="0" w:firstLine="0"/>
            </w:pPr>
          </w:p>
          <w:p w14:paraId="00724748" w14:textId="77777777" w:rsidR="005F036B" w:rsidRPr="005F036B" w:rsidRDefault="005F036B" w:rsidP="005F036B">
            <w:pPr>
              <w:spacing w:line="480" w:lineRule="exact"/>
              <w:ind w:firstLineChars="0" w:firstLine="0"/>
            </w:pPr>
            <w:r w:rsidRPr="005F036B">
              <w:t>    df &lt;- data.frame(y = y_train, X_selected)</w:t>
            </w:r>
          </w:p>
          <w:p w14:paraId="3B255526" w14:textId="77777777" w:rsidR="005F036B" w:rsidRPr="005F036B" w:rsidRDefault="005F036B" w:rsidP="005F036B">
            <w:pPr>
              <w:spacing w:line="480" w:lineRule="exact"/>
              <w:ind w:firstLineChars="0" w:firstLine="0"/>
            </w:pPr>
            <w:r w:rsidRPr="005F036B">
              <w:t>    fit_glm &lt;- if (!is.null(weights)) {</w:t>
            </w:r>
          </w:p>
          <w:p w14:paraId="224061ED" w14:textId="77777777" w:rsidR="005F036B" w:rsidRPr="005F036B" w:rsidRDefault="005F036B" w:rsidP="005F036B">
            <w:pPr>
              <w:spacing w:line="480" w:lineRule="exact"/>
              <w:ind w:firstLineChars="0" w:firstLine="0"/>
            </w:pPr>
            <w:r w:rsidRPr="005F036B">
              <w:t>      glm(y ~ ., data = df, family = binomial, weights = weights)</w:t>
            </w:r>
          </w:p>
          <w:p w14:paraId="1AF980A4" w14:textId="77777777" w:rsidR="005F036B" w:rsidRPr="005F036B" w:rsidRDefault="005F036B" w:rsidP="005F036B">
            <w:pPr>
              <w:spacing w:line="480" w:lineRule="exact"/>
              <w:ind w:firstLineChars="0" w:firstLine="0"/>
            </w:pPr>
            <w:r w:rsidRPr="005F036B">
              <w:t>    } else {</w:t>
            </w:r>
          </w:p>
          <w:p w14:paraId="70C8C840" w14:textId="77777777" w:rsidR="005F036B" w:rsidRPr="005F036B" w:rsidRDefault="005F036B" w:rsidP="005F036B">
            <w:pPr>
              <w:spacing w:line="480" w:lineRule="exact"/>
              <w:ind w:firstLineChars="0" w:firstLine="0"/>
            </w:pPr>
            <w:r w:rsidRPr="005F036B">
              <w:lastRenderedPageBreak/>
              <w:t>      glm(y ~ ., data = df, family = binomial)</w:t>
            </w:r>
          </w:p>
          <w:p w14:paraId="61B733B0" w14:textId="77777777" w:rsidR="005F036B" w:rsidRPr="005F036B" w:rsidRDefault="005F036B" w:rsidP="005F036B">
            <w:pPr>
              <w:spacing w:line="480" w:lineRule="exact"/>
              <w:ind w:firstLineChars="0" w:firstLine="0"/>
            </w:pPr>
            <w:r w:rsidRPr="005F036B">
              <w:t>    }</w:t>
            </w:r>
          </w:p>
          <w:p w14:paraId="4C46CB44" w14:textId="77777777" w:rsidR="005F036B" w:rsidRPr="005F036B" w:rsidRDefault="005F036B" w:rsidP="005F036B">
            <w:pPr>
              <w:spacing w:line="480" w:lineRule="exact"/>
              <w:ind w:firstLineChars="0" w:firstLine="0"/>
            </w:pPr>
            <w:r w:rsidRPr="005F036B">
              <w:t>  } else {</w:t>
            </w:r>
          </w:p>
          <w:p w14:paraId="52F0D1DC" w14:textId="77777777" w:rsidR="005F036B" w:rsidRPr="005F036B" w:rsidRDefault="005F036B" w:rsidP="005F036B">
            <w:pPr>
              <w:spacing w:line="480" w:lineRule="exact"/>
              <w:ind w:firstLineChars="0" w:firstLine="0"/>
            </w:pPr>
            <w:r w:rsidRPr="005F036B">
              <w:t>    fit_glm &lt;- fit_glm_all</w:t>
            </w:r>
          </w:p>
          <w:p w14:paraId="7BAFBCCF" w14:textId="77777777" w:rsidR="005F036B" w:rsidRPr="005F036B" w:rsidRDefault="005F036B" w:rsidP="005F036B">
            <w:pPr>
              <w:spacing w:line="480" w:lineRule="exact"/>
              <w:ind w:firstLineChars="0" w:firstLine="0"/>
            </w:pPr>
            <w:r w:rsidRPr="005F036B">
              <w:t>  }</w:t>
            </w:r>
          </w:p>
          <w:p w14:paraId="1FEB53E0" w14:textId="77777777" w:rsidR="005F036B" w:rsidRPr="005F036B" w:rsidRDefault="005F036B" w:rsidP="005F036B">
            <w:pPr>
              <w:spacing w:line="480" w:lineRule="exact"/>
              <w:ind w:firstLineChars="0" w:firstLine="0"/>
            </w:pPr>
          </w:p>
          <w:p w14:paraId="21FD89D3" w14:textId="77777777" w:rsidR="005F036B" w:rsidRPr="005F036B" w:rsidRDefault="005F036B" w:rsidP="005F036B">
            <w:pPr>
              <w:spacing w:line="480" w:lineRule="exact"/>
              <w:ind w:firstLineChars="0" w:firstLine="0"/>
            </w:pPr>
            <w:r w:rsidRPr="005F036B">
              <w:t xml:space="preserve">  # </w:t>
            </w:r>
            <w:r w:rsidRPr="005F036B">
              <w:t>从标准</w:t>
            </w:r>
            <w:r w:rsidRPr="005F036B">
              <w:t xml:space="preserve"> Logistic </w:t>
            </w:r>
            <w:r w:rsidRPr="005F036B">
              <w:t>回归提取系数推断结果</w:t>
            </w:r>
          </w:p>
          <w:p w14:paraId="169D2824" w14:textId="77777777" w:rsidR="005F036B" w:rsidRPr="005F036B" w:rsidRDefault="005F036B" w:rsidP="005F036B">
            <w:pPr>
              <w:spacing w:line="480" w:lineRule="exact"/>
              <w:ind w:firstLineChars="0" w:firstLine="0"/>
            </w:pPr>
            <w:r w:rsidRPr="005F036B">
              <w:t>  s &lt;- summary(fit_glm)$coefficients</w:t>
            </w:r>
          </w:p>
          <w:p w14:paraId="2619A14E" w14:textId="77777777" w:rsidR="005F036B" w:rsidRPr="005F036B" w:rsidRDefault="005F036B" w:rsidP="005F036B">
            <w:pPr>
              <w:spacing w:line="480" w:lineRule="exact"/>
              <w:ind w:firstLineChars="0" w:firstLine="0"/>
            </w:pPr>
            <w:r w:rsidRPr="005F036B">
              <w:t>  var_names &lt;- rownames(s)</w:t>
            </w:r>
          </w:p>
          <w:p w14:paraId="404DF7F7" w14:textId="77777777" w:rsidR="005F036B" w:rsidRPr="005F036B" w:rsidRDefault="005F036B" w:rsidP="005F036B">
            <w:pPr>
              <w:spacing w:line="480" w:lineRule="exact"/>
              <w:ind w:firstLineChars="0" w:firstLine="0"/>
            </w:pPr>
            <w:r w:rsidRPr="005F036B">
              <w:t xml:space="preserve">  # </w:t>
            </w:r>
            <w:r w:rsidRPr="005F036B">
              <w:t>用短</w:t>
            </w:r>
            <w:r w:rsidRPr="005F036B">
              <w:t xml:space="preserve"> ID </w:t>
            </w:r>
            <w:r w:rsidRPr="005F036B">
              <w:t>替代原始长变量名</w:t>
            </w:r>
          </w:p>
          <w:p w14:paraId="0A2E9547" w14:textId="77777777" w:rsidR="005F036B" w:rsidRPr="005F036B" w:rsidRDefault="005F036B" w:rsidP="005F036B">
            <w:pPr>
              <w:spacing w:line="480" w:lineRule="exact"/>
              <w:ind w:firstLineChars="0" w:firstLine="0"/>
            </w:pPr>
            <w:r w:rsidRPr="005F036B">
              <w:t>  for (i in seq_along(var_names)) {</w:t>
            </w:r>
          </w:p>
          <w:p w14:paraId="38217067" w14:textId="77777777" w:rsidR="005F036B" w:rsidRPr="005F036B" w:rsidRDefault="005F036B" w:rsidP="005F036B">
            <w:pPr>
              <w:spacing w:line="480" w:lineRule="exact"/>
              <w:ind w:firstLineChars="0" w:firstLine="0"/>
            </w:pPr>
            <w:r w:rsidRPr="005F036B">
              <w:t>    if (var_names[i] != "(Intercept)") {</w:t>
            </w:r>
          </w:p>
          <w:p w14:paraId="75E1EE51" w14:textId="77777777" w:rsidR="005F036B" w:rsidRPr="005F036B" w:rsidRDefault="005F036B" w:rsidP="005F036B">
            <w:pPr>
              <w:spacing w:line="480" w:lineRule="exact"/>
              <w:ind w:firstLineChars="0" w:firstLine="0"/>
            </w:pPr>
            <w:r w:rsidRPr="005F036B">
              <w:t>      matched &lt;- which(var_mapping$Original == var_names[i])</w:t>
            </w:r>
          </w:p>
          <w:p w14:paraId="77807D87" w14:textId="77777777" w:rsidR="005F036B" w:rsidRPr="005F036B" w:rsidRDefault="005F036B" w:rsidP="005F036B">
            <w:pPr>
              <w:spacing w:line="480" w:lineRule="exact"/>
              <w:ind w:firstLineChars="0" w:firstLine="0"/>
            </w:pPr>
            <w:r w:rsidRPr="005F036B">
              <w:t>      if (length(matched) &gt; 0) var_names[i] &lt;- var_mapping$ShortID[matched]</w:t>
            </w:r>
          </w:p>
          <w:p w14:paraId="175C97A9" w14:textId="77777777" w:rsidR="005F036B" w:rsidRPr="005F036B" w:rsidRDefault="005F036B" w:rsidP="005F036B">
            <w:pPr>
              <w:spacing w:line="480" w:lineRule="exact"/>
              <w:ind w:firstLineChars="0" w:firstLine="0"/>
            </w:pPr>
            <w:r w:rsidRPr="005F036B">
              <w:t>    }</w:t>
            </w:r>
          </w:p>
          <w:p w14:paraId="5632EC5C" w14:textId="77777777" w:rsidR="005F036B" w:rsidRPr="005F036B" w:rsidRDefault="005F036B" w:rsidP="005F036B">
            <w:pPr>
              <w:spacing w:line="480" w:lineRule="exact"/>
              <w:ind w:firstLineChars="0" w:firstLine="0"/>
            </w:pPr>
            <w:r w:rsidRPr="005F036B">
              <w:t>  }</w:t>
            </w:r>
          </w:p>
          <w:p w14:paraId="7AA26793" w14:textId="77777777" w:rsidR="005F036B" w:rsidRPr="005F036B" w:rsidRDefault="005F036B" w:rsidP="005F036B">
            <w:pPr>
              <w:spacing w:line="480" w:lineRule="exact"/>
              <w:ind w:firstLineChars="0" w:firstLine="0"/>
            </w:pPr>
            <w:r w:rsidRPr="005F036B">
              <w:t>  est &lt;- s[, "Estimate"]</w:t>
            </w:r>
          </w:p>
          <w:p w14:paraId="436C70A8" w14:textId="77777777" w:rsidR="005F036B" w:rsidRPr="005F036B" w:rsidRDefault="005F036B" w:rsidP="005F036B">
            <w:pPr>
              <w:spacing w:line="480" w:lineRule="exact"/>
              <w:ind w:firstLineChars="0" w:firstLine="0"/>
            </w:pPr>
            <w:r w:rsidRPr="005F036B">
              <w:t>  se  &lt;- s[, "Std. Error"]</w:t>
            </w:r>
          </w:p>
          <w:p w14:paraId="322AB96B" w14:textId="77777777" w:rsidR="005F036B" w:rsidRPr="005F036B" w:rsidRDefault="005F036B" w:rsidP="005F036B">
            <w:pPr>
              <w:spacing w:line="480" w:lineRule="exact"/>
              <w:ind w:firstLineChars="0" w:firstLine="0"/>
            </w:pPr>
            <w:r w:rsidRPr="005F036B">
              <w:t>  z_val &lt;- s[, "z value"]</w:t>
            </w:r>
          </w:p>
          <w:p w14:paraId="2C18164A" w14:textId="77777777" w:rsidR="005F036B" w:rsidRPr="005F036B" w:rsidRDefault="005F036B" w:rsidP="005F036B">
            <w:pPr>
              <w:spacing w:line="480" w:lineRule="exact"/>
              <w:ind w:firstLineChars="0" w:firstLine="0"/>
            </w:pPr>
            <w:r w:rsidRPr="005F036B">
              <w:t>  p_val &lt;- s[, "Pr(&gt;|z|)"]</w:t>
            </w:r>
          </w:p>
          <w:p w14:paraId="331BD53F" w14:textId="77777777" w:rsidR="005F036B" w:rsidRPr="005F036B" w:rsidRDefault="005F036B" w:rsidP="005F036B">
            <w:pPr>
              <w:spacing w:line="480" w:lineRule="exact"/>
              <w:ind w:firstLineChars="0" w:firstLine="0"/>
            </w:pPr>
          </w:p>
          <w:p w14:paraId="4DD0ACD9" w14:textId="77777777" w:rsidR="005F036B" w:rsidRPr="005F036B" w:rsidRDefault="005F036B" w:rsidP="005F036B">
            <w:pPr>
              <w:spacing w:line="480" w:lineRule="exact"/>
              <w:ind w:firstLineChars="0" w:firstLine="0"/>
            </w:pPr>
            <w:r w:rsidRPr="005F036B">
              <w:t xml:space="preserve">  # </w:t>
            </w:r>
            <w:r w:rsidRPr="005F036B">
              <w:t>第二轮分离诊断（应无异常）</w:t>
            </w:r>
          </w:p>
          <w:p w14:paraId="5983EE4D" w14:textId="77777777" w:rsidR="005F036B" w:rsidRPr="005F036B" w:rsidRDefault="005F036B" w:rsidP="005F036B">
            <w:pPr>
              <w:spacing w:line="480" w:lineRule="exact"/>
              <w:ind w:firstLineChars="0" w:firstLine="0"/>
            </w:pPr>
            <w:r w:rsidRPr="005F036B">
              <w:t>  unstable_flag &lt;- se &gt; se_threshold | is.na(se)</w:t>
            </w:r>
          </w:p>
          <w:p w14:paraId="3559E846" w14:textId="77777777" w:rsidR="005F036B" w:rsidRPr="005F036B" w:rsidRDefault="005F036B" w:rsidP="005F036B">
            <w:pPr>
              <w:spacing w:line="480" w:lineRule="exact"/>
              <w:ind w:firstLineChars="0" w:firstLine="0"/>
            </w:pPr>
            <w:r w:rsidRPr="005F036B">
              <w:t>  if (any(unstable_flag)) {</w:t>
            </w:r>
          </w:p>
          <w:p w14:paraId="55309946" w14:textId="77777777" w:rsidR="005F036B" w:rsidRPr="005F036B" w:rsidRDefault="005F036B" w:rsidP="005F036B">
            <w:pPr>
              <w:spacing w:line="480" w:lineRule="exact"/>
              <w:ind w:firstLineChars="0" w:firstLine="0"/>
            </w:pPr>
            <w:r w:rsidRPr="005F036B">
              <w:t>    cat("  Refit still has Std_Error &gt;", se_threshold, ":",</w:t>
            </w:r>
          </w:p>
          <w:p w14:paraId="4474F616" w14:textId="77777777" w:rsidR="005F036B" w:rsidRPr="005F036B" w:rsidRDefault="005F036B" w:rsidP="005F036B">
            <w:pPr>
              <w:spacing w:line="480" w:lineRule="exact"/>
              <w:ind w:firstLineChars="0" w:firstLine="0"/>
            </w:pPr>
            <w:r w:rsidRPr="005F036B">
              <w:t>        paste(var_names[unstable_flag], collapse = ", "), "\n")</w:t>
            </w:r>
          </w:p>
          <w:p w14:paraId="561173CC" w14:textId="77777777" w:rsidR="005F036B" w:rsidRPr="005F036B" w:rsidRDefault="005F036B" w:rsidP="005F036B">
            <w:pPr>
              <w:spacing w:line="480" w:lineRule="exact"/>
              <w:ind w:firstLineChars="0" w:firstLine="0"/>
            </w:pPr>
            <w:r w:rsidRPr="005F036B">
              <w:t>  }</w:t>
            </w:r>
          </w:p>
          <w:p w14:paraId="76942FB9" w14:textId="77777777" w:rsidR="005F036B" w:rsidRPr="005F036B" w:rsidRDefault="005F036B" w:rsidP="005F036B">
            <w:pPr>
              <w:spacing w:line="480" w:lineRule="exact"/>
              <w:ind w:firstLineChars="0" w:firstLine="0"/>
            </w:pPr>
          </w:p>
          <w:p w14:paraId="2DF7CB83" w14:textId="77777777" w:rsidR="005F036B" w:rsidRPr="005F036B" w:rsidRDefault="005F036B" w:rsidP="005F036B">
            <w:pPr>
              <w:spacing w:line="480" w:lineRule="exact"/>
              <w:ind w:firstLineChars="0" w:firstLine="0"/>
            </w:pPr>
            <w:r w:rsidRPr="005F036B">
              <w:lastRenderedPageBreak/>
              <w:t>  z_crit &lt;- qnorm(1 - alpha / 2)</w:t>
            </w:r>
          </w:p>
          <w:p w14:paraId="16472B72" w14:textId="77777777" w:rsidR="005F036B" w:rsidRPr="005F036B" w:rsidRDefault="005F036B" w:rsidP="005F036B">
            <w:pPr>
              <w:spacing w:line="480" w:lineRule="exact"/>
              <w:ind w:firstLineChars="0" w:firstLine="0"/>
            </w:pPr>
            <w:r w:rsidRPr="005F036B">
              <w:t>  ci_lower &lt;- est - z_crit * se</w:t>
            </w:r>
          </w:p>
          <w:p w14:paraId="435A7980" w14:textId="77777777" w:rsidR="005F036B" w:rsidRPr="005F036B" w:rsidRDefault="005F036B" w:rsidP="005F036B">
            <w:pPr>
              <w:spacing w:line="480" w:lineRule="exact"/>
              <w:ind w:firstLineChars="0" w:firstLine="0"/>
            </w:pPr>
            <w:r w:rsidRPr="005F036B">
              <w:t>  ci_upper &lt;- est + z_crit * se</w:t>
            </w:r>
          </w:p>
          <w:p w14:paraId="00F3E91D" w14:textId="77777777" w:rsidR="005F036B" w:rsidRPr="005F036B" w:rsidRDefault="005F036B" w:rsidP="005F036B">
            <w:pPr>
              <w:spacing w:line="480" w:lineRule="exact"/>
              <w:ind w:firstLineChars="0" w:firstLine="0"/>
            </w:pPr>
          </w:p>
          <w:p w14:paraId="2842A732" w14:textId="77777777" w:rsidR="005F036B" w:rsidRPr="005F036B" w:rsidRDefault="005F036B" w:rsidP="005F036B">
            <w:pPr>
              <w:spacing w:line="480" w:lineRule="exact"/>
              <w:ind w:firstLineChars="0" w:firstLine="0"/>
            </w:pPr>
            <w:r w:rsidRPr="005F036B">
              <w:t xml:space="preserve">  # Bootstrap </w:t>
            </w:r>
            <w:r w:rsidRPr="005F036B">
              <w:t>验证（在无惩罚模型上进行）</w:t>
            </w:r>
          </w:p>
          <w:p w14:paraId="201502B5" w14:textId="77777777" w:rsidR="005F036B" w:rsidRPr="005F036B" w:rsidRDefault="005F036B" w:rsidP="005F036B">
            <w:pPr>
              <w:spacing w:line="480" w:lineRule="exact"/>
              <w:ind w:firstLineChars="0" w:firstLine="0"/>
            </w:pPr>
            <w:r w:rsidRPr="005F036B">
              <w:t>  boot_ci_lower &lt;- boot_ci_upper &lt;- rep(NA, length(est))</w:t>
            </w:r>
          </w:p>
          <w:p w14:paraId="61159B0D" w14:textId="77777777" w:rsidR="005F036B" w:rsidRPr="005F036B" w:rsidRDefault="005F036B" w:rsidP="005F036B">
            <w:pPr>
              <w:spacing w:line="480" w:lineRule="exact"/>
              <w:ind w:firstLineChars="0" w:firstLine="0"/>
            </w:pPr>
            <w:r w:rsidRPr="005F036B">
              <w:t>  names(boot_ci_lower) &lt;- names(boot_ci_upper) &lt;- var_names</w:t>
            </w:r>
          </w:p>
          <w:p w14:paraId="14EA3A3F" w14:textId="77777777" w:rsidR="005F036B" w:rsidRPr="005F036B" w:rsidRDefault="005F036B" w:rsidP="005F036B">
            <w:pPr>
              <w:spacing w:line="480" w:lineRule="exact"/>
              <w:ind w:firstLineChars="0" w:firstLine="0"/>
            </w:pPr>
          </w:p>
          <w:p w14:paraId="78C9500F" w14:textId="77777777" w:rsidR="005F036B" w:rsidRPr="005F036B" w:rsidRDefault="005F036B" w:rsidP="005F036B">
            <w:pPr>
              <w:spacing w:line="480" w:lineRule="exact"/>
              <w:ind w:firstLineChars="0" w:firstLine="0"/>
            </w:pPr>
            <w:r w:rsidRPr="005F036B">
              <w:t>  if (bootstrap) {</w:t>
            </w:r>
          </w:p>
          <w:p w14:paraId="5E115319" w14:textId="77777777" w:rsidR="005F036B" w:rsidRPr="005F036B" w:rsidRDefault="005F036B" w:rsidP="005F036B">
            <w:pPr>
              <w:spacing w:line="480" w:lineRule="exact"/>
              <w:ind w:firstLineChars="0" w:firstLine="0"/>
            </w:pPr>
            <w:r w:rsidRPr="005F036B">
              <w:t>    cat(sprintf("Bootstrap validation on refitted model (B = %d)...\n", n_boot))</w:t>
            </w:r>
          </w:p>
          <w:p w14:paraId="59ADC577" w14:textId="77777777" w:rsidR="005F036B" w:rsidRPr="005F036B" w:rsidRDefault="005F036B" w:rsidP="005F036B">
            <w:pPr>
              <w:spacing w:line="480" w:lineRule="exact"/>
              <w:ind w:firstLineChars="0" w:firstLine="0"/>
            </w:pPr>
            <w:r w:rsidRPr="005F036B">
              <w:t>    boot_coefs &lt;- matrix(NA, n_boot, length(est))</w:t>
            </w:r>
          </w:p>
          <w:p w14:paraId="7A7D48D5" w14:textId="77777777" w:rsidR="005F036B" w:rsidRPr="005F036B" w:rsidRDefault="005F036B" w:rsidP="005F036B">
            <w:pPr>
              <w:spacing w:line="480" w:lineRule="exact"/>
              <w:ind w:firstLineChars="0" w:firstLine="0"/>
            </w:pPr>
            <w:r w:rsidRPr="005F036B">
              <w:t>    colnames(boot_coefs) &lt;- var_names</w:t>
            </w:r>
          </w:p>
          <w:p w14:paraId="33601515" w14:textId="77777777" w:rsidR="005F036B" w:rsidRPr="005F036B" w:rsidRDefault="005F036B" w:rsidP="005F036B">
            <w:pPr>
              <w:spacing w:line="480" w:lineRule="exact"/>
              <w:ind w:firstLineChars="0" w:firstLine="0"/>
            </w:pPr>
          </w:p>
          <w:p w14:paraId="08158A4B" w14:textId="77777777" w:rsidR="005F036B" w:rsidRPr="005F036B" w:rsidRDefault="005F036B" w:rsidP="005F036B">
            <w:pPr>
              <w:spacing w:line="480" w:lineRule="exact"/>
              <w:ind w:firstLineChars="0" w:firstLine="0"/>
            </w:pPr>
            <w:r w:rsidRPr="005F036B">
              <w:t>    for (b in seq_len(n_boot)) {</w:t>
            </w:r>
          </w:p>
          <w:p w14:paraId="3D67138C" w14:textId="77777777" w:rsidR="005F036B" w:rsidRPr="005F036B" w:rsidRDefault="005F036B" w:rsidP="005F036B">
            <w:pPr>
              <w:spacing w:line="480" w:lineRule="exact"/>
              <w:ind w:firstLineChars="0" w:firstLine="0"/>
            </w:pPr>
            <w:r w:rsidRPr="005F036B">
              <w:t>      idx &lt;- sample(nrow(X_train), replace = TRUE)</w:t>
            </w:r>
          </w:p>
          <w:p w14:paraId="3665B375" w14:textId="77777777" w:rsidR="005F036B" w:rsidRPr="005F036B" w:rsidRDefault="005F036B" w:rsidP="005F036B">
            <w:pPr>
              <w:spacing w:line="480" w:lineRule="exact"/>
              <w:ind w:firstLineChars="0" w:firstLine="0"/>
            </w:pPr>
            <w:r w:rsidRPr="005F036B">
              <w:t>      df_boot &lt;- data.frame(y = y_train[idx], X_selected[idx, , drop = FALSE])</w:t>
            </w:r>
          </w:p>
          <w:p w14:paraId="76A261EC" w14:textId="77777777" w:rsidR="005F036B" w:rsidRPr="005F036B" w:rsidRDefault="005F036B" w:rsidP="005F036B">
            <w:pPr>
              <w:spacing w:line="480" w:lineRule="exact"/>
              <w:ind w:firstLineChars="0" w:firstLine="0"/>
            </w:pPr>
          </w:p>
          <w:p w14:paraId="4E939371" w14:textId="77777777" w:rsidR="005F036B" w:rsidRPr="005F036B" w:rsidRDefault="005F036B" w:rsidP="005F036B">
            <w:pPr>
              <w:spacing w:line="480" w:lineRule="exact"/>
              <w:ind w:firstLineChars="0" w:firstLine="0"/>
            </w:pPr>
            <w:r w:rsidRPr="005F036B">
              <w:t>      tryCatch({</w:t>
            </w:r>
          </w:p>
          <w:p w14:paraId="0E8C47DF" w14:textId="77777777" w:rsidR="005F036B" w:rsidRPr="005F036B" w:rsidRDefault="005F036B" w:rsidP="005F036B">
            <w:pPr>
              <w:spacing w:line="480" w:lineRule="exact"/>
              <w:ind w:firstLineChars="0" w:firstLine="0"/>
            </w:pPr>
            <w:r w:rsidRPr="005F036B">
              <w:t>        w_boot &lt;- if (!is.null(weights)) weights[idx] else NULL</w:t>
            </w:r>
          </w:p>
          <w:p w14:paraId="36ADE61E" w14:textId="77777777" w:rsidR="005F036B" w:rsidRPr="005F036B" w:rsidRDefault="005F036B" w:rsidP="005F036B">
            <w:pPr>
              <w:spacing w:line="480" w:lineRule="exact"/>
              <w:ind w:firstLineChars="0" w:firstLine="0"/>
            </w:pPr>
            <w:r w:rsidRPr="005F036B">
              <w:t>        boot_fit &lt;- if (!is.null(w_boot)) {</w:t>
            </w:r>
          </w:p>
          <w:p w14:paraId="4861D7E7" w14:textId="77777777" w:rsidR="005F036B" w:rsidRPr="005F036B" w:rsidRDefault="005F036B" w:rsidP="005F036B">
            <w:pPr>
              <w:spacing w:line="480" w:lineRule="exact"/>
              <w:ind w:firstLineChars="0" w:firstLine="0"/>
            </w:pPr>
            <w:r w:rsidRPr="005F036B">
              <w:t>          glm(y ~ ., data = df_boot, family = binomial, weights = w_boot)</w:t>
            </w:r>
          </w:p>
          <w:p w14:paraId="6CA48BF0" w14:textId="77777777" w:rsidR="005F036B" w:rsidRPr="005F036B" w:rsidRDefault="005F036B" w:rsidP="005F036B">
            <w:pPr>
              <w:spacing w:line="480" w:lineRule="exact"/>
              <w:ind w:firstLineChars="0" w:firstLine="0"/>
            </w:pPr>
            <w:r w:rsidRPr="005F036B">
              <w:t>        } else {</w:t>
            </w:r>
          </w:p>
          <w:p w14:paraId="7F9959EA" w14:textId="77777777" w:rsidR="005F036B" w:rsidRPr="005F036B" w:rsidRDefault="005F036B" w:rsidP="005F036B">
            <w:pPr>
              <w:spacing w:line="480" w:lineRule="exact"/>
              <w:ind w:firstLineChars="0" w:firstLine="0"/>
            </w:pPr>
            <w:r w:rsidRPr="005F036B">
              <w:t>          glm(y ~ ., data = df_boot, family = binomial)</w:t>
            </w:r>
          </w:p>
          <w:p w14:paraId="391B5D38" w14:textId="77777777" w:rsidR="005F036B" w:rsidRPr="005F036B" w:rsidRDefault="005F036B" w:rsidP="005F036B">
            <w:pPr>
              <w:spacing w:line="480" w:lineRule="exact"/>
              <w:ind w:firstLineChars="0" w:firstLine="0"/>
            </w:pPr>
            <w:r w:rsidRPr="005F036B">
              <w:t>        }</w:t>
            </w:r>
          </w:p>
          <w:p w14:paraId="69D406E1" w14:textId="77777777" w:rsidR="005F036B" w:rsidRPr="005F036B" w:rsidRDefault="005F036B" w:rsidP="005F036B">
            <w:pPr>
              <w:spacing w:line="480" w:lineRule="exact"/>
              <w:ind w:firstLineChars="0" w:firstLine="0"/>
            </w:pPr>
            <w:r w:rsidRPr="005F036B">
              <w:t>        boot_coefs[b, ] &lt;- coef(boot_fit)</w:t>
            </w:r>
          </w:p>
          <w:p w14:paraId="0618E844" w14:textId="77777777" w:rsidR="005F036B" w:rsidRPr="005F036B" w:rsidRDefault="005F036B" w:rsidP="005F036B">
            <w:pPr>
              <w:spacing w:line="480" w:lineRule="exact"/>
              <w:ind w:firstLineChars="0" w:firstLine="0"/>
            </w:pPr>
            <w:r w:rsidRPr="005F036B">
              <w:t>      }, error = function(e) {</w:t>
            </w:r>
          </w:p>
          <w:p w14:paraId="04933C38" w14:textId="77777777" w:rsidR="005F036B" w:rsidRPr="005F036B" w:rsidRDefault="005F036B" w:rsidP="005F036B">
            <w:pPr>
              <w:spacing w:line="480" w:lineRule="exact"/>
              <w:ind w:firstLineChars="0" w:firstLine="0"/>
            </w:pPr>
            <w:r w:rsidRPr="005F036B">
              <w:t xml:space="preserve">        # </w:t>
            </w:r>
            <w:r w:rsidRPr="005F036B">
              <w:t>标准</w:t>
            </w:r>
            <w:r w:rsidRPr="005F036B">
              <w:t xml:space="preserve"> glm </w:t>
            </w:r>
            <w:r w:rsidRPr="005F036B">
              <w:t>因分离失败时降级为</w:t>
            </w:r>
            <w:r w:rsidRPr="005F036B">
              <w:t xml:space="preserve"> brglm2</w:t>
            </w:r>
          </w:p>
          <w:p w14:paraId="1F79D6B6" w14:textId="77777777" w:rsidR="005F036B" w:rsidRPr="005F036B" w:rsidRDefault="005F036B" w:rsidP="005F036B">
            <w:pPr>
              <w:spacing w:line="480" w:lineRule="exact"/>
              <w:ind w:firstLineChars="0" w:firstLine="0"/>
            </w:pPr>
            <w:r w:rsidRPr="005F036B">
              <w:t>        tryCatch({</w:t>
            </w:r>
          </w:p>
          <w:p w14:paraId="202EB798" w14:textId="77777777" w:rsidR="005F036B" w:rsidRPr="005F036B" w:rsidRDefault="005F036B" w:rsidP="005F036B">
            <w:pPr>
              <w:spacing w:line="480" w:lineRule="exact"/>
              <w:ind w:firstLineChars="0" w:firstLine="0"/>
            </w:pPr>
            <w:r w:rsidRPr="005F036B">
              <w:lastRenderedPageBreak/>
              <w:t>          boot_fit &lt;- if (!is.null(w_boot)) {</w:t>
            </w:r>
          </w:p>
          <w:p w14:paraId="3B4613E4" w14:textId="77777777" w:rsidR="005F036B" w:rsidRPr="005F036B" w:rsidRDefault="005F036B" w:rsidP="005F036B">
            <w:pPr>
              <w:spacing w:line="480" w:lineRule="exact"/>
              <w:ind w:firstLineChars="0" w:firstLine="0"/>
            </w:pPr>
            <w:r w:rsidRPr="005F036B">
              <w:t>            glm(y ~ ., data = df_boot, family = binomial,</w:t>
            </w:r>
          </w:p>
          <w:p w14:paraId="0A75EB39" w14:textId="77777777" w:rsidR="005F036B" w:rsidRPr="005F036B" w:rsidRDefault="005F036B" w:rsidP="005F036B">
            <w:pPr>
              <w:spacing w:line="480" w:lineRule="exact"/>
              <w:ind w:firstLineChars="0" w:firstLine="0"/>
            </w:pPr>
            <w:r w:rsidRPr="005F036B">
              <w:t>                weights = w_boot, method = "brglmFit")</w:t>
            </w:r>
          </w:p>
          <w:p w14:paraId="68CD9191" w14:textId="77777777" w:rsidR="005F036B" w:rsidRPr="005F036B" w:rsidRDefault="005F036B" w:rsidP="005F036B">
            <w:pPr>
              <w:spacing w:line="480" w:lineRule="exact"/>
              <w:ind w:firstLineChars="0" w:firstLine="0"/>
            </w:pPr>
            <w:r w:rsidRPr="005F036B">
              <w:t>          } else {</w:t>
            </w:r>
          </w:p>
          <w:p w14:paraId="315659CB" w14:textId="77777777" w:rsidR="005F036B" w:rsidRPr="005F036B" w:rsidRDefault="005F036B" w:rsidP="005F036B">
            <w:pPr>
              <w:spacing w:line="480" w:lineRule="exact"/>
              <w:ind w:firstLineChars="0" w:firstLine="0"/>
            </w:pPr>
            <w:r w:rsidRPr="005F036B">
              <w:t>            glm(y ~ ., data = df_boot, family = binomial,</w:t>
            </w:r>
          </w:p>
          <w:p w14:paraId="58BF8CB9" w14:textId="77777777" w:rsidR="005F036B" w:rsidRPr="005F036B" w:rsidRDefault="005F036B" w:rsidP="005F036B">
            <w:pPr>
              <w:spacing w:line="480" w:lineRule="exact"/>
              <w:ind w:firstLineChars="0" w:firstLine="0"/>
            </w:pPr>
            <w:r w:rsidRPr="005F036B">
              <w:t>                method = "brglmFit")</w:t>
            </w:r>
          </w:p>
          <w:p w14:paraId="47867617" w14:textId="77777777" w:rsidR="005F036B" w:rsidRPr="005F036B" w:rsidRDefault="005F036B" w:rsidP="005F036B">
            <w:pPr>
              <w:spacing w:line="480" w:lineRule="exact"/>
              <w:ind w:firstLineChars="0" w:firstLine="0"/>
            </w:pPr>
            <w:r w:rsidRPr="005F036B">
              <w:t>          }</w:t>
            </w:r>
          </w:p>
          <w:p w14:paraId="0C6D24E1" w14:textId="77777777" w:rsidR="005F036B" w:rsidRPr="005F036B" w:rsidRDefault="005F036B" w:rsidP="005F036B">
            <w:pPr>
              <w:spacing w:line="480" w:lineRule="exact"/>
              <w:ind w:firstLineChars="0" w:firstLine="0"/>
            </w:pPr>
            <w:r w:rsidRPr="005F036B">
              <w:t>          boot_coefs[b, ] &lt;- coef(boot_fit)</w:t>
            </w:r>
          </w:p>
          <w:p w14:paraId="522C7B04" w14:textId="77777777" w:rsidR="005F036B" w:rsidRPr="005F036B" w:rsidRDefault="005F036B" w:rsidP="005F036B">
            <w:pPr>
              <w:spacing w:line="480" w:lineRule="exact"/>
              <w:ind w:firstLineChars="0" w:firstLine="0"/>
            </w:pPr>
            <w:r w:rsidRPr="005F036B">
              <w:t>        }, error = function(e2) {</w:t>
            </w:r>
          </w:p>
          <w:p w14:paraId="0F7839E6" w14:textId="77777777" w:rsidR="005F036B" w:rsidRPr="005F036B" w:rsidRDefault="005F036B" w:rsidP="005F036B">
            <w:pPr>
              <w:spacing w:line="480" w:lineRule="exact"/>
              <w:ind w:firstLineChars="0" w:firstLine="0"/>
            </w:pPr>
            <w:r w:rsidRPr="005F036B">
              <w:t>          boot_coefs[b, ] &lt;- NA</w:t>
            </w:r>
          </w:p>
          <w:p w14:paraId="1251E02F" w14:textId="77777777" w:rsidR="005F036B" w:rsidRPr="005F036B" w:rsidRDefault="005F036B" w:rsidP="005F036B">
            <w:pPr>
              <w:spacing w:line="480" w:lineRule="exact"/>
              <w:ind w:firstLineChars="0" w:firstLine="0"/>
            </w:pPr>
            <w:r w:rsidRPr="005F036B">
              <w:t>        })</w:t>
            </w:r>
          </w:p>
          <w:p w14:paraId="6A122451" w14:textId="77777777" w:rsidR="005F036B" w:rsidRPr="005F036B" w:rsidRDefault="005F036B" w:rsidP="005F036B">
            <w:pPr>
              <w:spacing w:line="480" w:lineRule="exact"/>
              <w:ind w:firstLineChars="0" w:firstLine="0"/>
            </w:pPr>
            <w:r w:rsidRPr="005F036B">
              <w:t>      })</w:t>
            </w:r>
          </w:p>
          <w:p w14:paraId="55082EEF" w14:textId="77777777" w:rsidR="005F036B" w:rsidRPr="005F036B" w:rsidRDefault="005F036B" w:rsidP="005F036B">
            <w:pPr>
              <w:spacing w:line="480" w:lineRule="exact"/>
              <w:ind w:firstLineChars="0" w:firstLine="0"/>
            </w:pPr>
          </w:p>
          <w:p w14:paraId="35FD7C2A" w14:textId="77777777" w:rsidR="005F036B" w:rsidRPr="005F036B" w:rsidRDefault="005F036B" w:rsidP="005F036B">
            <w:pPr>
              <w:spacing w:line="480" w:lineRule="exact"/>
              <w:ind w:firstLineChars="0" w:firstLine="0"/>
            </w:pPr>
            <w:r w:rsidRPr="005F036B">
              <w:t>      if (b %% 50 == 0) cat(sprintf("  Bootstrap %d / %d\n", b, n_boot))</w:t>
            </w:r>
          </w:p>
          <w:p w14:paraId="58911BF7" w14:textId="77777777" w:rsidR="005F036B" w:rsidRPr="005F036B" w:rsidRDefault="005F036B" w:rsidP="005F036B">
            <w:pPr>
              <w:spacing w:line="480" w:lineRule="exact"/>
              <w:ind w:firstLineChars="0" w:firstLine="0"/>
            </w:pPr>
            <w:r w:rsidRPr="005F036B">
              <w:t>    }</w:t>
            </w:r>
          </w:p>
          <w:p w14:paraId="51EAC239" w14:textId="77777777" w:rsidR="005F036B" w:rsidRPr="005F036B" w:rsidRDefault="005F036B" w:rsidP="005F036B">
            <w:pPr>
              <w:spacing w:line="480" w:lineRule="exact"/>
              <w:ind w:firstLineChars="0" w:firstLine="0"/>
            </w:pPr>
          </w:p>
          <w:p w14:paraId="3629E956" w14:textId="77777777" w:rsidR="005F036B" w:rsidRPr="005F036B" w:rsidRDefault="005F036B" w:rsidP="005F036B">
            <w:pPr>
              <w:spacing w:line="480" w:lineRule="exact"/>
              <w:ind w:firstLineChars="0" w:firstLine="0"/>
            </w:pPr>
            <w:r w:rsidRPr="005F036B">
              <w:t>    for (i in seq_along(est)) {</w:t>
            </w:r>
          </w:p>
          <w:p w14:paraId="00E95FEA" w14:textId="77777777" w:rsidR="005F036B" w:rsidRPr="005F036B" w:rsidRDefault="005F036B" w:rsidP="005F036B">
            <w:pPr>
              <w:spacing w:line="480" w:lineRule="exact"/>
              <w:ind w:firstLineChars="0" w:firstLine="0"/>
            </w:pPr>
            <w:r w:rsidRPr="005F036B">
              <w:t>      s_i &lt;- boot_coefs[, i]</w:t>
            </w:r>
          </w:p>
          <w:p w14:paraId="1411350E" w14:textId="77777777" w:rsidR="005F036B" w:rsidRPr="005F036B" w:rsidRDefault="005F036B" w:rsidP="005F036B">
            <w:pPr>
              <w:spacing w:line="480" w:lineRule="exact"/>
              <w:ind w:firstLineChars="0" w:firstLine="0"/>
            </w:pPr>
            <w:r w:rsidRPr="005F036B">
              <w:t>      s_i &lt;- s_i[!is.na(s_i)]</w:t>
            </w:r>
          </w:p>
          <w:p w14:paraId="732D1188" w14:textId="77777777" w:rsidR="005F036B" w:rsidRPr="005F036B" w:rsidRDefault="005F036B" w:rsidP="005F036B">
            <w:pPr>
              <w:spacing w:line="480" w:lineRule="exact"/>
              <w:ind w:firstLineChars="0" w:firstLine="0"/>
            </w:pPr>
            <w:r w:rsidRPr="005F036B">
              <w:t>      if (length(s_i) &gt; 0) {</w:t>
            </w:r>
          </w:p>
          <w:p w14:paraId="230683A2" w14:textId="77777777" w:rsidR="005F036B" w:rsidRPr="005F036B" w:rsidRDefault="005F036B" w:rsidP="005F036B">
            <w:pPr>
              <w:spacing w:line="480" w:lineRule="exact"/>
              <w:ind w:firstLineChars="0" w:firstLine="0"/>
            </w:pPr>
            <w:r w:rsidRPr="005F036B">
              <w:t>        boot_ci_lower[i] &lt;- quantile(s_i, alpha / 2, na.rm = TRUE)</w:t>
            </w:r>
          </w:p>
          <w:p w14:paraId="4BF4AB67" w14:textId="77777777" w:rsidR="005F036B" w:rsidRPr="005F036B" w:rsidRDefault="005F036B" w:rsidP="005F036B">
            <w:pPr>
              <w:spacing w:line="480" w:lineRule="exact"/>
              <w:ind w:firstLineChars="0" w:firstLine="0"/>
            </w:pPr>
            <w:r w:rsidRPr="005F036B">
              <w:t>        boot_ci_upper[i] &lt;- quantile(s_i, 1 - alpha / 2, na.rm = TRUE)</w:t>
            </w:r>
          </w:p>
          <w:p w14:paraId="04606830" w14:textId="77777777" w:rsidR="005F036B" w:rsidRPr="005F036B" w:rsidRDefault="005F036B" w:rsidP="005F036B">
            <w:pPr>
              <w:spacing w:line="480" w:lineRule="exact"/>
              <w:ind w:firstLineChars="0" w:firstLine="0"/>
            </w:pPr>
            <w:r w:rsidRPr="005F036B">
              <w:t>      }</w:t>
            </w:r>
          </w:p>
          <w:p w14:paraId="01899DC8" w14:textId="77777777" w:rsidR="005F036B" w:rsidRPr="005F036B" w:rsidRDefault="005F036B" w:rsidP="005F036B">
            <w:pPr>
              <w:spacing w:line="480" w:lineRule="exact"/>
              <w:ind w:firstLineChars="0" w:firstLine="0"/>
            </w:pPr>
            <w:r w:rsidRPr="005F036B">
              <w:t>    }</w:t>
            </w:r>
          </w:p>
          <w:p w14:paraId="1776B8CE" w14:textId="77777777" w:rsidR="005F036B" w:rsidRPr="005F036B" w:rsidRDefault="005F036B" w:rsidP="005F036B">
            <w:pPr>
              <w:spacing w:line="480" w:lineRule="exact"/>
              <w:ind w:firstLineChars="0" w:firstLine="0"/>
            </w:pPr>
            <w:r w:rsidRPr="005F036B">
              <w:t>  }</w:t>
            </w:r>
          </w:p>
          <w:p w14:paraId="409C84B0" w14:textId="77777777" w:rsidR="005F036B" w:rsidRPr="005F036B" w:rsidRDefault="005F036B" w:rsidP="005F036B">
            <w:pPr>
              <w:spacing w:line="480" w:lineRule="exact"/>
              <w:ind w:firstLineChars="0" w:firstLine="0"/>
            </w:pPr>
          </w:p>
          <w:p w14:paraId="4F9B2EB6" w14:textId="77777777" w:rsidR="005F036B" w:rsidRPr="005F036B" w:rsidRDefault="005F036B" w:rsidP="005F036B">
            <w:pPr>
              <w:spacing w:line="480" w:lineRule="exact"/>
              <w:ind w:firstLineChars="0" w:firstLine="0"/>
            </w:pPr>
            <w:r w:rsidRPr="005F036B">
              <w:t xml:space="preserve">  # </w:t>
            </w:r>
            <w:r w:rsidRPr="005F036B">
              <w:t>组装结果</w:t>
            </w:r>
          </w:p>
          <w:p w14:paraId="0F5BEB50" w14:textId="77777777" w:rsidR="005F036B" w:rsidRPr="005F036B" w:rsidRDefault="005F036B" w:rsidP="005F036B">
            <w:pPr>
              <w:spacing w:line="480" w:lineRule="exact"/>
              <w:ind w:firstLineChars="0" w:firstLine="0"/>
            </w:pPr>
            <w:r w:rsidRPr="005F036B">
              <w:t>  results &lt;- data.frame(</w:t>
            </w:r>
          </w:p>
          <w:p w14:paraId="545F24D1" w14:textId="77777777" w:rsidR="005F036B" w:rsidRPr="005F036B" w:rsidRDefault="005F036B" w:rsidP="005F036B">
            <w:pPr>
              <w:spacing w:line="480" w:lineRule="exact"/>
              <w:ind w:firstLineChars="0" w:firstLine="0"/>
            </w:pPr>
            <w:r w:rsidRPr="005F036B">
              <w:lastRenderedPageBreak/>
              <w:t>    Variable          = var_names,</w:t>
            </w:r>
          </w:p>
          <w:p w14:paraId="61144E13" w14:textId="77777777" w:rsidR="005F036B" w:rsidRPr="005F036B" w:rsidRDefault="005F036B" w:rsidP="005F036B">
            <w:pPr>
              <w:spacing w:line="480" w:lineRule="exact"/>
              <w:ind w:firstLineChars="0" w:firstLine="0"/>
            </w:pPr>
            <w:r w:rsidRPr="005F036B">
              <w:t>    Coefficient       = round(est, 5),</w:t>
            </w:r>
          </w:p>
          <w:p w14:paraId="63041B2C" w14:textId="77777777" w:rsidR="005F036B" w:rsidRPr="005F036B" w:rsidRDefault="005F036B" w:rsidP="005F036B">
            <w:pPr>
              <w:spacing w:line="480" w:lineRule="exact"/>
              <w:ind w:firstLineChars="0" w:firstLine="0"/>
            </w:pPr>
            <w:r w:rsidRPr="005F036B">
              <w:t>    Std_Error         = round(se, 5),</w:t>
            </w:r>
          </w:p>
          <w:p w14:paraId="2F9352E2" w14:textId="77777777" w:rsidR="005F036B" w:rsidRPr="005F036B" w:rsidRDefault="005F036B" w:rsidP="005F036B">
            <w:pPr>
              <w:spacing w:line="480" w:lineRule="exact"/>
              <w:ind w:firstLineChars="0" w:firstLine="0"/>
            </w:pPr>
            <w:r w:rsidRPr="005F036B">
              <w:t>    Z_Statistic       = round(z_val, 4),</w:t>
            </w:r>
          </w:p>
          <w:p w14:paraId="41DF7128" w14:textId="77777777" w:rsidR="005F036B" w:rsidRPr="005F036B" w:rsidRDefault="005F036B" w:rsidP="005F036B">
            <w:pPr>
              <w:spacing w:line="480" w:lineRule="exact"/>
              <w:ind w:firstLineChars="0" w:firstLine="0"/>
            </w:pPr>
            <w:r w:rsidRPr="005F036B">
              <w:t>    P_Value           = round(p_val, 5),</w:t>
            </w:r>
          </w:p>
          <w:p w14:paraId="3404E931" w14:textId="77777777" w:rsidR="005F036B" w:rsidRPr="005F036B" w:rsidRDefault="005F036B" w:rsidP="005F036B">
            <w:pPr>
              <w:spacing w:line="480" w:lineRule="exact"/>
              <w:ind w:firstLineChars="0" w:firstLine="0"/>
            </w:pPr>
            <w:r w:rsidRPr="005F036B">
              <w:t>    Significant       = p_val &lt; alpha,</w:t>
            </w:r>
          </w:p>
          <w:p w14:paraId="3B72D897" w14:textId="77777777" w:rsidR="005F036B" w:rsidRPr="005F036B" w:rsidRDefault="005F036B" w:rsidP="005F036B">
            <w:pPr>
              <w:spacing w:line="480" w:lineRule="exact"/>
              <w:ind w:firstLineChars="0" w:firstLine="0"/>
            </w:pPr>
            <w:r w:rsidRPr="005F036B">
              <w:t>    Odds_Ratio        = round(exp(est), 4),</w:t>
            </w:r>
          </w:p>
          <w:p w14:paraId="3FEBDFE3" w14:textId="77777777" w:rsidR="005F036B" w:rsidRPr="005F036B" w:rsidRDefault="005F036B" w:rsidP="005F036B">
            <w:pPr>
              <w:spacing w:line="480" w:lineRule="exact"/>
              <w:ind w:firstLineChars="0" w:firstLine="0"/>
            </w:pPr>
            <w:r w:rsidRPr="005F036B">
              <w:t>    OR_CI_Lower       = round(exp(ci_lower), 4),</w:t>
            </w:r>
          </w:p>
          <w:p w14:paraId="56F8E8CC" w14:textId="77777777" w:rsidR="005F036B" w:rsidRPr="005F036B" w:rsidRDefault="005F036B" w:rsidP="005F036B">
            <w:pPr>
              <w:spacing w:line="480" w:lineRule="exact"/>
              <w:ind w:firstLineChars="0" w:firstLine="0"/>
            </w:pPr>
            <w:r w:rsidRPr="005F036B">
              <w:t>    OR_CI_Upper       = round(exp(ci_upper), 4),</w:t>
            </w:r>
          </w:p>
          <w:p w14:paraId="2607B214" w14:textId="77777777" w:rsidR="005F036B" w:rsidRPr="005F036B" w:rsidRDefault="005F036B" w:rsidP="005F036B">
            <w:pPr>
              <w:spacing w:line="480" w:lineRule="exact"/>
              <w:ind w:firstLineChars="0" w:firstLine="0"/>
            </w:pPr>
            <w:r w:rsidRPr="005F036B">
              <w:t>    Analytic_CI_Lower = round(ci_lower, 5),</w:t>
            </w:r>
          </w:p>
          <w:p w14:paraId="10476630" w14:textId="77777777" w:rsidR="005F036B" w:rsidRPr="005F036B" w:rsidRDefault="005F036B" w:rsidP="005F036B">
            <w:pPr>
              <w:spacing w:line="480" w:lineRule="exact"/>
              <w:ind w:firstLineChars="0" w:firstLine="0"/>
            </w:pPr>
            <w:r w:rsidRPr="005F036B">
              <w:t>    Analytic_CI_Upper = round(ci_upper, 5),</w:t>
            </w:r>
          </w:p>
          <w:p w14:paraId="1E27E667" w14:textId="77777777" w:rsidR="005F036B" w:rsidRPr="005F036B" w:rsidRDefault="005F036B" w:rsidP="005F036B">
            <w:pPr>
              <w:spacing w:line="480" w:lineRule="exact"/>
              <w:ind w:firstLineChars="0" w:firstLine="0"/>
            </w:pPr>
            <w:r w:rsidRPr="005F036B">
              <w:t>    Bootstrap_CI_Lower = round(boot_ci_lower, 5),</w:t>
            </w:r>
          </w:p>
          <w:p w14:paraId="7BBEC246" w14:textId="77777777" w:rsidR="005F036B" w:rsidRPr="005F036B" w:rsidRDefault="005F036B" w:rsidP="005F036B">
            <w:pPr>
              <w:spacing w:line="480" w:lineRule="exact"/>
              <w:ind w:firstLineChars="0" w:firstLine="0"/>
            </w:pPr>
            <w:r w:rsidRPr="005F036B">
              <w:t>    Bootstrap_CI_Upper = round(boot_ci_upper, 5),</w:t>
            </w:r>
          </w:p>
          <w:p w14:paraId="602FF4DC" w14:textId="77777777" w:rsidR="005F036B" w:rsidRPr="005F036B" w:rsidRDefault="005F036B" w:rsidP="005F036B">
            <w:pPr>
              <w:spacing w:line="480" w:lineRule="exact"/>
              <w:ind w:firstLineChars="0" w:firstLine="0"/>
            </w:pPr>
            <w:r w:rsidRPr="005F036B">
              <w:t>    stringsAsFactors  = FALSE</w:t>
            </w:r>
          </w:p>
          <w:p w14:paraId="2AD17876" w14:textId="77777777" w:rsidR="005F036B" w:rsidRPr="005F036B" w:rsidRDefault="005F036B" w:rsidP="005F036B">
            <w:pPr>
              <w:spacing w:line="480" w:lineRule="exact"/>
              <w:ind w:firstLineChars="0" w:firstLine="0"/>
            </w:pPr>
            <w:r w:rsidRPr="005F036B">
              <w:t>  )</w:t>
            </w:r>
          </w:p>
          <w:p w14:paraId="410706DB" w14:textId="77777777" w:rsidR="005F036B" w:rsidRPr="005F036B" w:rsidRDefault="005F036B" w:rsidP="005F036B">
            <w:pPr>
              <w:spacing w:line="480" w:lineRule="exact"/>
              <w:ind w:firstLineChars="0" w:firstLine="0"/>
            </w:pPr>
          </w:p>
          <w:p w14:paraId="459EDE0B" w14:textId="77777777" w:rsidR="005F036B" w:rsidRPr="005F036B" w:rsidRDefault="005F036B" w:rsidP="005F036B">
            <w:pPr>
              <w:spacing w:line="480" w:lineRule="exact"/>
              <w:ind w:firstLineChars="0" w:firstLine="0"/>
            </w:pPr>
            <w:r w:rsidRPr="005F036B">
              <w:t>  attr(results, "selected_idx")    &lt;- active_idx</w:t>
            </w:r>
          </w:p>
          <w:p w14:paraId="7AB927B4" w14:textId="77777777" w:rsidR="005F036B" w:rsidRPr="005F036B" w:rsidRDefault="005F036B" w:rsidP="005F036B">
            <w:pPr>
              <w:spacing w:line="480" w:lineRule="exact"/>
              <w:ind w:firstLineChars="0" w:firstLine="0"/>
            </w:pPr>
            <w:r w:rsidRPr="005F036B">
              <w:t>  attr(results, "glm_fit")         &lt;- fit_glm</w:t>
            </w:r>
          </w:p>
          <w:p w14:paraId="2C35312F" w14:textId="77777777" w:rsidR="005F036B" w:rsidRPr="005F036B" w:rsidRDefault="005F036B" w:rsidP="005F036B">
            <w:pPr>
              <w:spacing w:line="480" w:lineRule="exact"/>
              <w:ind w:firstLineChars="0" w:firstLine="0"/>
            </w:pPr>
            <w:r w:rsidRPr="005F036B">
              <w:t>  attr(results, "var_mapping")     &lt;- var_mapping</w:t>
            </w:r>
          </w:p>
          <w:p w14:paraId="0FAC973E" w14:textId="77777777" w:rsidR="005F036B" w:rsidRPr="005F036B" w:rsidRDefault="005F036B" w:rsidP="005F036B">
            <w:pPr>
              <w:spacing w:line="480" w:lineRule="exact"/>
              <w:ind w:firstLineChars="0" w:firstLine="0"/>
            </w:pPr>
            <w:r w:rsidRPr="005F036B">
              <w:t>  attr(results, "n_scad_selected") &lt;- n_selected_initial</w:t>
            </w:r>
          </w:p>
          <w:p w14:paraId="6B32DDB8" w14:textId="77777777" w:rsidR="005F036B" w:rsidRPr="005F036B" w:rsidRDefault="005F036B" w:rsidP="005F036B">
            <w:pPr>
              <w:spacing w:line="480" w:lineRule="exact"/>
              <w:ind w:firstLineChars="0" w:firstLine="0"/>
            </w:pPr>
            <w:r w:rsidRPr="005F036B">
              <w:t>  return(results)</w:t>
            </w:r>
          </w:p>
          <w:p w14:paraId="1970BE87" w14:textId="77777777" w:rsidR="005F036B" w:rsidRPr="005F036B" w:rsidRDefault="005F036B" w:rsidP="005F036B">
            <w:pPr>
              <w:spacing w:line="480" w:lineRule="exact"/>
              <w:ind w:firstLineChars="0" w:firstLine="0"/>
            </w:pPr>
            <w:r w:rsidRPr="005F036B">
              <w:t>}</w:t>
            </w:r>
          </w:p>
          <w:p w14:paraId="1549FD10" w14:textId="77777777" w:rsidR="005F036B" w:rsidRPr="005F036B" w:rsidRDefault="005F036B" w:rsidP="005F036B">
            <w:pPr>
              <w:spacing w:line="480" w:lineRule="exact"/>
              <w:ind w:firstLineChars="0" w:firstLine="0"/>
            </w:pPr>
          </w:p>
          <w:p w14:paraId="527E153F" w14:textId="77777777" w:rsidR="005F036B" w:rsidRPr="005F036B" w:rsidRDefault="005F036B" w:rsidP="005F036B">
            <w:pPr>
              <w:spacing w:line="480" w:lineRule="exact"/>
              <w:ind w:firstLineChars="0" w:firstLine="0"/>
            </w:pPr>
            <w:r w:rsidRPr="005F036B">
              <w:t xml:space="preserve"># </w:t>
            </w:r>
            <w:r w:rsidRPr="005F036B">
              <w:t>执行后选择推断</w:t>
            </w:r>
          </w:p>
          <w:p w14:paraId="4A01E1D6" w14:textId="77777777" w:rsidR="005F036B" w:rsidRPr="005F036B" w:rsidRDefault="005F036B" w:rsidP="005F036B">
            <w:pPr>
              <w:spacing w:line="480" w:lineRule="exact"/>
              <w:ind w:firstLineChars="0" w:firstLine="0"/>
            </w:pPr>
            <w:r w:rsidRPr="005F036B">
              <w:t>cat("Post-Selection Significance Testing\n")</w:t>
            </w:r>
          </w:p>
          <w:p w14:paraId="4541A150" w14:textId="77777777" w:rsidR="005F036B" w:rsidRPr="005F036B" w:rsidRDefault="005F036B" w:rsidP="005F036B">
            <w:pPr>
              <w:spacing w:line="480" w:lineRule="exact"/>
              <w:ind w:firstLineChars="0" w:firstLine="0"/>
            </w:pPr>
            <w:r w:rsidRPr="005F036B">
              <w:t>cat("Pipeline: SIS screening -&gt; SCAD selection -&gt; Standard logistic refit\n")</w:t>
            </w:r>
          </w:p>
          <w:p w14:paraId="01D65A59" w14:textId="77777777" w:rsidR="005F036B" w:rsidRPr="005F036B" w:rsidRDefault="005F036B" w:rsidP="005F036B">
            <w:pPr>
              <w:spacing w:line="480" w:lineRule="exact"/>
              <w:ind w:firstLineChars="0" w:firstLine="0"/>
            </w:pPr>
            <w:r w:rsidRPr="005F036B">
              <w:t>cat("          (Bootstrap with brglm2 fallback for separation)\n\n")</w:t>
            </w:r>
          </w:p>
          <w:p w14:paraId="1754CB78" w14:textId="77777777" w:rsidR="005F036B" w:rsidRPr="005F036B" w:rsidRDefault="005F036B" w:rsidP="005F036B">
            <w:pPr>
              <w:spacing w:line="480" w:lineRule="exact"/>
              <w:ind w:firstLineChars="0" w:firstLine="0"/>
            </w:pPr>
          </w:p>
          <w:p w14:paraId="2B0E8AD9" w14:textId="77777777" w:rsidR="005F036B" w:rsidRPr="005F036B" w:rsidRDefault="005F036B" w:rsidP="005F036B">
            <w:pPr>
              <w:spacing w:line="480" w:lineRule="exact"/>
              <w:ind w:firstLineChars="0" w:firstLine="0"/>
            </w:pPr>
            <w:r w:rsidRPr="005F036B">
              <w:lastRenderedPageBreak/>
              <w:t>inference_results &lt;- post_scad_inference(</w:t>
            </w:r>
          </w:p>
          <w:p w14:paraId="67F15F8D" w14:textId="77777777" w:rsidR="005F036B" w:rsidRPr="005F036B" w:rsidRDefault="005F036B" w:rsidP="005F036B">
            <w:pPr>
              <w:spacing w:line="480" w:lineRule="exact"/>
              <w:ind w:firstLineChars="0" w:firstLine="0"/>
            </w:pPr>
            <w:r w:rsidRPr="005F036B">
              <w:t>  cv_scad, X_train_sis, Y_train_bin,</w:t>
            </w:r>
          </w:p>
          <w:p w14:paraId="31EB9152" w14:textId="77777777" w:rsidR="005F036B" w:rsidRPr="005F036B" w:rsidRDefault="005F036B" w:rsidP="005F036B">
            <w:pPr>
              <w:spacing w:line="480" w:lineRule="exact"/>
              <w:ind w:firstLineChars="0" w:firstLine="0"/>
            </w:pPr>
            <w:r w:rsidRPr="005F036B">
              <w:t>  weights = w, bootstrap = TRUE, n_boot = 200</w:t>
            </w:r>
          </w:p>
          <w:p w14:paraId="3532BC40" w14:textId="77777777" w:rsidR="005F036B" w:rsidRPr="005F036B" w:rsidRDefault="005F036B" w:rsidP="005F036B">
            <w:pPr>
              <w:spacing w:line="480" w:lineRule="exact"/>
              <w:ind w:firstLineChars="0" w:firstLine="0"/>
            </w:pPr>
            <w:r w:rsidRPr="005F036B">
              <w:t>)</w:t>
            </w:r>
          </w:p>
          <w:p w14:paraId="766CA555" w14:textId="77777777" w:rsidR="005F036B" w:rsidRPr="005F036B" w:rsidRDefault="005F036B" w:rsidP="005F036B">
            <w:pPr>
              <w:spacing w:line="480" w:lineRule="exact"/>
              <w:ind w:firstLineChars="0" w:firstLine="0"/>
            </w:pPr>
          </w:p>
          <w:p w14:paraId="410FB606" w14:textId="77777777" w:rsidR="005F036B" w:rsidRPr="005F036B" w:rsidRDefault="005F036B" w:rsidP="005F036B">
            <w:pPr>
              <w:spacing w:line="480" w:lineRule="exact"/>
              <w:ind w:firstLineChars="0" w:firstLine="0"/>
            </w:pPr>
            <w:r w:rsidRPr="005F036B">
              <w:t xml:space="preserve"># </w:t>
            </w:r>
            <w:r w:rsidRPr="005F036B">
              <w:t>推断成功时展示结果并绘图</w:t>
            </w:r>
          </w:p>
          <w:p w14:paraId="12C6DFAC" w14:textId="77777777" w:rsidR="005F036B" w:rsidRPr="005F036B" w:rsidRDefault="005F036B" w:rsidP="005F036B">
            <w:pPr>
              <w:spacing w:line="480" w:lineRule="exact"/>
              <w:ind w:firstLineChars="0" w:firstLine="0"/>
            </w:pPr>
            <w:r w:rsidRPr="005F036B">
              <w:t>if (!is.null(inference_results)) {</w:t>
            </w:r>
          </w:p>
          <w:p w14:paraId="727F74A4" w14:textId="77777777" w:rsidR="005F036B" w:rsidRPr="005F036B" w:rsidRDefault="005F036B" w:rsidP="005F036B">
            <w:pPr>
              <w:spacing w:line="480" w:lineRule="exact"/>
              <w:ind w:firstLineChars="0" w:firstLine="0"/>
            </w:pPr>
          </w:p>
          <w:p w14:paraId="1EAAA966" w14:textId="77777777" w:rsidR="005F036B" w:rsidRPr="005F036B" w:rsidRDefault="005F036B" w:rsidP="005F036B">
            <w:pPr>
              <w:spacing w:line="480" w:lineRule="exact"/>
              <w:ind w:firstLineChars="0" w:firstLine="0"/>
            </w:pPr>
            <w:r w:rsidRPr="005F036B">
              <w:t>  cat("\n====== Post-SCAD Inference Results ======\n")</w:t>
            </w:r>
          </w:p>
          <w:p w14:paraId="14315E3D" w14:textId="77777777" w:rsidR="005F036B" w:rsidRPr="005F036B" w:rsidRDefault="005F036B" w:rsidP="005F036B">
            <w:pPr>
              <w:spacing w:line="480" w:lineRule="exact"/>
              <w:ind w:firstLineChars="0" w:firstLine="0"/>
            </w:pPr>
            <w:r w:rsidRPr="005F036B">
              <w:t>  print(inference_results, row.names = FALSE)</w:t>
            </w:r>
          </w:p>
          <w:p w14:paraId="44F8F5C5" w14:textId="77777777" w:rsidR="005F036B" w:rsidRPr="005F036B" w:rsidRDefault="005F036B" w:rsidP="005F036B">
            <w:pPr>
              <w:spacing w:line="480" w:lineRule="exact"/>
              <w:ind w:firstLineChars="0" w:firstLine="0"/>
            </w:pPr>
          </w:p>
          <w:p w14:paraId="1DF95578" w14:textId="77777777" w:rsidR="005F036B" w:rsidRPr="005F036B" w:rsidRDefault="005F036B" w:rsidP="005F036B">
            <w:pPr>
              <w:spacing w:line="480" w:lineRule="exact"/>
              <w:ind w:firstLineChars="0" w:firstLine="0"/>
            </w:pPr>
            <w:r w:rsidRPr="005F036B">
              <w:t xml:space="preserve">  # </w:t>
            </w:r>
            <w:r w:rsidRPr="005F036B">
              <w:t>打印短</w:t>
            </w:r>
            <w:r w:rsidRPr="005F036B">
              <w:t xml:space="preserve"> ID </w:t>
            </w:r>
            <w:r w:rsidRPr="005F036B">
              <w:t>与原始变量名映射</w:t>
            </w:r>
          </w:p>
          <w:p w14:paraId="01509A57" w14:textId="77777777" w:rsidR="005F036B" w:rsidRPr="005F036B" w:rsidRDefault="005F036B" w:rsidP="005F036B">
            <w:pPr>
              <w:spacing w:line="480" w:lineRule="exact"/>
              <w:ind w:firstLineChars="0" w:firstLine="0"/>
            </w:pPr>
            <w:r w:rsidRPr="005F036B">
              <w:t>  var_map &lt;- attr(inference_results, "var_mapping")</w:t>
            </w:r>
          </w:p>
          <w:p w14:paraId="0C3DA27F" w14:textId="77777777" w:rsidR="005F036B" w:rsidRPr="005F036B" w:rsidRDefault="005F036B" w:rsidP="005F036B">
            <w:pPr>
              <w:spacing w:line="480" w:lineRule="exact"/>
              <w:ind w:firstLineChars="0" w:firstLine="0"/>
            </w:pPr>
            <w:r w:rsidRPr="005F036B">
              <w:t>  if (!is.null(var_map)) {</w:t>
            </w:r>
          </w:p>
          <w:p w14:paraId="338FA008" w14:textId="77777777" w:rsidR="005F036B" w:rsidRPr="005F036B" w:rsidRDefault="005F036B" w:rsidP="005F036B">
            <w:pPr>
              <w:spacing w:line="480" w:lineRule="exact"/>
              <w:ind w:firstLineChars="0" w:firstLine="0"/>
            </w:pPr>
            <w:r w:rsidRPr="005F036B">
              <w:t>    cat("\n--- Variable ID Mapping (short ID -&gt; original name) ---\n")</w:t>
            </w:r>
          </w:p>
          <w:p w14:paraId="27FB133C" w14:textId="77777777" w:rsidR="005F036B" w:rsidRPr="005F036B" w:rsidRDefault="005F036B" w:rsidP="005F036B">
            <w:pPr>
              <w:spacing w:line="480" w:lineRule="exact"/>
              <w:ind w:firstLineChars="0" w:firstLine="0"/>
            </w:pPr>
            <w:r w:rsidRPr="005F036B">
              <w:t>    print(var_map, row.names = FALSE)</w:t>
            </w:r>
          </w:p>
          <w:p w14:paraId="661DA918" w14:textId="77777777" w:rsidR="005F036B" w:rsidRPr="005F036B" w:rsidRDefault="005F036B" w:rsidP="005F036B">
            <w:pPr>
              <w:spacing w:line="480" w:lineRule="exact"/>
              <w:ind w:firstLineChars="0" w:firstLine="0"/>
            </w:pPr>
            <w:r w:rsidRPr="005F036B">
              <w:t>    cat("------------------------------------------------------\n")</w:t>
            </w:r>
          </w:p>
          <w:p w14:paraId="1AECDA12" w14:textId="77777777" w:rsidR="005F036B" w:rsidRPr="005F036B" w:rsidRDefault="005F036B" w:rsidP="005F036B">
            <w:pPr>
              <w:spacing w:line="480" w:lineRule="exact"/>
              <w:ind w:firstLineChars="0" w:firstLine="0"/>
            </w:pPr>
            <w:r w:rsidRPr="005F036B">
              <w:t>  }</w:t>
            </w:r>
          </w:p>
          <w:p w14:paraId="0B76A654" w14:textId="77777777" w:rsidR="005F036B" w:rsidRPr="005F036B" w:rsidRDefault="005F036B" w:rsidP="005F036B">
            <w:pPr>
              <w:spacing w:line="480" w:lineRule="exact"/>
              <w:ind w:firstLineChars="0" w:firstLine="0"/>
            </w:pPr>
          </w:p>
          <w:p w14:paraId="61D7AA6C" w14:textId="77777777" w:rsidR="005F036B" w:rsidRPr="005F036B" w:rsidRDefault="005F036B" w:rsidP="005F036B">
            <w:pPr>
              <w:spacing w:line="480" w:lineRule="exact"/>
              <w:ind w:firstLineChars="0" w:firstLine="0"/>
            </w:pPr>
            <w:r w:rsidRPr="005F036B">
              <w:t xml:space="preserve">  # </w:t>
            </w:r>
            <w:r w:rsidRPr="005F036B">
              <w:t>显著性汇总（排除截距项）</w:t>
            </w:r>
          </w:p>
          <w:p w14:paraId="29B1DD22" w14:textId="77777777" w:rsidR="005F036B" w:rsidRPr="005F036B" w:rsidRDefault="005F036B" w:rsidP="005F036B">
            <w:pPr>
              <w:spacing w:line="480" w:lineRule="exact"/>
              <w:ind w:firstLineChars="0" w:firstLine="0"/>
            </w:pPr>
            <w:r w:rsidRPr="005F036B">
              <w:t>  has_intercept &lt;- any(inference_results$Variable == "(Intercept)")</w:t>
            </w:r>
          </w:p>
          <w:p w14:paraId="277D2A69" w14:textId="77777777" w:rsidR="005F036B" w:rsidRPr="005F036B" w:rsidRDefault="005F036B" w:rsidP="005F036B">
            <w:pPr>
              <w:spacing w:line="480" w:lineRule="exact"/>
              <w:ind w:firstLineChars="0" w:firstLine="0"/>
            </w:pPr>
            <w:r w:rsidRPr="005F036B">
              <w:t>  n_features &lt;- nrow(inference_results) - as.integer(has_intercept)</w:t>
            </w:r>
          </w:p>
          <w:p w14:paraId="07D0B572" w14:textId="77777777" w:rsidR="005F036B" w:rsidRPr="005F036B" w:rsidRDefault="005F036B" w:rsidP="005F036B">
            <w:pPr>
              <w:spacing w:line="480" w:lineRule="exact"/>
              <w:ind w:firstLineChars="0" w:firstLine="0"/>
            </w:pPr>
            <w:r w:rsidRPr="005F036B">
              <w:t>  sig_flag &lt;- inference_results$Significant</w:t>
            </w:r>
          </w:p>
          <w:p w14:paraId="6CCD8BD6" w14:textId="77777777" w:rsidR="005F036B" w:rsidRPr="005F036B" w:rsidRDefault="005F036B" w:rsidP="005F036B">
            <w:pPr>
              <w:spacing w:line="480" w:lineRule="exact"/>
              <w:ind w:firstLineChars="0" w:firstLine="0"/>
            </w:pPr>
            <w:r w:rsidRPr="005F036B">
              <w:t>  cat(sprintf("\nSignificant at alpha = 0.05 :  %d / %d variables\n",</w:t>
            </w:r>
          </w:p>
          <w:p w14:paraId="247A7E24" w14:textId="77777777" w:rsidR="005F036B" w:rsidRPr="005F036B" w:rsidRDefault="005F036B" w:rsidP="005F036B">
            <w:pPr>
              <w:spacing w:line="480" w:lineRule="exact"/>
              <w:ind w:firstLineChars="0" w:firstLine="0"/>
            </w:pPr>
            <w:r w:rsidRPr="005F036B">
              <w:t>              sum(sig_flag[inference_results$Variable != "(Intercept)"]), n_features))</w:t>
            </w:r>
          </w:p>
          <w:p w14:paraId="0A45E60D" w14:textId="77777777" w:rsidR="005F036B" w:rsidRPr="005F036B" w:rsidRDefault="005F036B" w:rsidP="005F036B">
            <w:pPr>
              <w:spacing w:line="480" w:lineRule="exact"/>
              <w:ind w:firstLineChars="0" w:firstLine="0"/>
            </w:pPr>
            <w:r w:rsidRPr="005F036B">
              <w:t>  if (sum(sig_flag) &gt; 0) {</w:t>
            </w:r>
          </w:p>
          <w:p w14:paraId="36973253" w14:textId="77777777" w:rsidR="005F036B" w:rsidRPr="005F036B" w:rsidRDefault="005F036B" w:rsidP="005F036B">
            <w:pPr>
              <w:spacing w:line="480" w:lineRule="exact"/>
              <w:ind w:firstLineChars="0" w:firstLine="0"/>
            </w:pPr>
            <w:r w:rsidRPr="005F036B">
              <w:t>    cat("Significant:", paste(inference_results$Variable[sig_flag], collapse = ", "), "\n")</w:t>
            </w:r>
          </w:p>
          <w:p w14:paraId="61727D6E" w14:textId="77777777" w:rsidR="005F036B" w:rsidRPr="005F036B" w:rsidRDefault="005F036B" w:rsidP="005F036B">
            <w:pPr>
              <w:spacing w:line="480" w:lineRule="exact"/>
              <w:ind w:firstLineChars="0" w:firstLine="0"/>
            </w:pPr>
            <w:r w:rsidRPr="005F036B">
              <w:t>  }</w:t>
            </w:r>
          </w:p>
          <w:p w14:paraId="0042D8A8" w14:textId="77777777" w:rsidR="005F036B" w:rsidRPr="005F036B" w:rsidRDefault="005F036B" w:rsidP="005F036B">
            <w:pPr>
              <w:spacing w:line="480" w:lineRule="exact"/>
              <w:ind w:firstLineChars="0" w:firstLine="0"/>
            </w:pPr>
          </w:p>
          <w:p w14:paraId="1F7E4388" w14:textId="77777777" w:rsidR="005F036B" w:rsidRPr="005F036B" w:rsidRDefault="005F036B" w:rsidP="005F036B">
            <w:pPr>
              <w:spacing w:line="480" w:lineRule="exact"/>
              <w:ind w:firstLineChars="0" w:firstLine="0"/>
            </w:pPr>
            <w:r w:rsidRPr="005F036B">
              <w:t xml:space="preserve">  # </w:t>
            </w:r>
            <w:r w:rsidRPr="005F036B">
              <w:t>置信区间可视化（排除截距项）</w:t>
            </w:r>
          </w:p>
          <w:p w14:paraId="49F1691C" w14:textId="77777777" w:rsidR="005F036B" w:rsidRPr="005F036B" w:rsidRDefault="005F036B" w:rsidP="005F036B">
            <w:pPr>
              <w:spacing w:line="480" w:lineRule="exact"/>
              <w:ind w:firstLineChars="0" w:firstLine="0"/>
            </w:pPr>
            <w:r w:rsidRPr="005F036B">
              <w:t>  has_intercept &lt;- any(inference_results$Variable == "(Intercept)")</w:t>
            </w:r>
          </w:p>
          <w:p w14:paraId="4D5A41F2" w14:textId="77777777" w:rsidR="005F036B" w:rsidRPr="005F036B" w:rsidRDefault="005F036B" w:rsidP="005F036B">
            <w:pPr>
              <w:spacing w:line="480" w:lineRule="exact"/>
              <w:ind w:firstLineChars="0" w:firstLine="0"/>
            </w:pPr>
            <w:r w:rsidRPr="005F036B">
              <w:t>  plot_data &lt;- inference_results</w:t>
            </w:r>
          </w:p>
          <w:p w14:paraId="1AA0B489" w14:textId="77777777" w:rsidR="005F036B" w:rsidRPr="005F036B" w:rsidRDefault="005F036B" w:rsidP="005F036B">
            <w:pPr>
              <w:spacing w:line="480" w:lineRule="exact"/>
              <w:ind w:firstLineChars="0" w:firstLine="0"/>
            </w:pPr>
            <w:r w:rsidRPr="005F036B">
              <w:t>  if (has_intercept) plot_data &lt;- plot_data[plot_data$Variable != "(Intercept)", ]</w:t>
            </w:r>
          </w:p>
          <w:p w14:paraId="223ABA85" w14:textId="77777777" w:rsidR="005F036B" w:rsidRPr="005F036B" w:rsidRDefault="005F036B" w:rsidP="005F036B">
            <w:pPr>
              <w:spacing w:line="480" w:lineRule="exact"/>
              <w:ind w:firstLineChars="0" w:firstLine="0"/>
            </w:pPr>
          </w:p>
          <w:p w14:paraId="4212567C" w14:textId="77777777" w:rsidR="005F036B" w:rsidRPr="005F036B" w:rsidRDefault="005F036B" w:rsidP="005F036B">
            <w:pPr>
              <w:spacing w:line="480" w:lineRule="exact"/>
              <w:ind w:firstLineChars="0" w:firstLine="0"/>
            </w:pPr>
            <w:r w:rsidRPr="005F036B">
              <w:t>  if (nrow(plot_data) &gt; 0) {</w:t>
            </w:r>
          </w:p>
          <w:p w14:paraId="548CA88A" w14:textId="77777777" w:rsidR="005F036B" w:rsidRPr="005F036B" w:rsidRDefault="005F036B" w:rsidP="005F036B">
            <w:pPr>
              <w:spacing w:line="480" w:lineRule="exact"/>
              <w:ind w:firstLineChars="0" w:firstLine="0"/>
            </w:pPr>
          </w:p>
          <w:p w14:paraId="332A99A4" w14:textId="77777777" w:rsidR="005F036B" w:rsidRPr="005F036B" w:rsidRDefault="005F036B" w:rsidP="005F036B">
            <w:pPr>
              <w:spacing w:line="480" w:lineRule="exact"/>
              <w:ind w:firstLineChars="0" w:firstLine="0"/>
            </w:pPr>
            <w:r w:rsidRPr="005F036B">
              <w:t xml:space="preserve">    # </w:t>
            </w:r>
            <w:r w:rsidRPr="005F036B">
              <w:t>系数图</w:t>
            </w:r>
            <w:r w:rsidRPr="005F036B">
              <w:t xml:space="preserve"> + </w:t>
            </w:r>
            <w:r w:rsidRPr="005F036B">
              <w:t>解析</w:t>
            </w:r>
            <w:r w:rsidRPr="005F036B">
              <w:t xml:space="preserve"> CI</w:t>
            </w:r>
          </w:p>
          <w:p w14:paraId="0454E473" w14:textId="77777777" w:rsidR="005F036B" w:rsidRPr="005F036B" w:rsidRDefault="005F036B" w:rsidP="005F036B">
            <w:pPr>
              <w:spacing w:line="480" w:lineRule="exact"/>
              <w:ind w:firstLineChars="0" w:firstLine="0"/>
            </w:pPr>
            <w:r w:rsidRPr="005F036B">
              <w:t>    plot_data$Variable &lt;- reorder(plot_data$Variable, plot_data$Coefficient)</w:t>
            </w:r>
          </w:p>
          <w:p w14:paraId="47CCC846" w14:textId="77777777" w:rsidR="005F036B" w:rsidRPr="005F036B" w:rsidRDefault="005F036B" w:rsidP="005F036B">
            <w:pPr>
              <w:spacing w:line="480" w:lineRule="exact"/>
              <w:ind w:firstLineChars="0" w:firstLine="0"/>
            </w:pPr>
          </w:p>
          <w:p w14:paraId="162BFDA0" w14:textId="77777777" w:rsidR="005F036B" w:rsidRPr="005F036B" w:rsidRDefault="005F036B" w:rsidP="005F036B">
            <w:pPr>
              <w:spacing w:line="480" w:lineRule="exact"/>
              <w:ind w:firstLineChars="0" w:firstLine="0"/>
            </w:pPr>
            <w:r w:rsidRPr="005F036B">
              <w:t>    p_analytic &lt;- ggplot(plot_data, aes(x = Variable, y = Coefficient)) +</w:t>
            </w:r>
          </w:p>
          <w:p w14:paraId="30AD8E96" w14:textId="77777777" w:rsidR="005F036B" w:rsidRPr="005F036B" w:rsidRDefault="005F036B" w:rsidP="005F036B">
            <w:pPr>
              <w:spacing w:line="480" w:lineRule="exact"/>
              <w:ind w:firstLineChars="0" w:firstLine="0"/>
            </w:pPr>
            <w:r w:rsidRPr="005F036B">
              <w:t>      geom_point(aes(color = Significant), size = 3) +</w:t>
            </w:r>
          </w:p>
          <w:p w14:paraId="0D43D175" w14:textId="77777777" w:rsidR="005F036B" w:rsidRPr="005F036B" w:rsidRDefault="005F036B" w:rsidP="005F036B">
            <w:pPr>
              <w:spacing w:line="480" w:lineRule="exact"/>
              <w:ind w:firstLineChars="0" w:firstLine="0"/>
            </w:pPr>
            <w:r w:rsidRPr="005F036B">
              <w:t>      geom_errorbar(aes(ymin = Analytic_CI_Lower, ymax = Analytic_CI_Upper,</w:t>
            </w:r>
          </w:p>
          <w:p w14:paraId="7DC73B7C" w14:textId="77777777" w:rsidR="005F036B" w:rsidRPr="005F036B" w:rsidRDefault="005F036B" w:rsidP="005F036B">
            <w:pPr>
              <w:spacing w:line="480" w:lineRule="exact"/>
              <w:ind w:firstLineChars="0" w:firstLine="0"/>
            </w:pPr>
            <w:r w:rsidRPr="005F036B">
              <w:t>                        color = Significant), width = 0.2) +</w:t>
            </w:r>
          </w:p>
          <w:p w14:paraId="5F41F6E9" w14:textId="77777777" w:rsidR="005F036B" w:rsidRPr="005F036B" w:rsidRDefault="005F036B" w:rsidP="005F036B">
            <w:pPr>
              <w:spacing w:line="480" w:lineRule="exact"/>
              <w:ind w:firstLineChars="0" w:firstLine="0"/>
            </w:pPr>
            <w:r w:rsidRPr="005F036B">
              <w:t>      geom_hline(yintercept = 0, linetype = "dashed", color = "red") +</w:t>
            </w:r>
          </w:p>
          <w:p w14:paraId="00AA3405" w14:textId="77777777" w:rsidR="005F036B" w:rsidRPr="005F036B" w:rsidRDefault="005F036B" w:rsidP="005F036B">
            <w:pPr>
              <w:spacing w:line="480" w:lineRule="exact"/>
              <w:ind w:firstLineChars="0" w:firstLine="0"/>
            </w:pPr>
            <w:r w:rsidRPr="005F036B">
              <w:t>      scale_color_manual(values = c("TRUE" = theme_colors[4], "FALSE" = theme_colors[2]),</w:t>
            </w:r>
          </w:p>
          <w:p w14:paraId="1C9A6275" w14:textId="77777777" w:rsidR="005F036B" w:rsidRPr="005F036B" w:rsidRDefault="005F036B" w:rsidP="005F036B">
            <w:pPr>
              <w:spacing w:line="480" w:lineRule="exact"/>
              <w:ind w:firstLineChars="0" w:firstLine="0"/>
            </w:pPr>
            <w:r w:rsidRPr="005F036B">
              <w:t>                         labels = c("Significant", "Not Significant")) +</w:t>
            </w:r>
          </w:p>
          <w:p w14:paraId="69BFF6A6" w14:textId="77777777" w:rsidR="005F036B" w:rsidRPr="005F036B" w:rsidRDefault="005F036B" w:rsidP="005F036B">
            <w:pPr>
              <w:spacing w:line="480" w:lineRule="exact"/>
              <w:ind w:firstLineChars="0" w:firstLine="0"/>
            </w:pPr>
            <w:r w:rsidRPr="005F036B">
              <w:t>      coord_flip() + theme_minimal(base_size = 14) +</w:t>
            </w:r>
          </w:p>
          <w:p w14:paraId="046622FA" w14:textId="77777777" w:rsidR="005F036B" w:rsidRPr="005F036B" w:rsidRDefault="005F036B" w:rsidP="005F036B">
            <w:pPr>
              <w:spacing w:line="480" w:lineRule="exact"/>
              <w:ind w:firstLineChars="0" w:firstLine="0"/>
            </w:pPr>
            <w:r w:rsidRPr="005F036B">
              <w:t>      labs(title = "Post-SCAD Coefficients (Unpenalized Refit)",</w:t>
            </w:r>
          </w:p>
          <w:p w14:paraId="5D587263" w14:textId="77777777" w:rsidR="005F036B" w:rsidRPr="005F036B" w:rsidRDefault="005F036B" w:rsidP="005F036B">
            <w:pPr>
              <w:spacing w:line="480" w:lineRule="exact"/>
              <w:ind w:firstLineChars="0" w:firstLine="0"/>
            </w:pPr>
            <w:r w:rsidRPr="005F036B">
              <w:t>           subtitle = "95% Confidence Intervals (Wald)",</w:t>
            </w:r>
          </w:p>
          <w:p w14:paraId="25292831" w14:textId="77777777" w:rsidR="005F036B" w:rsidRPr="005F036B" w:rsidRDefault="005F036B" w:rsidP="005F036B">
            <w:pPr>
              <w:spacing w:line="480" w:lineRule="exact"/>
              <w:ind w:firstLineChars="0" w:firstLine="0"/>
            </w:pPr>
            <w:r w:rsidRPr="005F036B">
              <w:t>           x = "Variable", y = "Coefficient (Log-Odds)") +</w:t>
            </w:r>
          </w:p>
          <w:p w14:paraId="36F7ACAE" w14:textId="77777777" w:rsidR="005F036B" w:rsidRPr="005F036B" w:rsidRDefault="005F036B" w:rsidP="005F036B">
            <w:pPr>
              <w:spacing w:line="480" w:lineRule="exact"/>
              <w:ind w:firstLineChars="0" w:firstLine="0"/>
            </w:pPr>
            <w:r w:rsidRPr="005F036B">
              <w:t>      theme(panel.grid.minor = element_blank(),</w:t>
            </w:r>
          </w:p>
          <w:p w14:paraId="56A8509F" w14:textId="77777777" w:rsidR="005F036B" w:rsidRPr="005F036B" w:rsidRDefault="005F036B" w:rsidP="005F036B">
            <w:pPr>
              <w:spacing w:line="480" w:lineRule="exact"/>
              <w:ind w:firstLineChars="0" w:firstLine="0"/>
            </w:pPr>
            <w:r w:rsidRPr="005F036B">
              <w:t>            plot.title = element_text(face = "bold", size = 15),</w:t>
            </w:r>
          </w:p>
          <w:p w14:paraId="1229D38F" w14:textId="77777777" w:rsidR="005F036B" w:rsidRPr="005F036B" w:rsidRDefault="005F036B" w:rsidP="005F036B">
            <w:pPr>
              <w:spacing w:line="480" w:lineRule="exact"/>
              <w:ind w:firstLineChars="0" w:firstLine="0"/>
            </w:pPr>
            <w:r w:rsidRPr="005F036B">
              <w:t>            legend.position = "bottom")</w:t>
            </w:r>
          </w:p>
          <w:p w14:paraId="69A5C8B9" w14:textId="77777777" w:rsidR="005F036B" w:rsidRPr="005F036B" w:rsidRDefault="005F036B" w:rsidP="005F036B">
            <w:pPr>
              <w:spacing w:line="480" w:lineRule="exact"/>
              <w:ind w:firstLineChars="0" w:firstLine="0"/>
            </w:pPr>
            <w:r w:rsidRPr="005F036B">
              <w:t>    print(p_analytic)</w:t>
            </w:r>
          </w:p>
          <w:p w14:paraId="18124EC1" w14:textId="77777777" w:rsidR="005F036B" w:rsidRPr="005F036B" w:rsidRDefault="005F036B" w:rsidP="005F036B">
            <w:pPr>
              <w:spacing w:line="480" w:lineRule="exact"/>
              <w:ind w:firstLineChars="0" w:firstLine="0"/>
            </w:pPr>
          </w:p>
          <w:p w14:paraId="11640B06" w14:textId="77777777" w:rsidR="005F036B" w:rsidRPr="005F036B" w:rsidRDefault="005F036B" w:rsidP="005F036B">
            <w:pPr>
              <w:spacing w:line="480" w:lineRule="exact"/>
              <w:ind w:firstLineChars="0" w:firstLine="0"/>
            </w:pPr>
            <w:r w:rsidRPr="005F036B">
              <w:lastRenderedPageBreak/>
              <w:t xml:space="preserve">    # </w:t>
            </w:r>
            <w:r w:rsidRPr="005F036B">
              <w:t>优势比森林图</w:t>
            </w:r>
          </w:p>
          <w:p w14:paraId="46078E8A" w14:textId="77777777" w:rsidR="005F036B" w:rsidRPr="005F036B" w:rsidRDefault="005F036B" w:rsidP="005F036B">
            <w:pPr>
              <w:spacing w:line="480" w:lineRule="exact"/>
              <w:ind w:firstLineChars="0" w:firstLine="0"/>
            </w:pPr>
            <w:r w:rsidRPr="005F036B">
              <w:t>    p_or &lt;- ggplot(plot_data, aes(x = Variable, y = Odds_Ratio)) +</w:t>
            </w:r>
          </w:p>
          <w:p w14:paraId="2AF4282A" w14:textId="77777777" w:rsidR="005F036B" w:rsidRPr="005F036B" w:rsidRDefault="005F036B" w:rsidP="005F036B">
            <w:pPr>
              <w:spacing w:line="480" w:lineRule="exact"/>
              <w:ind w:firstLineChars="0" w:firstLine="0"/>
            </w:pPr>
            <w:r w:rsidRPr="005F036B">
              <w:t>      geom_point(aes(color = Significant), size = 3) +</w:t>
            </w:r>
          </w:p>
          <w:p w14:paraId="73B5998A" w14:textId="77777777" w:rsidR="005F036B" w:rsidRPr="005F036B" w:rsidRDefault="005F036B" w:rsidP="005F036B">
            <w:pPr>
              <w:spacing w:line="480" w:lineRule="exact"/>
              <w:ind w:firstLineChars="0" w:firstLine="0"/>
            </w:pPr>
            <w:r w:rsidRPr="005F036B">
              <w:t>      geom_errorbar(aes(ymin = OR_CI_Lower, ymax = OR_CI_Upper,</w:t>
            </w:r>
          </w:p>
          <w:p w14:paraId="18D02B83" w14:textId="77777777" w:rsidR="005F036B" w:rsidRPr="005F036B" w:rsidRDefault="005F036B" w:rsidP="005F036B">
            <w:pPr>
              <w:spacing w:line="480" w:lineRule="exact"/>
              <w:ind w:firstLineChars="0" w:firstLine="0"/>
            </w:pPr>
            <w:r w:rsidRPr="005F036B">
              <w:t>                        color = Significant), width = 0.2) +</w:t>
            </w:r>
          </w:p>
          <w:p w14:paraId="0521F51E" w14:textId="77777777" w:rsidR="005F036B" w:rsidRPr="005F036B" w:rsidRDefault="005F036B" w:rsidP="005F036B">
            <w:pPr>
              <w:spacing w:line="480" w:lineRule="exact"/>
              <w:ind w:firstLineChars="0" w:firstLine="0"/>
            </w:pPr>
            <w:r w:rsidRPr="005F036B">
              <w:t>      geom_hline(yintercept = 1, linetype = "dashed", color = "red") +</w:t>
            </w:r>
          </w:p>
          <w:p w14:paraId="02C5400B" w14:textId="77777777" w:rsidR="005F036B" w:rsidRPr="005F036B" w:rsidRDefault="005F036B" w:rsidP="005F036B">
            <w:pPr>
              <w:spacing w:line="480" w:lineRule="exact"/>
              <w:ind w:firstLineChars="0" w:firstLine="0"/>
            </w:pPr>
            <w:r w:rsidRPr="005F036B">
              <w:t>      scale_color_manual(values = c("TRUE" = theme_colors[4], "FALSE" = theme_colors[2]),</w:t>
            </w:r>
          </w:p>
          <w:p w14:paraId="643685B0" w14:textId="77777777" w:rsidR="005F036B" w:rsidRPr="005F036B" w:rsidRDefault="005F036B" w:rsidP="005F036B">
            <w:pPr>
              <w:spacing w:line="480" w:lineRule="exact"/>
              <w:ind w:firstLineChars="0" w:firstLine="0"/>
            </w:pPr>
            <w:r w:rsidRPr="005F036B">
              <w:t>                         labels = c("Significant", "Not Significant")) +</w:t>
            </w:r>
          </w:p>
          <w:p w14:paraId="1AB3AAC7" w14:textId="77777777" w:rsidR="005F036B" w:rsidRPr="005F036B" w:rsidRDefault="005F036B" w:rsidP="005F036B">
            <w:pPr>
              <w:spacing w:line="480" w:lineRule="exact"/>
              <w:ind w:firstLineChars="0" w:firstLine="0"/>
            </w:pPr>
            <w:r w:rsidRPr="005F036B">
              <w:t>      coord_flip() + theme_minimal(base_size = 14) +</w:t>
            </w:r>
          </w:p>
          <w:p w14:paraId="79AB45BE" w14:textId="77777777" w:rsidR="005F036B" w:rsidRPr="005F036B" w:rsidRDefault="005F036B" w:rsidP="005F036B">
            <w:pPr>
              <w:spacing w:line="480" w:lineRule="exact"/>
              <w:ind w:firstLineChars="0" w:firstLine="0"/>
            </w:pPr>
            <w:r w:rsidRPr="005F036B">
              <w:t>      labs(title = "Odds Ratios with 95% Confidence Intervals",</w:t>
            </w:r>
          </w:p>
          <w:p w14:paraId="3A9F85BB" w14:textId="77777777" w:rsidR="005F036B" w:rsidRPr="005F036B" w:rsidRDefault="005F036B" w:rsidP="005F036B">
            <w:pPr>
              <w:spacing w:line="480" w:lineRule="exact"/>
              <w:ind w:firstLineChars="0" w:firstLine="0"/>
            </w:pPr>
            <w:r w:rsidRPr="005F036B">
              <w:t>           subtitle = "OR &gt; 1 -&gt; positive association with outcome",</w:t>
            </w:r>
          </w:p>
          <w:p w14:paraId="14DA2C94" w14:textId="77777777" w:rsidR="005F036B" w:rsidRPr="005F036B" w:rsidRDefault="005F036B" w:rsidP="005F036B">
            <w:pPr>
              <w:spacing w:line="480" w:lineRule="exact"/>
              <w:ind w:firstLineChars="0" w:firstLine="0"/>
            </w:pPr>
            <w:r w:rsidRPr="005F036B">
              <w:t>           x = "Variable", y = "Odds Ratio") +</w:t>
            </w:r>
          </w:p>
          <w:p w14:paraId="10ECF4D9" w14:textId="77777777" w:rsidR="005F036B" w:rsidRPr="005F036B" w:rsidRDefault="005F036B" w:rsidP="005F036B">
            <w:pPr>
              <w:spacing w:line="480" w:lineRule="exact"/>
              <w:ind w:firstLineChars="0" w:firstLine="0"/>
            </w:pPr>
            <w:r w:rsidRPr="005F036B">
              <w:t>      theme(panel.grid.minor = element_blank(),</w:t>
            </w:r>
          </w:p>
          <w:p w14:paraId="6D79DC75" w14:textId="77777777" w:rsidR="005F036B" w:rsidRPr="005F036B" w:rsidRDefault="005F036B" w:rsidP="005F036B">
            <w:pPr>
              <w:spacing w:line="480" w:lineRule="exact"/>
              <w:ind w:firstLineChars="0" w:firstLine="0"/>
            </w:pPr>
            <w:r w:rsidRPr="005F036B">
              <w:t>            plot.title = element_text(face = "bold", size = 15),</w:t>
            </w:r>
          </w:p>
          <w:p w14:paraId="770B541C" w14:textId="77777777" w:rsidR="005F036B" w:rsidRPr="005F036B" w:rsidRDefault="005F036B" w:rsidP="005F036B">
            <w:pPr>
              <w:spacing w:line="480" w:lineRule="exact"/>
              <w:ind w:firstLineChars="0" w:firstLine="0"/>
            </w:pPr>
            <w:r w:rsidRPr="005F036B">
              <w:t>            legend.position = "bottom")</w:t>
            </w:r>
          </w:p>
          <w:p w14:paraId="08A6ADB0" w14:textId="77777777" w:rsidR="005F036B" w:rsidRPr="005F036B" w:rsidRDefault="005F036B" w:rsidP="005F036B">
            <w:pPr>
              <w:spacing w:line="480" w:lineRule="exact"/>
              <w:ind w:firstLineChars="0" w:firstLine="0"/>
            </w:pPr>
            <w:r w:rsidRPr="005F036B">
              <w:t>    print(p_or)</w:t>
            </w:r>
          </w:p>
          <w:p w14:paraId="7D61E19F" w14:textId="77777777" w:rsidR="005F036B" w:rsidRPr="005F036B" w:rsidRDefault="005F036B" w:rsidP="005F036B">
            <w:pPr>
              <w:spacing w:line="480" w:lineRule="exact"/>
              <w:ind w:firstLineChars="0" w:firstLine="0"/>
            </w:pPr>
          </w:p>
          <w:p w14:paraId="2F1982CE" w14:textId="77777777" w:rsidR="005F036B" w:rsidRPr="005F036B" w:rsidRDefault="005F036B" w:rsidP="005F036B">
            <w:pPr>
              <w:spacing w:line="480" w:lineRule="exact"/>
              <w:ind w:firstLineChars="0" w:firstLine="0"/>
            </w:pPr>
            <w:r w:rsidRPr="005F036B">
              <w:t>    # Bootstrap CI</w:t>
            </w:r>
            <w:r w:rsidRPr="005F036B">
              <w:t>（若有）</w:t>
            </w:r>
          </w:p>
          <w:p w14:paraId="00BBDE00" w14:textId="77777777" w:rsidR="005F036B" w:rsidRPr="005F036B" w:rsidRDefault="005F036B" w:rsidP="005F036B">
            <w:pPr>
              <w:spacing w:line="480" w:lineRule="exact"/>
              <w:ind w:firstLineChars="0" w:firstLine="0"/>
            </w:pPr>
            <w:r w:rsidRPr="005F036B">
              <w:t>    if (any(!is.na(plot_data$Bootstrap_CI_Lower))) {</w:t>
            </w:r>
          </w:p>
          <w:p w14:paraId="42404C37" w14:textId="77777777" w:rsidR="005F036B" w:rsidRPr="005F036B" w:rsidRDefault="005F036B" w:rsidP="005F036B">
            <w:pPr>
              <w:spacing w:line="480" w:lineRule="exact"/>
              <w:ind w:firstLineChars="0" w:firstLine="0"/>
            </w:pPr>
            <w:r w:rsidRPr="005F036B">
              <w:t>      p_boot &lt;- ggplot(plot_data, aes(x = Variable, y = Coefficient)) +</w:t>
            </w:r>
          </w:p>
          <w:p w14:paraId="37B8A5E3" w14:textId="77777777" w:rsidR="005F036B" w:rsidRPr="005F036B" w:rsidRDefault="005F036B" w:rsidP="005F036B">
            <w:pPr>
              <w:spacing w:line="480" w:lineRule="exact"/>
              <w:ind w:firstLineChars="0" w:firstLine="0"/>
            </w:pPr>
            <w:r w:rsidRPr="005F036B">
              <w:t>        geom_point(aes(color = Significant), size = 3) +</w:t>
            </w:r>
          </w:p>
          <w:p w14:paraId="41C0B47B" w14:textId="77777777" w:rsidR="005F036B" w:rsidRPr="005F036B" w:rsidRDefault="005F036B" w:rsidP="005F036B">
            <w:pPr>
              <w:spacing w:line="480" w:lineRule="exact"/>
              <w:ind w:firstLineChars="0" w:firstLine="0"/>
            </w:pPr>
            <w:r w:rsidRPr="005F036B">
              <w:t>        geom_errorbar(aes(ymin = Bootstrap_CI_Lower, ymax = Bootstrap_CI_Upper,</w:t>
            </w:r>
          </w:p>
          <w:p w14:paraId="18D8A34F" w14:textId="77777777" w:rsidR="005F036B" w:rsidRPr="005F036B" w:rsidRDefault="005F036B" w:rsidP="005F036B">
            <w:pPr>
              <w:spacing w:line="480" w:lineRule="exact"/>
              <w:ind w:firstLineChars="0" w:firstLine="0"/>
            </w:pPr>
            <w:r w:rsidRPr="005F036B">
              <w:t>                          color = Significant), width = 0.2, alpha = 0.7) +</w:t>
            </w:r>
          </w:p>
          <w:p w14:paraId="49FDD242" w14:textId="77777777" w:rsidR="005F036B" w:rsidRPr="005F036B" w:rsidRDefault="005F036B" w:rsidP="005F036B">
            <w:pPr>
              <w:spacing w:line="480" w:lineRule="exact"/>
              <w:ind w:firstLineChars="0" w:firstLine="0"/>
            </w:pPr>
            <w:r w:rsidRPr="005F036B">
              <w:t>        geom_hline(yintercept = 0, linetype = "dashed", color = "red") +</w:t>
            </w:r>
          </w:p>
          <w:p w14:paraId="29780F89" w14:textId="77777777" w:rsidR="005F036B" w:rsidRPr="005F036B" w:rsidRDefault="005F036B" w:rsidP="005F036B">
            <w:pPr>
              <w:spacing w:line="480" w:lineRule="exact"/>
              <w:ind w:firstLineChars="0" w:firstLine="0"/>
            </w:pPr>
            <w:r w:rsidRPr="005F036B">
              <w:t>        scale_color_manual(values = c("TRUE" = theme_colors[5], "FALSE" = theme_colors[3]),</w:t>
            </w:r>
          </w:p>
          <w:p w14:paraId="7DF8C146" w14:textId="77777777" w:rsidR="005F036B" w:rsidRPr="005F036B" w:rsidRDefault="005F036B" w:rsidP="005F036B">
            <w:pPr>
              <w:spacing w:line="480" w:lineRule="exact"/>
              <w:ind w:firstLineChars="0" w:firstLine="0"/>
            </w:pPr>
            <w:r w:rsidRPr="005F036B">
              <w:t>                           labels = c("Significant", "Not Significant")) +</w:t>
            </w:r>
          </w:p>
          <w:p w14:paraId="4B1B97B6" w14:textId="77777777" w:rsidR="005F036B" w:rsidRPr="005F036B" w:rsidRDefault="005F036B" w:rsidP="005F036B">
            <w:pPr>
              <w:spacing w:line="480" w:lineRule="exact"/>
              <w:ind w:firstLineChars="0" w:firstLine="0"/>
            </w:pPr>
            <w:r w:rsidRPr="005F036B">
              <w:lastRenderedPageBreak/>
              <w:t>        coord_flip() + theme_minimal(base_size = 14) +</w:t>
            </w:r>
          </w:p>
          <w:p w14:paraId="7C97EF90" w14:textId="77777777" w:rsidR="005F036B" w:rsidRPr="005F036B" w:rsidRDefault="005F036B" w:rsidP="005F036B">
            <w:pPr>
              <w:spacing w:line="480" w:lineRule="exact"/>
              <w:ind w:firstLineChars="0" w:firstLine="0"/>
            </w:pPr>
            <w:r w:rsidRPr="005F036B">
              <w:t>        labs(title = "Bootstrap-Validated Confidence Intervals",</w:t>
            </w:r>
          </w:p>
          <w:p w14:paraId="6BCE6E55" w14:textId="77777777" w:rsidR="005F036B" w:rsidRPr="005F036B" w:rsidRDefault="005F036B" w:rsidP="005F036B">
            <w:pPr>
              <w:spacing w:line="480" w:lineRule="exact"/>
              <w:ind w:firstLineChars="0" w:firstLine="0"/>
            </w:pPr>
            <w:r w:rsidRPr="005F036B">
              <w:t>             subtitle = "95% Bootstrap Percentile CI (B = 200)",</w:t>
            </w:r>
          </w:p>
          <w:p w14:paraId="696B9901" w14:textId="77777777" w:rsidR="005F036B" w:rsidRPr="005F036B" w:rsidRDefault="005F036B" w:rsidP="005F036B">
            <w:pPr>
              <w:spacing w:line="480" w:lineRule="exact"/>
              <w:ind w:firstLineChars="0" w:firstLine="0"/>
            </w:pPr>
            <w:r w:rsidRPr="005F036B">
              <w:t>             x = "Variable", y = "Coefficient (Log-Odds)") +</w:t>
            </w:r>
          </w:p>
          <w:p w14:paraId="5FD9AB61" w14:textId="77777777" w:rsidR="005F036B" w:rsidRPr="005F036B" w:rsidRDefault="005F036B" w:rsidP="005F036B">
            <w:pPr>
              <w:spacing w:line="480" w:lineRule="exact"/>
              <w:ind w:firstLineChars="0" w:firstLine="0"/>
            </w:pPr>
            <w:r w:rsidRPr="005F036B">
              <w:t>        theme(panel.grid.minor = element_blank(),</w:t>
            </w:r>
          </w:p>
          <w:p w14:paraId="3C909748" w14:textId="77777777" w:rsidR="005F036B" w:rsidRPr="005F036B" w:rsidRDefault="005F036B" w:rsidP="005F036B">
            <w:pPr>
              <w:spacing w:line="480" w:lineRule="exact"/>
              <w:ind w:firstLineChars="0" w:firstLine="0"/>
            </w:pPr>
            <w:r w:rsidRPr="005F036B">
              <w:t>              plot.title = element_text(face = "bold", size = 15),</w:t>
            </w:r>
          </w:p>
          <w:p w14:paraId="12088657" w14:textId="77777777" w:rsidR="005F036B" w:rsidRPr="005F036B" w:rsidRDefault="005F036B" w:rsidP="005F036B">
            <w:pPr>
              <w:spacing w:line="480" w:lineRule="exact"/>
              <w:ind w:firstLineChars="0" w:firstLine="0"/>
            </w:pPr>
            <w:r w:rsidRPr="005F036B">
              <w:t>              legend.position = "bottom")</w:t>
            </w:r>
          </w:p>
          <w:p w14:paraId="6C1681A2" w14:textId="77777777" w:rsidR="005F036B" w:rsidRPr="005F036B" w:rsidRDefault="005F036B" w:rsidP="005F036B">
            <w:pPr>
              <w:spacing w:line="480" w:lineRule="exact"/>
              <w:ind w:firstLineChars="0" w:firstLine="0"/>
            </w:pPr>
            <w:r w:rsidRPr="005F036B">
              <w:t>      print(p_boot)</w:t>
            </w:r>
          </w:p>
          <w:p w14:paraId="36780F60" w14:textId="77777777" w:rsidR="005F036B" w:rsidRPr="005F036B" w:rsidRDefault="005F036B" w:rsidP="005F036B">
            <w:pPr>
              <w:spacing w:line="480" w:lineRule="exact"/>
              <w:ind w:firstLineChars="0" w:firstLine="0"/>
            </w:pPr>
            <w:r w:rsidRPr="005F036B">
              <w:t>    }</w:t>
            </w:r>
          </w:p>
          <w:p w14:paraId="36F2A287" w14:textId="77777777" w:rsidR="005F036B" w:rsidRPr="005F036B" w:rsidRDefault="005F036B" w:rsidP="005F036B">
            <w:pPr>
              <w:spacing w:line="480" w:lineRule="exact"/>
              <w:ind w:firstLineChars="0" w:firstLine="0"/>
            </w:pPr>
            <w:r w:rsidRPr="005F036B">
              <w:t>  }</w:t>
            </w:r>
          </w:p>
          <w:p w14:paraId="1551E7EB" w14:textId="77777777" w:rsidR="005F036B" w:rsidRPr="005F036B" w:rsidRDefault="005F036B" w:rsidP="005F036B">
            <w:pPr>
              <w:spacing w:line="480" w:lineRule="exact"/>
              <w:ind w:firstLineChars="0" w:firstLine="0"/>
            </w:pPr>
          </w:p>
          <w:p w14:paraId="023AD1CE" w14:textId="77777777" w:rsidR="005F036B" w:rsidRPr="005F036B" w:rsidRDefault="005F036B" w:rsidP="005F036B">
            <w:pPr>
              <w:spacing w:line="480" w:lineRule="exact"/>
              <w:ind w:firstLineChars="0" w:firstLine="0"/>
            </w:pPr>
            <w:r w:rsidRPr="005F036B">
              <w:t xml:space="preserve">  # </w:t>
            </w:r>
            <w:r w:rsidRPr="005F036B">
              <w:t>模型稳定性评估</w:t>
            </w:r>
          </w:p>
          <w:p w14:paraId="258F7E7D" w14:textId="77777777" w:rsidR="005F036B" w:rsidRPr="005F036B" w:rsidRDefault="005F036B" w:rsidP="005F036B">
            <w:pPr>
              <w:spacing w:line="480" w:lineRule="exact"/>
              <w:ind w:firstLineChars="0" w:firstLine="0"/>
            </w:pPr>
            <w:r w:rsidRPr="005F036B">
              <w:t>  cat("\n=== Model Stability (Bootstrap vs Analytic CI) ===\n")</w:t>
            </w:r>
          </w:p>
          <w:p w14:paraId="0CF4532A" w14:textId="77777777" w:rsidR="005F036B" w:rsidRPr="005F036B" w:rsidRDefault="005F036B" w:rsidP="005F036B">
            <w:pPr>
              <w:spacing w:line="480" w:lineRule="exact"/>
              <w:ind w:firstLineChars="0" w:firstLine="0"/>
            </w:pPr>
            <w:r w:rsidRPr="005F036B">
              <w:t>  if (any(!is.na(inference_results$Bootstrap_CI_Lower))) {</w:t>
            </w:r>
          </w:p>
          <w:p w14:paraId="14271CE5" w14:textId="77777777" w:rsidR="005F036B" w:rsidRPr="005F036B" w:rsidRDefault="005F036B" w:rsidP="005F036B">
            <w:pPr>
              <w:spacing w:line="480" w:lineRule="exact"/>
              <w:ind w:firstLineChars="0" w:firstLine="0"/>
            </w:pPr>
            <w:r w:rsidRPr="005F036B">
              <w:t>    ci_comp &lt;- data.frame(</w:t>
            </w:r>
          </w:p>
          <w:p w14:paraId="3B8C3E3B" w14:textId="77777777" w:rsidR="005F036B" w:rsidRPr="005F036B" w:rsidRDefault="005F036B" w:rsidP="005F036B">
            <w:pPr>
              <w:spacing w:line="480" w:lineRule="exact"/>
              <w:ind w:firstLineChars="0" w:firstLine="0"/>
            </w:pPr>
            <w:r w:rsidRPr="005F036B">
              <w:t>      Variable       = inference_results$Variable,</w:t>
            </w:r>
          </w:p>
          <w:p w14:paraId="0E3C2A63" w14:textId="77777777" w:rsidR="005F036B" w:rsidRPr="005F036B" w:rsidRDefault="005F036B" w:rsidP="005F036B">
            <w:pPr>
              <w:spacing w:line="480" w:lineRule="exact"/>
              <w:ind w:firstLineChars="0" w:firstLine="0"/>
            </w:pPr>
            <w:r w:rsidRPr="005F036B">
              <w:t>      Analytic_Width = inference_results$Analytic_CI_Upper - inference_results$Analytic_CI_Lower,</w:t>
            </w:r>
          </w:p>
          <w:p w14:paraId="3532E059" w14:textId="77777777" w:rsidR="005F036B" w:rsidRPr="005F036B" w:rsidRDefault="005F036B" w:rsidP="005F036B">
            <w:pPr>
              <w:spacing w:line="480" w:lineRule="exact"/>
              <w:ind w:firstLineChars="0" w:firstLine="0"/>
            </w:pPr>
            <w:r w:rsidRPr="005F036B">
              <w:t>      Bootstrap_Width = inference_results$Bootstrap_CI_Upper - inference_results$Bootstrap_CI_Lower</w:t>
            </w:r>
          </w:p>
          <w:p w14:paraId="7BD57BA3" w14:textId="77777777" w:rsidR="005F036B" w:rsidRPr="005F036B" w:rsidRDefault="005F036B" w:rsidP="005F036B">
            <w:pPr>
              <w:spacing w:line="480" w:lineRule="exact"/>
              <w:ind w:firstLineChars="0" w:firstLine="0"/>
            </w:pPr>
            <w:r w:rsidRPr="005F036B">
              <w:t>    )</w:t>
            </w:r>
          </w:p>
          <w:p w14:paraId="47F51D17" w14:textId="77777777" w:rsidR="005F036B" w:rsidRPr="005F036B" w:rsidRDefault="005F036B" w:rsidP="005F036B">
            <w:pPr>
              <w:spacing w:line="480" w:lineRule="exact"/>
              <w:ind w:firstLineChars="0" w:firstLine="0"/>
            </w:pPr>
            <w:r w:rsidRPr="005F036B">
              <w:t>    ci_comp$Width_Ratio &lt;- ci_comp$Bootstrap_Width / ci_comp$Analytic_Width</w:t>
            </w:r>
          </w:p>
          <w:p w14:paraId="2169E562" w14:textId="77777777" w:rsidR="005F036B" w:rsidRPr="005F036B" w:rsidRDefault="005F036B" w:rsidP="005F036B">
            <w:pPr>
              <w:spacing w:line="480" w:lineRule="exact"/>
              <w:ind w:firstLineChars="0" w:firstLine="0"/>
            </w:pPr>
            <w:r w:rsidRPr="005F036B">
              <w:t>    cat("CI width comparison:\n")</w:t>
            </w:r>
          </w:p>
          <w:p w14:paraId="769194E6" w14:textId="77777777" w:rsidR="005F036B" w:rsidRPr="005F036B" w:rsidRDefault="005F036B" w:rsidP="005F036B">
            <w:pPr>
              <w:spacing w:line="480" w:lineRule="exact"/>
              <w:ind w:firstLineChars="0" w:firstLine="0"/>
            </w:pPr>
            <w:r w:rsidRPr="005F036B">
              <w:t>    print(ci_comp, row.names = FALSE)</w:t>
            </w:r>
          </w:p>
          <w:p w14:paraId="4A0A3384" w14:textId="77777777" w:rsidR="005F036B" w:rsidRPr="005F036B" w:rsidRDefault="005F036B" w:rsidP="005F036B">
            <w:pPr>
              <w:spacing w:line="480" w:lineRule="exact"/>
              <w:ind w:firstLineChars="0" w:firstLine="0"/>
            </w:pPr>
          </w:p>
          <w:p w14:paraId="04672174" w14:textId="77777777" w:rsidR="005F036B" w:rsidRPr="005F036B" w:rsidRDefault="005F036B" w:rsidP="005F036B">
            <w:pPr>
              <w:spacing w:line="480" w:lineRule="exact"/>
              <w:ind w:firstLineChars="0" w:firstLine="0"/>
            </w:pPr>
            <w:r w:rsidRPr="005F036B">
              <w:t>    avg_ratio &lt;- mean(ci_comp$Width_Ratio, na.rm = TRUE)</w:t>
            </w:r>
          </w:p>
          <w:p w14:paraId="037B1219" w14:textId="77777777" w:rsidR="005F036B" w:rsidRPr="005F036B" w:rsidRDefault="005F036B" w:rsidP="005F036B">
            <w:pPr>
              <w:spacing w:line="480" w:lineRule="exact"/>
              <w:ind w:firstLineChars="0" w:firstLine="0"/>
            </w:pPr>
            <w:r w:rsidRPr="005F036B">
              <w:t>    cat(sprintf("Average Bootstrap/Analytic width ratio: %.3f\n", avg_ratio))</w:t>
            </w:r>
          </w:p>
          <w:p w14:paraId="2371E9FA" w14:textId="77777777" w:rsidR="005F036B" w:rsidRPr="005F036B" w:rsidRDefault="005F036B" w:rsidP="005F036B">
            <w:pPr>
              <w:spacing w:line="480" w:lineRule="exact"/>
              <w:ind w:firstLineChars="0" w:firstLine="0"/>
            </w:pPr>
            <w:r w:rsidRPr="005F036B">
              <w:t>    if (avg_ratio &gt; 1.2) {</w:t>
            </w:r>
          </w:p>
          <w:p w14:paraId="6429EBB1" w14:textId="77777777" w:rsidR="005F036B" w:rsidRPr="005F036B" w:rsidRDefault="005F036B" w:rsidP="005F036B">
            <w:pPr>
              <w:spacing w:line="480" w:lineRule="exact"/>
              <w:ind w:firstLineChars="0" w:firstLine="0"/>
            </w:pPr>
            <w:r w:rsidRPr="005F036B">
              <w:lastRenderedPageBreak/>
              <w:t>      cat("-&gt; Bootstrap CIs are wider -&gt; model may be slightly unstable.\n")</w:t>
            </w:r>
          </w:p>
          <w:p w14:paraId="3743D744" w14:textId="77777777" w:rsidR="005F036B" w:rsidRPr="005F036B" w:rsidRDefault="005F036B" w:rsidP="005F036B">
            <w:pPr>
              <w:spacing w:line="480" w:lineRule="exact"/>
              <w:ind w:firstLineChars="0" w:firstLine="0"/>
            </w:pPr>
            <w:r w:rsidRPr="005F036B">
              <w:t>    } else if (avg_ratio &lt; 0.8) {</w:t>
            </w:r>
          </w:p>
          <w:p w14:paraId="40A6301B" w14:textId="77777777" w:rsidR="005F036B" w:rsidRPr="005F036B" w:rsidRDefault="005F036B" w:rsidP="005F036B">
            <w:pPr>
              <w:spacing w:line="480" w:lineRule="exact"/>
              <w:ind w:firstLineChars="0" w:firstLine="0"/>
            </w:pPr>
            <w:r w:rsidRPr="005F036B">
              <w:t>      cat("-&gt; Bootstrap CIs are narrower.\n")</w:t>
            </w:r>
          </w:p>
          <w:p w14:paraId="429064EF" w14:textId="77777777" w:rsidR="005F036B" w:rsidRPr="005F036B" w:rsidRDefault="005F036B" w:rsidP="005F036B">
            <w:pPr>
              <w:spacing w:line="480" w:lineRule="exact"/>
              <w:ind w:firstLineChars="0" w:firstLine="0"/>
            </w:pPr>
            <w:r w:rsidRPr="005F036B">
              <w:t>    } else {</w:t>
            </w:r>
          </w:p>
          <w:p w14:paraId="387CF898" w14:textId="77777777" w:rsidR="005F036B" w:rsidRPr="005F036B" w:rsidRDefault="005F036B" w:rsidP="005F036B">
            <w:pPr>
              <w:spacing w:line="480" w:lineRule="exact"/>
              <w:ind w:firstLineChars="0" w:firstLine="0"/>
            </w:pPr>
            <w:r w:rsidRPr="005F036B">
              <w:t>      cat("-&gt; Bootstrap &amp; Analytic CIs are consistent -&gt; model appears stable.\n")</w:t>
            </w:r>
          </w:p>
          <w:p w14:paraId="2D59BBE8" w14:textId="77777777" w:rsidR="005F036B" w:rsidRPr="005F036B" w:rsidRDefault="005F036B" w:rsidP="005F036B">
            <w:pPr>
              <w:spacing w:line="480" w:lineRule="exact"/>
              <w:ind w:firstLineChars="0" w:firstLine="0"/>
            </w:pPr>
            <w:r w:rsidRPr="005F036B">
              <w:t>    }</w:t>
            </w:r>
          </w:p>
          <w:p w14:paraId="668A8134" w14:textId="77777777" w:rsidR="005F036B" w:rsidRPr="005F036B" w:rsidRDefault="005F036B" w:rsidP="005F036B">
            <w:pPr>
              <w:spacing w:line="480" w:lineRule="exact"/>
              <w:ind w:firstLineChars="0" w:firstLine="0"/>
            </w:pPr>
            <w:r w:rsidRPr="005F036B">
              <w:t>  }</w:t>
            </w:r>
          </w:p>
          <w:p w14:paraId="6A8BA47E" w14:textId="77777777" w:rsidR="005F036B" w:rsidRPr="005F036B" w:rsidRDefault="005F036B" w:rsidP="005F036B">
            <w:pPr>
              <w:spacing w:line="480" w:lineRule="exact"/>
              <w:ind w:firstLineChars="0" w:firstLine="0"/>
            </w:pPr>
          </w:p>
          <w:p w14:paraId="0A32789A" w14:textId="77777777" w:rsidR="005F036B" w:rsidRPr="005F036B" w:rsidRDefault="005F036B" w:rsidP="005F036B">
            <w:pPr>
              <w:spacing w:line="480" w:lineRule="exact"/>
              <w:ind w:firstLineChars="0" w:firstLine="0"/>
            </w:pPr>
            <w:r w:rsidRPr="005F036B">
              <w:t xml:space="preserve">  # </w:t>
            </w:r>
            <w:r w:rsidRPr="005F036B">
              <w:t>保存推断结果</w:t>
            </w:r>
          </w:p>
          <w:p w14:paraId="4D4964F7" w14:textId="77777777" w:rsidR="005F036B" w:rsidRPr="005F036B" w:rsidRDefault="005F036B" w:rsidP="005F036B">
            <w:pPr>
              <w:spacing w:line="480" w:lineRule="exact"/>
              <w:ind w:firstLineChars="0" w:firstLine="0"/>
            </w:pPr>
            <w:r w:rsidRPr="005F036B">
              <w:t>  saveRDS(inference_results, "03_SCAD_Inference_Results.rds")</w:t>
            </w:r>
          </w:p>
          <w:p w14:paraId="13B33A57" w14:textId="77777777" w:rsidR="005F036B" w:rsidRPr="005F036B" w:rsidRDefault="005F036B" w:rsidP="005F036B">
            <w:pPr>
              <w:spacing w:line="480" w:lineRule="exact"/>
              <w:ind w:firstLineChars="0" w:firstLine="0"/>
            </w:pPr>
          </w:p>
          <w:p w14:paraId="5DD1D094" w14:textId="77777777" w:rsidR="005F036B" w:rsidRPr="005F036B" w:rsidRDefault="005F036B" w:rsidP="005F036B">
            <w:pPr>
              <w:spacing w:line="480" w:lineRule="exact"/>
              <w:ind w:firstLineChars="0" w:firstLine="0"/>
            </w:pPr>
            <w:r w:rsidRPr="005F036B">
              <w:t xml:space="preserve">  # </w:t>
            </w:r>
            <w:r w:rsidRPr="005F036B">
              <w:t>推断报告</w:t>
            </w:r>
          </w:p>
          <w:p w14:paraId="553BA7B7" w14:textId="77777777" w:rsidR="005F036B" w:rsidRPr="005F036B" w:rsidRDefault="005F036B" w:rsidP="005F036B">
            <w:pPr>
              <w:spacing w:line="480" w:lineRule="exact"/>
              <w:ind w:firstLineChars="0" w:firstLine="0"/>
            </w:pPr>
            <w:r w:rsidRPr="005F036B">
              <w:t>  cat("\n")</w:t>
            </w:r>
          </w:p>
          <w:p w14:paraId="6C9DEB2C" w14:textId="77777777" w:rsidR="005F036B" w:rsidRPr="005F036B" w:rsidRDefault="005F036B" w:rsidP="005F036B">
            <w:pPr>
              <w:spacing w:line="480" w:lineRule="exact"/>
              <w:ind w:firstLineChars="0" w:firstLine="0"/>
            </w:pPr>
            <w:r w:rsidRPr="005F036B">
              <w:t>  cat("POST-SCAD STATISTICAL INFERENCE REPORT\n")</w:t>
            </w:r>
          </w:p>
          <w:p w14:paraId="0153F312" w14:textId="77777777" w:rsidR="005F036B" w:rsidRPr="005F036B" w:rsidRDefault="005F036B" w:rsidP="005F036B">
            <w:pPr>
              <w:spacing w:line="480" w:lineRule="exact"/>
              <w:ind w:firstLineChars="0" w:firstLine="0"/>
            </w:pPr>
          </w:p>
          <w:p w14:paraId="0CA0A53A" w14:textId="77777777" w:rsidR="005F036B" w:rsidRPr="005F036B" w:rsidRDefault="005F036B" w:rsidP="005F036B">
            <w:pPr>
              <w:spacing w:line="480" w:lineRule="exact"/>
              <w:ind w:firstLineChars="0" w:firstLine="0"/>
            </w:pPr>
            <w:r w:rsidRPr="005F036B">
              <w:t>  cat("\n[1. Model Performance]\n")</w:t>
            </w:r>
          </w:p>
          <w:p w14:paraId="09EF5194" w14:textId="77777777" w:rsidR="005F036B" w:rsidRPr="005F036B" w:rsidRDefault="005F036B" w:rsidP="005F036B">
            <w:pPr>
              <w:spacing w:line="480" w:lineRule="exact"/>
              <w:ind w:firstLineChars="0" w:firstLine="0"/>
            </w:pPr>
            <w:r w:rsidRPr="005F036B">
              <w:t>  print(eval_metrics_df, row.names = FALSE)</w:t>
            </w:r>
          </w:p>
          <w:p w14:paraId="3D195FE3" w14:textId="77777777" w:rsidR="005F036B" w:rsidRPr="005F036B" w:rsidRDefault="005F036B" w:rsidP="005F036B">
            <w:pPr>
              <w:spacing w:line="480" w:lineRule="exact"/>
              <w:ind w:firstLineChars="0" w:firstLine="0"/>
            </w:pPr>
          </w:p>
          <w:p w14:paraId="118063BE" w14:textId="77777777" w:rsidR="005F036B" w:rsidRPr="005F036B" w:rsidRDefault="005F036B" w:rsidP="005F036B">
            <w:pPr>
              <w:spacing w:line="480" w:lineRule="exact"/>
              <w:ind w:firstLineChars="0" w:firstLine="0"/>
            </w:pPr>
            <w:r w:rsidRPr="005F036B">
              <w:t>  n_vars &lt;- nrow(inference_results) - as.integer(has_intercept)</w:t>
            </w:r>
          </w:p>
          <w:p w14:paraId="057F2AC5" w14:textId="77777777" w:rsidR="005F036B" w:rsidRPr="005F036B" w:rsidRDefault="005F036B" w:rsidP="005F036B">
            <w:pPr>
              <w:spacing w:line="480" w:lineRule="exact"/>
              <w:ind w:firstLineChars="0" w:firstLine="0"/>
            </w:pPr>
            <w:r w:rsidRPr="005F036B">
              <w:t>  n_scad_total &lt;- attr(inference_results, "n_scad_selected")</w:t>
            </w:r>
          </w:p>
          <w:p w14:paraId="7A988AA0" w14:textId="77777777" w:rsidR="005F036B" w:rsidRPr="005F036B" w:rsidRDefault="005F036B" w:rsidP="005F036B">
            <w:pPr>
              <w:spacing w:line="480" w:lineRule="exact"/>
              <w:ind w:firstLineChars="0" w:firstLine="0"/>
            </w:pPr>
            <w:r w:rsidRPr="005F036B">
              <w:t>  if (is.null(n_scad_total)) n_scad_total &lt;- n_vars</w:t>
            </w:r>
          </w:p>
          <w:p w14:paraId="490B0BC5" w14:textId="77777777" w:rsidR="005F036B" w:rsidRPr="005F036B" w:rsidRDefault="005F036B" w:rsidP="005F036B">
            <w:pPr>
              <w:spacing w:line="480" w:lineRule="exact"/>
              <w:ind w:firstLineChars="0" w:firstLine="0"/>
            </w:pPr>
            <w:r w:rsidRPr="005F036B">
              <w:t>  cat(sprintf("\n[2. Variable Selection]\n"))</w:t>
            </w:r>
          </w:p>
          <w:p w14:paraId="47CF50EB" w14:textId="77777777" w:rsidR="005F036B" w:rsidRPr="005F036B" w:rsidRDefault="005F036B" w:rsidP="005F036B">
            <w:pPr>
              <w:spacing w:line="480" w:lineRule="exact"/>
              <w:ind w:firstLineChars="0" w:firstLine="0"/>
            </w:pPr>
            <w:r w:rsidRPr="005F036B">
              <w:t>  cat(sprintf("  SCAD selected         : %d features\n", n_scad_total))</w:t>
            </w:r>
          </w:p>
          <w:p w14:paraId="776024BB" w14:textId="77777777" w:rsidR="005F036B" w:rsidRPr="005F036B" w:rsidRDefault="005F036B" w:rsidP="005F036B">
            <w:pPr>
              <w:spacing w:line="480" w:lineRule="exact"/>
              <w:ind w:firstLineChars="0" w:firstLine="0"/>
            </w:pPr>
            <w:r w:rsidRPr="005F036B">
              <w:t>  if (n_scad_total != n_vars) {</w:t>
            </w:r>
          </w:p>
          <w:p w14:paraId="3E6E0036" w14:textId="77777777" w:rsidR="005F036B" w:rsidRPr="005F036B" w:rsidRDefault="005F036B" w:rsidP="005F036B">
            <w:pPr>
              <w:spacing w:line="480" w:lineRule="exact"/>
              <w:ind w:firstLineChars="0" w:firstLine="0"/>
            </w:pPr>
            <w:r w:rsidRPr="005F036B">
              <w:t>    cat(sprintf("  After instability removal: %d features\n", n_vars))</w:t>
            </w:r>
          </w:p>
          <w:p w14:paraId="1D0AEF36" w14:textId="77777777" w:rsidR="005F036B" w:rsidRPr="005F036B" w:rsidRDefault="005F036B" w:rsidP="005F036B">
            <w:pPr>
              <w:spacing w:line="480" w:lineRule="exact"/>
              <w:ind w:firstLineChars="0" w:firstLine="0"/>
            </w:pPr>
            <w:r w:rsidRPr="005F036B">
              <w:t>  }</w:t>
            </w:r>
          </w:p>
          <w:p w14:paraId="4787AB0E" w14:textId="77777777" w:rsidR="005F036B" w:rsidRPr="005F036B" w:rsidRDefault="005F036B" w:rsidP="005F036B">
            <w:pPr>
              <w:spacing w:line="480" w:lineRule="exact"/>
              <w:ind w:firstLineChars="0" w:firstLine="0"/>
            </w:pPr>
            <w:r w:rsidRPr="005F036B">
              <w:t>  cat(sprintf("  Significant    : %d (at alpha = 0.05)\n",</w:t>
            </w:r>
          </w:p>
          <w:p w14:paraId="3ABA1A05" w14:textId="77777777" w:rsidR="005F036B" w:rsidRPr="005F036B" w:rsidRDefault="005F036B" w:rsidP="005F036B">
            <w:pPr>
              <w:spacing w:line="480" w:lineRule="exact"/>
              <w:ind w:firstLineChars="0" w:firstLine="0"/>
            </w:pPr>
            <w:r w:rsidRPr="005F036B">
              <w:t>              sum(sig_flag[inference_results$Variable != "(Intercept)"])))</w:t>
            </w:r>
          </w:p>
          <w:p w14:paraId="1084F4CE" w14:textId="77777777" w:rsidR="005F036B" w:rsidRPr="005F036B" w:rsidRDefault="005F036B" w:rsidP="005F036B">
            <w:pPr>
              <w:spacing w:line="480" w:lineRule="exact"/>
              <w:ind w:firstLineChars="0" w:firstLine="0"/>
            </w:pPr>
          </w:p>
          <w:p w14:paraId="57B04525" w14:textId="77777777" w:rsidR="005F036B" w:rsidRPr="005F036B" w:rsidRDefault="005F036B" w:rsidP="005F036B">
            <w:pPr>
              <w:spacing w:line="480" w:lineRule="exact"/>
              <w:ind w:firstLineChars="0" w:firstLine="0"/>
            </w:pPr>
            <w:r w:rsidRPr="005F036B">
              <w:t>  cat("\n[3. Coefficient Interpretation]\n")</w:t>
            </w:r>
          </w:p>
          <w:p w14:paraId="20599321" w14:textId="77777777" w:rsidR="005F036B" w:rsidRPr="005F036B" w:rsidRDefault="005F036B" w:rsidP="005F036B">
            <w:pPr>
              <w:spacing w:line="480" w:lineRule="exact"/>
              <w:ind w:firstLineChars="0" w:firstLine="0"/>
            </w:pPr>
            <w:r w:rsidRPr="005F036B">
              <w:t>  cat("  Coefficients are in log-odds scale.\n")</w:t>
            </w:r>
          </w:p>
          <w:p w14:paraId="276E280A" w14:textId="77777777" w:rsidR="005F036B" w:rsidRPr="005F036B" w:rsidRDefault="005F036B" w:rsidP="005F036B">
            <w:pPr>
              <w:spacing w:line="480" w:lineRule="exact"/>
              <w:ind w:firstLineChars="0" w:firstLine="0"/>
            </w:pPr>
            <w:r w:rsidRPr="005F036B">
              <w:t>  cat("  Odds Ratio (OR) = exp(coef).  OR &gt; 1 -&gt; positive association.\n")</w:t>
            </w:r>
          </w:p>
          <w:p w14:paraId="4802D34F" w14:textId="77777777" w:rsidR="005F036B" w:rsidRPr="005F036B" w:rsidRDefault="005F036B" w:rsidP="005F036B">
            <w:pPr>
              <w:spacing w:line="480" w:lineRule="exact"/>
              <w:ind w:firstLineChars="0" w:firstLine="0"/>
            </w:pPr>
            <w:r w:rsidRPr="005F036B">
              <w:t>  cat("  A 95% CI that excludes 0 (log-odds) or 1 (OR) indicates significance.\n")</w:t>
            </w:r>
          </w:p>
          <w:p w14:paraId="2F716913" w14:textId="77777777" w:rsidR="005F036B" w:rsidRPr="005F036B" w:rsidRDefault="005F036B" w:rsidP="005F036B">
            <w:pPr>
              <w:spacing w:line="480" w:lineRule="exact"/>
              <w:ind w:firstLineChars="0" w:firstLine="0"/>
            </w:pPr>
          </w:p>
          <w:p w14:paraId="2CD8BC8B" w14:textId="77777777" w:rsidR="005F036B" w:rsidRPr="005F036B" w:rsidRDefault="005F036B" w:rsidP="005F036B">
            <w:pPr>
              <w:spacing w:line="480" w:lineRule="exact"/>
              <w:ind w:firstLineChars="0" w:firstLine="0"/>
            </w:pPr>
            <w:r w:rsidRPr="005F036B">
              <w:t>  glm_fit &lt;- attr(inference_results, "glm_fit")</w:t>
            </w:r>
          </w:p>
          <w:p w14:paraId="11C5F4A5" w14:textId="77777777" w:rsidR="005F036B" w:rsidRPr="005F036B" w:rsidRDefault="005F036B" w:rsidP="005F036B">
            <w:pPr>
              <w:spacing w:line="480" w:lineRule="exact"/>
              <w:ind w:firstLineChars="0" w:firstLine="0"/>
            </w:pPr>
            <w:r w:rsidRPr="005F036B">
              <w:t>  cat(sprintf("\n[4. Refit Diagnostics]\n"))</w:t>
            </w:r>
          </w:p>
          <w:p w14:paraId="724710BD" w14:textId="77777777" w:rsidR="005F036B" w:rsidRPr="005F036B" w:rsidRDefault="005F036B" w:rsidP="005F036B">
            <w:pPr>
              <w:spacing w:line="480" w:lineRule="exact"/>
              <w:ind w:firstLineChars="0" w:firstLine="0"/>
            </w:pPr>
            <w:r w:rsidRPr="005F036B">
              <w:t>  cat(sprintf("  Residual deviance : %.2f on %d df\n", deviance(glm_fit), df.residual(glm_fit)))</w:t>
            </w:r>
          </w:p>
          <w:p w14:paraId="2B5A28B5" w14:textId="77777777" w:rsidR="005F036B" w:rsidRPr="005F036B" w:rsidRDefault="005F036B" w:rsidP="005F036B">
            <w:pPr>
              <w:spacing w:line="480" w:lineRule="exact"/>
              <w:ind w:firstLineChars="0" w:firstLine="0"/>
            </w:pPr>
            <w:r w:rsidRPr="005F036B">
              <w:t>  cat(sprintf("  AIC               : %.2f\n", AIC(glm_fit)))</w:t>
            </w:r>
          </w:p>
          <w:p w14:paraId="3CD87FF2" w14:textId="77777777" w:rsidR="005F036B" w:rsidRPr="005F036B" w:rsidRDefault="005F036B" w:rsidP="005F036B">
            <w:pPr>
              <w:spacing w:line="480" w:lineRule="exact"/>
              <w:ind w:firstLineChars="0" w:firstLine="0"/>
            </w:pPr>
          </w:p>
          <w:p w14:paraId="58B138BC" w14:textId="77777777" w:rsidR="005F036B" w:rsidRPr="005F036B" w:rsidRDefault="005F036B" w:rsidP="005F036B">
            <w:pPr>
              <w:spacing w:line="480" w:lineRule="exact"/>
              <w:ind w:firstLineChars="0" w:firstLine="0"/>
            </w:pPr>
            <w:r w:rsidRPr="005F036B">
              <w:t>} else {</w:t>
            </w:r>
          </w:p>
          <w:p w14:paraId="21DA6BA0" w14:textId="77777777" w:rsidR="005F036B" w:rsidRPr="005F036B" w:rsidRDefault="005F036B" w:rsidP="005F036B">
            <w:pPr>
              <w:spacing w:line="480" w:lineRule="exact"/>
              <w:ind w:firstLineChars="0" w:firstLine="0"/>
            </w:pPr>
            <w:r w:rsidRPr="005F036B">
              <w:t>  cat("Inference calculation failed. Check model convergence and data quality.\n")</w:t>
            </w:r>
          </w:p>
          <w:p w14:paraId="535F9F1B" w14:textId="77777777" w:rsidR="005F036B" w:rsidRPr="005F036B" w:rsidRDefault="005F036B" w:rsidP="005F036B">
            <w:pPr>
              <w:spacing w:line="480" w:lineRule="exact"/>
              <w:ind w:firstLineChars="0" w:firstLine="0"/>
            </w:pPr>
            <w:r w:rsidRPr="005F036B">
              <w:t>}</w:t>
            </w:r>
          </w:p>
          <w:p w14:paraId="1667C1AD" w14:textId="77777777" w:rsidR="005F036B" w:rsidRPr="005F036B" w:rsidRDefault="005F036B" w:rsidP="005F036B">
            <w:pPr>
              <w:spacing w:line="480" w:lineRule="exact"/>
              <w:ind w:firstLineChars="0" w:firstLine="0"/>
            </w:pPr>
          </w:p>
          <w:p w14:paraId="257DCEC9" w14:textId="77777777" w:rsidR="005F036B" w:rsidRPr="005F036B" w:rsidRDefault="005F036B" w:rsidP="005F036B">
            <w:pPr>
              <w:spacing w:line="480" w:lineRule="exact"/>
              <w:ind w:firstLineChars="0" w:firstLine="0"/>
            </w:pPr>
            <w:r w:rsidRPr="005F036B">
              <w:t xml:space="preserve"># </w:t>
            </w:r>
            <w:r w:rsidRPr="005F036B">
              <w:t>输出混淆矩阵并保存评估指标</w:t>
            </w:r>
          </w:p>
          <w:p w14:paraId="6672ACB0" w14:textId="77777777" w:rsidR="005F036B" w:rsidRPr="005F036B" w:rsidRDefault="005F036B" w:rsidP="005F036B">
            <w:pPr>
              <w:spacing w:line="480" w:lineRule="exact"/>
              <w:ind w:firstLineChars="0" w:firstLine="0"/>
            </w:pPr>
            <w:r w:rsidRPr="005F036B">
              <w:t>cat("\n--- Confusion Matrix (Optimal Threshold) ---\n")</w:t>
            </w:r>
          </w:p>
          <w:p w14:paraId="5857DA91" w14:textId="77777777" w:rsidR="005F036B" w:rsidRPr="005F036B" w:rsidRDefault="005F036B" w:rsidP="005F036B">
            <w:pPr>
              <w:spacing w:line="480" w:lineRule="exact"/>
              <w:ind w:firstLineChars="0" w:firstLine="0"/>
            </w:pPr>
            <w:r w:rsidRPr="005F036B">
              <w:t>print(conf_matrix$table)</w:t>
            </w:r>
          </w:p>
          <w:p w14:paraId="3D68C577" w14:textId="77777777" w:rsidR="005F036B" w:rsidRPr="005F036B" w:rsidRDefault="005F036B" w:rsidP="005F036B">
            <w:pPr>
              <w:spacing w:line="480" w:lineRule="exact"/>
              <w:ind w:firstLineChars="0" w:firstLine="0"/>
            </w:pPr>
            <w:r w:rsidRPr="005F036B">
              <w:t>cat("\n")</w:t>
            </w:r>
          </w:p>
          <w:p w14:paraId="776C496F" w14:textId="77777777" w:rsidR="005F036B" w:rsidRPr="005F036B" w:rsidRDefault="005F036B" w:rsidP="005F036B">
            <w:pPr>
              <w:spacing w:line="480" w:lineRule="exact"/>
              <w:ind w:firstLineChars="0" w:firstLine="0"/>
            </w:pPr>
          </w:p>
          <w:p w14:paraId="104A140C" w14:textId="77777777" w:rsidR="005F036B" w:rsidRPr="005F036B" w:rsidRDefault="005F036B" w:rsidP="005F036B">
            <w:pPr>
              <w:spacing w:line="480" w:lineRule="exact"/>
              <w:ind w:firstLineChars="0" w:firstLine="0"/>
            </w:pPr>
            <w:r w:rsidRPr="005F036B">
              <w:t>save(prob_pred, roc_obj, pr_obj, conf_matrix, eval_metrics_df, Y_test_bin,</w:t>
            </w:r>
          </w:p>
          <w:p w14:paraId="04EFD96B" w14:textId="77777777" w:rsidR="005F036B" w:rsidRPr="005F036B" w:rsidRDefault="005F036B" w:rsidP="005F036B">
            <w:pPr>
              <w:spacing w:line="480" w:lineRule="exact"/>
              <w:ind w:firstLineChars="0" w:firstLine="0"/>
            </w:pPr>
            <w:r w:rsidRPr="005F036B">
              <w:t>     inference_results, cv_scad,</w:t>
            </w:r>
          </w:p>
          <w:p w14:paraId="0074952C" w14:textId="77777777" w:rsidR="005F036B" w:rsidRPr="005F036B" w:rsidRDefault="005F036B" w:rsidP="005F036B">
            <w:pPr>
              <w:spacing w:line="480" w:lineRule="exact"/>
              <w:ind w:firstLineChars="0" w:firstLine="0"/>
            </w:pPr>
            <w:r w:rsidRPr="005F036B">
              <w:t>     file = "03_Evaluation_Metrics.RData")</w:t>
            </w:r>
          </w:p>
          <w:p w14:paraId="138B6E69" w14:textId="77777777" w:rsidR="005F036B" w:rsidRPr="005F036B" w:rsidRDefault="005F036B" w:rsidP="005F036B">
            <w:pPr>
              <w:spacing w:line="480" w:lineRule="exact"/>
              <w:ind w:firstLineChars="0" w:firstLine="0"/>
            </w:pPr>
          </w:p>
          <w:p w14:paraId="1B9A9210" w14:textId="77777777" w:rsidR="00E113EB" w:rsidRDefault="00E113EB" w:rsidP="001D3F75">
            <w:pPr>
              <w:spacing w:line="480" w:lineRule="exact"/>
              <w:ind w:firstLineChars="0" w:firstLine="0"/>
            </w:pPr>
          </w:p>
          <w:p w14:paraId="58F31EAE" w14:textId="51A381C8" w:rsidR="00A553BD" w:rsidRPr="00C760BC" w:rsidRDefault="00A553BD" w:rsidP="001D3F75">
            <w:pPr>
              <w:spacing w:line="480" w:lineRule="exact"/>
              <w:ind w:firstLineChars="0" w:firstLine="0"/>
            </w:pPr>
          </w:p>
        </w:tc>
      </w:tr>
    </w:tbl>
    <w:p w14:paraId="37BA4818" w14:textId="5A3359EA" w:rsidR="005D1C47" w:rsidRDefault="005D1C47" w:rsidP="001D3F75">
      <w:pPr>
        <w:spacing w:before="60" w:after="60" w:line="480" w:lineRule="exact"/>
        <w:ind w:firstLineChars="0" w:firstLine="0"/>
      </w:pPr>
    </w:p>
    <w:sectPr w:rsidR="005D1C47" w:rsidSect="00DF6D0D">
      <w:headerReference w:type="default" r:id="rId200"/>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5983D" w14:textId="77777777" w:rsidR="009E23FA" w:rsidRDefault="009E23FA">
      <w:pPr>
        <w:spacing w:before="60" w:after="60"/>
        <w:ind w:firstLine="480"/>
      </w:pPr>
      <w:r>
        <w:separator/>
      </w:r>
    </w:p>
  </w:endnote>
  <w:endnote w:type="continuationSeparator" w:id="0">
    <w:p w14:paraId="6D9F6850" w14:textId="77777777" w:rsidR="009E23FA" w:rsidRDefault="009E23FA">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隶书">
    <w:altName w:val="微软雅黑"/>
    <w:charset w:val="86"/>
    <w:family w:val="modern"/>
    <w:pitch w:val="default"/>
    <w:sig w:usb0="00000000" w:usb1="00000000" w:usb2="00000010" w:usb3="00000000" w:csb0="00040000" w:csb1="00000000"/>
  </w:font>
  <w:font w:name="方正小标宋_GBK">
    <w:altName w:val="微软雅黑"/>
    <w:charset w:val="86"/>
    <w:family w:val="script"/>
    <w:pitch w:val="default"/>
    <w:sig w:usb0="00000001" w:usb1="08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仿宋_GB2312">
    <w:altName w:val="微软雅黑"/>
    <w:charset w:val="86"/>
    <w:family w:val="auto"/>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356198"/>
      <w:docPartObj>
        <w:docPartGallery w:val="Page Numbers (Bottom of Page)"/>
        <w:docPartUnique/>
      </w:docPartObj>
    </w:sdtPr>
    <w:sdtContent>
      <w:p w14:paraId="2396307F" w14:textId="26161455"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907F"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99CB" w14:textId="77777777" w:rsidR="009E23FA" w:rsidRDefault="009E23FA">
      <w:pPr>
        <w:spacing w:before="60" w:after="60"/>
        <w:ind w:firstLine="480"/>
      </w:pPr>
      <w:r>
        <w:separator/>
      </w:r>
    </w:p>
  </w:footnote>
  <w:footnote w:type="continuationSeparator" w:id="0">
    <w:p w14:paraId="5C3CB940" w14:textId="77777777" w:rsidR="009E23FA" w:rsidRDefault="009E23FA">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5816FDA"/>
    <w:multiLevelType w:val="hybridMultilevel"/>
    <w:tmpl w:val="BCD6065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6" w15:restartNumberingAfterBreak="0">
    <w:nsid w:val="79AE489E"/>
    <w:multiLevelType w:val="multilevel"/>
    <w:tmpl w:val="373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19322">
    <w:abstractNumId w:val="1"/>
  </w:num>
  <w:num w:numId="2" w16cid:durableId="925764449">
    <w:abstractNumId w:val="3"/>
  </w:num>
  <w:num w:numId="3" w16cid:durableId="104228494">
    <w:abstractNumId w:val="5"/>
  </w:num>
  <w:num w:numId="4" w16cid:durableId="392698895">
    <w:abstractNumId w:val="0"/>
  </w:num>
  <w:num w:numId="5" w16cid:durableId="749237099">
    <w:abstractNumId w:val="4"/>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5"/>
    <w:lvlOverride w:ilvl="0">
      <w:startOverride w:val="1"/>
    </w:lvlOverride>
  </w:num>
  <w:num w:numId="7" w16cid:durableId="1241060866">
    <w:abstractNumId w:val="5"/>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5"/>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16cid:durableId="2114393087">
    <w:abstractNumId w:val="2"/>
  </w:num>
  <w:num w:numId="13" w16cid:durableId="2039574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 w:name="NE.Ref{0066A0BE-AD01-40E1-91AF-E0F95D3074AA}" w:val=" ADDIN NE.Ref.{0066A0BE-AD01-40E1-91AF-E0F95D3074AA}&lt;Citation&gt;&lt;Group&gt;&lt;References&gt;&lt;Item&gt;&lt;ID&gt;31&lt;/ID&gt;&lt;UID&gt;{350581F2-F581-4332-8206-1F4D086D7179}&lt;/UID&gt;&lt;Title&gt;基于可解释机器学习的上市公司财务危机预警研究&lt;/Title&gt;&lt;Template&gt;Thesis&lt;/Template&gt;&lt;Star&gt;0&lt;/Star&gt;&lt;Tag&gt;0&lt;/Tag&gt;&lt;Author&gt;朱应可&lt;/Author&gt;&lt;Year&gt;2023&lt;/Year&gt;&lt;Details&gt;&lt;_url&gt;https://link.cnki.net/doi/10.27270/d.cnki.gsxau.2023.000319&lt;/_url&gt;&lt;_keywords&gt;财务危机;预警模型;模型解释;机器学习;风险控制&lt;/_keywords&gt;&lt;_issue&gt;05&lt;/_issue&gt;&lt;_publisher&gt;三峡大学&lt;/_publisher&gt;&lt;_tertiary_author&gt;邓尚昆&lt;/_tertiary_author&gt;&lt;_volume&gt;硕士&lt;/_volume&gt;&lt;_reviewed_item&gt;2023-05-01&lt;/_reviewed_item&gt;&lt;_created&gt;66436849&lt;/_created&gt;&lt;_modified&gt;66436849&lt;/_modified&gt;&lt;_translated_author&gt;Zhu, Ying ke&lt;/_translated_author&gt;&lt;_translated_tertiary_author&gt;Deng, Shang kun&lt;/_translated_tertiary_author&gt;&lt;/Details&gt;&lt;Extra&gt;&lt;DBUID&gt;{21E5A118-FD0D-4BAC-A442-95BE00B6E6E8}&lt;/DBUID&gt;&lt;/Extra&gt;&lt;/Item&gt;&lt;/References&gt;&lt;/Group&gt;&lt;/Citation&gt;_x000a_"/>
    <w:docVar w:name="NE.Ref{062E0698-1E5E-4D9E-9103-31541A0F8FDD}" w:val=" ADDIN NE.Ref.{062E0698-1E5E-4D9E-9103-31541A0F8FDD}&lt;Citation&gt;&lt;Group&gt;&lt;References&gt;&lt;Item&gt;&lt;ID&gt;13&lt;/ID&gt;&lt;UID&gt;{94E8CB93-20A8-411A-B0CF-A96886D198B7}&lt;/UID&gt;&lt;Title&gt;Robust feature screening via Grothendieck’s correlation with FDR control&lt;/Title&gt;&lt;Template&gt;Journal Article&lt;/Template&gt;&lt;Star&gt;0&lt;/Star&gt;&lt;Tag&gt;0&lt;/Tag&gt;&lt;Author&gt;Jiang, Yunlu;Huang, Xiaowen;Tan, Jing;Jiang, Ruizhe&lt;/Author&gt;&lt;Year&gt;2025&lt;/Year&gt;&lt;Details&gt;&lt;_pages&gt;141&lt;/_pages&gt;&lt;_url&gt;https://doi.org/10.1007/s11222-025-10677-9&lt;/_url&gt;&lt;_doi&gt;10.1007/s11222-025-10677-9&lt;/_doi&gt;&lt;_issue&gt;5&lt;/_issue&gt;&lt;_volume&gt;35&lt;/_volume&gt;&lt;_date&gt;66008160&lt;/_date&gt;&lt;_journal&gt;Statistics and Computing&lt;/_journal&gt;&lt;_isbn&gt;1573-1375&lt;/_isbn&gt;&lt;_impact_factor&gt;   1.600&lt;/_impact_factor&gt;&lt;_social_category&gt;统计学与概率论(2) &amp;amp; 计算机：理论方法(3)&lt;/_social_category&gt;&lt;_collection_scope&gt;SCIE&lt;/_collection_scope&gt;&lt;_created&gt;66383666&lt;/_created&gt;&lt;_modified&gt;66383666&lt;/_modified&gt;&lt;/Details&gt;&lt;Extra&gt;&lt;DBUID&gt;{21E5A118-FD0D-4BAC-A442-95BE00B6E6E8}&lt;/DBUID&gt;&lt;/Extra&gt;&lt;/Item&gt;&lt;/References&gt;&lt;/Group&gt;&lt;/Citation&gt;_x000a_"/>
    <w:docVar w:name="NE.Ref{0BDA9790-7CEF-458F-8C03-343655511C34}" w:val=" ADDIN NE.Ref.{0BDA9790-7CEF-458F-8C03-343655511C34}&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collection_scope&gt;SSCI&lt;/_collection_scope&gt;&lt;_created&gt;66399357&lt;/_created&gt;&lt;_db_provider&gt;JSTOR&lt;/_db_provider&gt;&lt;_impact_factor&gt;   5.400&lt;/_impact_factor&gt;&lt;_isbn&gt;10471987, 14764989&lt;/_isbn&gt;&lt;_issue&gt;2&lt;/_issue&gt;&lt;_journal&gt;Political Analysis&lt;/_journal&gt;&lt;_modified&gt;66399357&lt;/_modified&gt;&lt;_ori_publication&gt;[Oxford University Press, Society for Political Methodology]&lt;/_ori_publication&gt;&lt;_pages&gt;137-163&lt;/_pages&gt;&lt;_social_category&gt;政治学(2)&lt;/_social_category&gt;&lt;_url&gt;http://www.jstor.org/stable/25791637&lt;/_url&gt;&lt;_volume&gt;9&lt;/_volume&gt;&lt;/Details&gt;&lt;Extra&gt;&lt;DBUID&gt;{21E5A118-FD0D-4BAC-A442-95BE00B6E6E8}&lt;/DBUID&gt;&lt;/Extra&gt;&lt;/Item&gt;&lt;/References&gt;&lt;/Group&gt;&lt;/Citation&gt;_x000a_"/>
    <w:docVar w:name="NE.Ref{13951736-DCA7-463B-87F0-D00AC63D928F}" w:val=" ADDIN NE.Ref.{13951736-DCA7-463B-87F0-D00AC63D928F}&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1DCF9102-CE47-43A2-9884-AAF2C5A3522F}" w:val=" ADDIN NE.Ref.{1DCF9102-CE47-43A2-9884-AAF2C5A3522F}&lt;Citation&gt;&lt;Group&gt;&lt;References&gt;&lt;Item&gt;&lt;ID&gt;17&lt;/ID&gt;&lt;UID&gt;{788E0377-63B0-4411-B1F5-E4739FB31307}&lt;/UID&gt;&lt;Title&gt;Variable selection and corporate bankruptcy forecasts&lt;/Title&gt;&lt;Template&gt;Journal Article&lt;/Template&gt;&lt;Star&gt;0&lt;/Star&gt;&lt;Tag&gt;0&lt;/Tag&gt;&lt;Author&gt;Tian, Shaonan;Yu, Yan;Guo, Hui&lt;/Author&gt;&lt;Year&gt;2015&lt;/Year&gt;&lt;Details&gt;&lt;_pages&gt;89-100&lt;/_pages&gt;&lt;_url&gt;https://www.sciencedirect.com/science/article/pii/S0378426614003823&lt;/_url&gt;&lt;_doi&gt;https://doi.org/10.1016/j.jbankfin.2014.12.003&lt;/_doi&gt;&lt;_keywords&gt;Discrete hazard model;Financial ratios;LASSO;Market information&lt;/_keywords&gt;&lt;_db_provider&gt;ScienceDirect&lt;/_db_provider&gt;&lt;_volume&gt;52&lt;/_volume&gt;&lt;_date&gt;60569280&lt;/_date&gt;&lt;_journal&gt;Journal of Banking &amp;amp; Finance&lt;/_journal&gt;&lt;_isbn&gt;0378-4266&lt;/_isbn&gt;&lt;_impact_factor&gt;   3.800&lt;/_impact_factor&gt;&lt;_social_category&gt;商业：财政与金融(3) &amp;amp; 经济学(3)&lt;/_social_category&gt;&lt;_collection_scope&gt;SSCI&lt;/_collection_scope&gt;&lt;_created&gt;66400847&lt;/_created&gt;&lt;_modified&gt;66400847&lt;/_modified&gt;&lt;/Details&gt;&lt;Extra&gt;&lt;DBUID&gt;{21E5A118-FD0D-4BAC-A442-95BE00B6E6E8}&lt;/DBUID&gt;&lt;/Extra&gt;&lt;/Item&gt;&lt;/References&gt;&lt;/Group&gt;&lt;Group&gt;&lt;References&gt;&lt;Item&gt;&lt;ID&gt;32&lt;/ID&gt;&lt;UID&gt;{2E9E46B6-458E-452F-92DD-4760802EB274}&lt;/UID&gt;&lt;Title&gt;基于LASSO方法的企业财务困境预测&lt;/Title&gt;&lt;Template&gt;Journal Article&lt;/Template&gt;&lt;Star&gt;0&lt;/Star&gt;&lt;Tag&gt;0&lt;/Tag&gt;&lt;Author&gt;杨青龙; 田晓春; 胡佩媛&lt;/Author&gt;&lt;Year&gt;2016&lt;/Year&gt;&lt;Details&gt;&lt;_pages&gt;170-173&lt;/_pages&gt;&lt;_url&gt;https://link.cnki.net/doi/10.13546/j.cnki.tjyjc.2016.23.046&lt;/_url&gt;&lt;_keywords&gt;财务困境预测;LASSO;变量选择&lt;/_keywords&gt;&lt;_issue&gt;23&lt;/_issue&gt;&lt;_author_aff&gt;中南财经政法大学统计与数学学院;&lt;/_author_aff&gt;&lt;_journal&gt;统计与决策&lt;/_journal&gt;&lt;_collection_scope&gt;CSSCI;PKU&lt;/_collection_scope&gt;&lt;_created&gt;66436851&lt;/_created&gt;&lt;_modified&gt;66436851&lt;/_modified&gt;&lt;_translated_author&gt;Yang, Qing long;Tian, Xiao chun;Hu, Pei yuan&lt;/_translated_author&gt;&lt;/Details&gt;&lt;Extra&gt;&lt;DBUID&gt;{21E5A118-FD0D-4BAC-A442-95BE00B6E6E8}&lt;/DBUID&gt;&lt;/Extra&gt;&lt;/Item&gt;&lt;/References&gt;&lt;/Group&gt;&lt;/Citation&gt;_x000a_"/>
    <w:docVar w:name="NE.Ref{2C371407-3F7C-4322-B8C3-28FF2DB66987}" w:val=" ADDIN NE.Ref.{2C371407-3F7C-4322-B8C3-28FF2DB66987}&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lternate_title&gt;Journal of Finance&lt;/_alternate_title&gt;&lt;_date_display&gt;1968&lt;/_date_display&gt;&lt;_date&gt;1968-01-01&lt;/_date&gt;&lt;_doi&gt;10.1111/j.1540-6261.1968.tb00843.x&lt;/_doi&gt;&lt;_issue&gt;4&lt;/_issue&gt;&lt;_journal&gt;The Journal of Finance&lt;/_journal&gt;&lt;_ori_publication&gt;American Finance Association&lt;/_ori_publication&gt;&lt;_pages&gt;589-609&lt;/_pages&gt;&lt;_url&gt;http://dx.doi.org/10.1111/j.1540-6261.1968.tb00843.x&lt;/_url&gt;&lt;_volume&gt;23&lt;/_volume&gt;&lt;_created&gt;66383359&lt;/_created&gt;&lt;_modified&gt;66383364&lt;/_modified&gt;&lt;_impact_factor&gt;   9.500&lt;/_impact_factor&gt;&lt;_social_category&gt;商业：财政与金融(1) &amp;amp; 经济学(1)&lt;/_social_category&gt;&lt;_collection_scope&gt;SSCI&lt;/_collection_scope&gt;&lt;_isbn&gt;0022-1082&lt;/_isbn&gt;&lt;_language&gt;en&lt;/_language&gt;&lt;_accessed&gt;66383364&lt;/_accessed&gt;&lt;_db_updated&gt;NESearch&lt;/_db_updated&gt;&lt;/Details&gt;&lt;Extra&gt;&lt;DBUID&gt;{21E5A118-FD0D-4BAC-A442-95BE00B6E6E8}&lt;/DBUID&gt;&lt;/Extra&gt;&lt;/Item&gt;&lt;/References&gt;&lt;/Group&gt;&lt;/Citation&gt;_x000a_"/>
    <w:docVar w:name="NE.Ref{2FB0EBA5-5F25-4263-AF82-CE35C8BA211C}" w:val=" ADDIN NE.Ref.{2FB0EBA5-5F25-4263-AF82-CE35C8BA211C}&lt;Citation&gt;&lt;Group&gt;&lt;References&gt;&lt;Item&gt;&lt;ID&gt;25&lt;/ID&gt;&lt;UID&gt;{5C909CB2-E281-41FD-8E9A-59805D7A3A48}&lt;/UID&gt;&lt;Title&gt;Regression shrinkage and selection via the lasso&lt;/Title&gt;&lt;Template&gt;Journal Article&lt;/Template&gt;&lt;Star&gt;0&lt;/Star&gt;&lt;Tag&gt;0&lt;/Tag&gt;&lt;Author&gt;Tibshirani, Robert&lt;/Author&gt;&lt;Year&gt;1996&lt;/Year&gt;&lt;Details&gt;&lt;_url&gt;http://www.socolar.com/Article/Index?aid=100066876931&amp;amp;jid=100000059916&lt;/_url&gt;&lt;_doi&gt;10.1111/j.2517-6161.1996.tb02080.x&lt;/_doi&gt;&lt;_keywords&gt;quadratic programming;regression;shrinkage;subset selection&lt;/_keywords&gt;&lt;_issue&gt;1&lt;/_issue&gt;&lt;_db_provider&gt;百度学术&lt;/_db_provider&gt;&lt;_volume&gt;58&lt;/_volume&gt;&lt;_journal&gt;Journal of the Royal Statistical Society, Series B&lt;/_journal&gt;&lt;_created&gt;66436810&lt;/_created&gt;&lt;_modified&gt;66436810&lt;/_modified&gt;&lt;/Details&gt;&lt;Extra&gt;&lt;DBUID&gt;{21E5A118-FD0D-4BAC-A442-95BE00B6E6E8}&lt;/DBUID&gt;&lt;/Extra&gt;&lt;/Item&gt;&lt;/References&gt;&lt;/Group&gt;&lt;/Citation&gt;_x000a_"/>
    <w:docVar w:name="NE.Ref{33450C65-FE77-481F-96FF-C296BB9CE3BE}" w:val=" ADDIN NE.Ref.{33450C65-FE77-481F-96FF-C296BB9CE3BE}&lt;Citation&gt;&lt;Group&gt;&lt;References&gt;&lt;Item&gt;&lt;ID&gt;5&lt;/ID&gt;&lt;UID&gt;{941BC5CB-AD8D-4103-9330-AE4A05A32864}&lt;/UID&gt;&lt;Title&gt;RE-ESTIMATIONS OF THE ZMIJEWSKI AND OHLSON BANKRUPTCY PREDICTION MODELS&lt;/Title&gt;&lt;Template&gt;Journal Article&lt;/Template&gt;&lt;Star&gt;0&lt;/Star&gt;&lt;Tag&gt;0&lt;/Tag&gt;&lt;Author&gt;Grice, John Stephen;Dugan, Michael T&lt;/Author&gt;&lt;Year&gt;2003&lt;/Year&gt;&lt;Details&gt;&lt;_collection_scope&gt;ESCI&lt;/_collection_scope&gt;&lt;_created&gt;66383453&lt;/_created&gt;&lt;_date&gt;54172800&lt;/_date&gt;&lt;_db_provider&gt;ScienceDirect&lt;/_db_provider&gt;&lt;_doi&gt;https://doi.org/10.1016/S0882-6110(03)20004-3&lt;/_doi&gt;&lt;_impact_factor&gt;   1.500&lt;/_impact_factor&gt;&lt;_isbn&gt;0882-6110&lt;/_isbn&gt;&lt;_journal&gt;Advances in Accounting&lt;/_journal&gt;&lt;_modified&gt;66383453&lt;/_modified&gt;&lt;_pages&gt;77-93&lt;/_pages&gt;&lt;_social_category&gt;商业：财政与金融(4)&lt;/_social_category&gt;&lt;_url&gt;https://www.sciencedirect.com/science/article/pii/S0882611003200043&lt;/_url&gt;&lt;_volume&gt;20&lt;/_volume&gt;&lt;/Details&gt;&lt;Extra&gt;&lt;DBUID&gt;{21E5A118-FD0D-4BAC-A442-95BE00B6E6E8}&lt;/DBUID&gt;&lt;/Extra&gt;&lt;/Item&gt;&lt;/References&gt;&lt;/Group&gt;&lt;/Citation&gt;_x000a_"/>
    <w:docVar w:name="NE.Ref{377C409F-5C60-4C7D-BC97-90CBBC2FD661}" w:val=" ADDIN NE.Ref.{377C409F-5C60-4C7D-BC97-90CBBC2FD661}&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ccessed&gt;66383364&lt;/_accessed&gt;&lt;_alternate_title&gt;Journal of Finance&lt;/_alternate_title&gt;&lt;_collection_scope&gt;SSCI&lt;/_collection_scope&gt;&lt;_created&gt;66383359&lt;/_created&gt;&lt;_date&gt;1968-01-01&lt;/_date&gt;&lt;_date_display&gt;1968&lt;/_date_display&gt;&lt;_db_updated&gt;NESearch&lt;/_db_updated&gt;&lt;_doi&gt;10.1111/j.1540-6261.1968.tb00843.x&lt;/_doi&gt;&lt;_impact_factor&gt;   9.500&lt;/_impact_factor&gt;&lt;_isbn&gt;0022-1082&lt;/_isbn&gt;&lt;_issue&gt;4&lt;/_issue&gt;&lt;_journal&gt;The Journal of Finance&lt;/_journal&gt;&lt;_language&gt;en&lt;/_language&gt;&lt;_modified&gt;66383364&lt;/_modified&gt;&lt;_ori_publication&gt;American Finance Association&lt;/_ori_publication&gt;&lt;_pages&gt;589-609&lt;/_pages&gt;&lt;_social_category&gt;商业：财政与金融(1) &amp;amp; 经济学(1)&lt;/_social_category&gt;&lt;_url&gt;http://dx.doi.org/10.1111/j.1540-6261.1968.tb00843.x&lt;/_url&gt;&lt;_volume&gt;23&lt;/_volume&gt;&lt;/Details&gt;&lt;Extra&gt;&lt;DBUID&gt;{21E5A118-FD0D-4BAC-A442-95BE00B6E6E8}&lt;/DBUID&gt;&lt;/Extra&gt;&lt;/Item&gt;&lt;/References&gt;&lt;/Group&gt;&lt;/Citation&gt;_x000a_"/>
    <w:docVar w:name="NE.Ref{3EFECBF3-4229-4420-9C67-5E733C45DFDC}" w:val=" ADDIN NE.Ref.{3EFECBF3-4229-4420-9C67-5E733C45DFDC}&lt;Citation&gt;&lt;Group&gt;&lt;References&gt;&lt;Item&gt;&lt;ID&gt;24&lt;/ID&gt;&lt;UID&gt;{03D22ED1-43AC-4AD8-BC23-F00AC5FC5E38}&lt;/UID&gt;&lt;Title&gt;Financial Ratios as Predictors of Failure&lt;/Title&gt;&lt;Template&gt;Journal Article&lt;/Template&gt;&lt;Star&gt;0&lt;/Star&gt;&lt;Tag&gt;0&lt;/Tag&gt;&lt;Author&gt;Beaver, William H.&lt;/Author&gt;&lt;Year&gt;1966&lt;/Year&gt;&lt;Details&gt;&lt;_url&gt;http://openurl.ebsco.com/contentitem/doi:10.2307%2F2490171?sid=ebsco:plink:crawler&amp;amp;id=ebsco:doi:10.2307%2F2490171&lt;/_url&gt;&lt;_doi&gt;10.2307/2490171&lt;/_doi&gt;&lt;_keywords&gt;FINANCIAL ratios;RATIO analysis;EARNINGS per share;FINANCIAL statements;FAIR presentation;DEBT-to-equity ratio;CORPORATION reports&lt;/_keywords&gt;&lt;_issue&gt;3&lt;/_issue&gt;&lt;_db_provider&gt;百度学术&lt;/_db_provider&gt;&lt;_volume&gt;4&lt;/_volume&gt;&lt;_journal&gt;Journal of Accounting Research (Wiley-Blackwell)&lt;/_journal&gt;&lt;_created&gt;66436808&lt;/_created&gt;&lt;_modified&gt;66436808&lt;/_modified&gt;&lt;/Details&gt;&lt;Extra&gt;&lt;DBUID&gt;{21E5A118-FD0D-4BAC-A442-95BE00B6E6E8}&lt;/DBUID&gt;&lt;/Extra&gt;&lt;/Item&gt;&lt;/References&gt;&lt;/Group&gt;&lt;/Citation&gt;_x000a_"/>
    <w:docVar w:name="NE.Ref{4DAABC21-9353-4900-BD7F-993A54188D5C}" w:val=" ADDIN NE.Ref.{4DAABC21-9353-4900-BD7F-993A54188D5C}&lt;Citation&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 I&lt;/Author&gt;&lt;Year&gt;1968&lt;/Year&gt;&lt;Details&gt;&lt;_accessed&gt;66383364&lt;/_accessed&gt;&lt;_alternate_title&gt;Journal of Finance&lt;/_alternate_title&gt;&lt;_collection_scope&gt;SSCI&lt;/_collection_scope&gt;&lt;_created&gt;66383359&lt;/_created&gt;&lt;_date&gt;1968-01-01&lt;/_date&gt;&lt;_date_display&gt;1968&lt;/_date_display&gt;&lt;_db_updated&gt;NESearch&lt;/_db_updated&gt;&lt;_doi&gt;10.1111/j.1540-6261.1968.tb00843.x&lt;/_doi&gt;&lt;_impact_factor&gt;   9.500&lt;/_impact_factor&gt;&lt;_isbn&gt;0022-1082&lt;/_isbn&gt;&lt;_issue&gt;4&lt;/_issue&gt;&lt;_journal&gt;The Journal of Finance&lt;/_journal&gt;&lt;_language&gt;en&lt;/_language&gt;&lt;_modified&gt;66383364&lt;/_modified&gt;&lt;_ori_publication&gt;American Finance Association&lt;/_ori_publication&gt;&lt;_pages&gt;589-609&lt;/_pages&gt;&lt;_social_category&gt;商业：财政与金融(1) &amp;amp; 经济学(1)&lt;/_social_category&gt;&lt;_url&gt;http://dx.doi.org/10.1111/j.1540-6261.1968.tb00843.x&lt;/_url&gt;&lt;_volume&gt;23&lt;/_volume&gt;&lt;/Details&gt;&lt;Extra&gt;&lt;DBUID&gt;{21E5A118-FD0D-4BAC-A442-95BE00B6E6E8}&lt;/DBUID&gt;&lt;/Extra&gt;&lt;/Item&gt;&lt;/References&gt;&lt;/Group&gt;&lt;/Citation&gt;_x000a_"/>
    <w:docVar w:name="NE.Ref{5176CC37-52B6-462F-80C8-D344891B686E}" w:val=" ADDIN NE.Ref.{5176CC37-52B6-462F-80C8-D344891B686E}&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lternate_title&gt;Journal of Accounting Research&lt;/_alternate_title&gt;&lt;_date_display&gt;1980&lt;/_date_display&gt;&lt;_date&gt;1980-01-01&lt;/_date&gt;&lt;_doi&gt;10.2307/2490395&lt;/_doi&gt;&lt;_isbn&gt;0021-8456&lt;/_isbn&gt;&lt;_issue&gt;1&lt;/_issue&gt;&lt;_journal&gt;Journal of Accounting Research&lt;/_journal&gt;&lt;_ori_publication&gt;[Accounting Research Center, Booth School of Business, University of Chicago, Wiley]&lt;/_ori_publication&gt;&lt;_pages&gt;109&lt;/_pages&gt;&lt;_url&gt;http://dx.doi.org/10.2307/2490395&lt;/_url&gt;&lt;_volume&gt;18&lt;/_volume&gt;&lt;_created&gt;66383359&lt;/_created&gt;&lt;_modified&gt;66383364&lt;/_modified&gt;&lt;_impact_factor&gt;   6.300&lt;/_impact_factor&gt;&lt;_social_category&gt;商业：财政与金融(1)&lt;/_social_category&gt;&lt;_collection_scope&gt;SSCI&lt;/_collection_scope&gt;&lt;_accessed&gt;66383364&lt;/_accessed&gt;&lt;_db_updated&gt;NESearch&lt;/_db_updated&gt;&lt;/Details&gt;&lt;Extra&gt;&lt;DBUID&gt;{21E5A118-FD0D-4BAC-A442-95BE00B6E6E8}&lt;/DBUID&gt;&lt;/Extra&gt;&lt;/Item&gt;&lt;/References&gt;&lt;/Group&gt;&lt;/Citation&gt;_x000a_"/>
    <w:docVar w:name="NE.Ref{5683B566-1375-418A-B388-2A11D6E7739F}" w:val=" ADDIN NE.Ref.{5683B566-1375-418A-B388-2A11D6E7739F}&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6BA25301-18CF-4F14-B9D6-E94F2026272E}" w:val=" ADDIN NE.Ref.{6BA25301-18CF-4F14-B9D6-E94F2026272E}&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lternate_title&gt;European Journal of Operational Research&lt;/_alternate_title&gt;&lt;_date_display&gt;2016&lt;/_date_display&gt;&lt;_date&gt;2016-01-01&lt;/_date&gt;&lt;_doi&gt;10.1016/j.ejor.2016.01.012&lt;/_doi&gt;&lt;_isbn&gt;0377-2217&lt;/_isbn&gt;&lt;_issue&gt;2&lt;/_issue&gt;&lt;_journal&gt;European Journal of Operational Research&lt;/_journal&gt;&lt;_keywords&gt;Bankruptcy prediction; Corporate governance indicators; Data mining; Feature selection; Financial ratios&lt;/_keywords&gt;&lt;_pages&gt;561-572&lt;/_pages&gt;&lt;_url&gt;http://dx.doi.org/10.1016/j.ejor.2016.01.012&lt;/_url&gt;&lt;_volume&gt;252&lt;/_volume&gt;&lt;_created&gt;66383359&lt;/_created&gt;&lt;_modified&gt;66383364&lt;/_modified&gt;&lt;_impact_factor&gt;   6.000&lt;/_impact_factor&gt;&lt;_social_category&gt;运筹学与管理科学(2)&lt;/_social_category&gt;&lt;_collection_scope&gt;SCIE;EI&lt;/_collection_scope&gt;&lt;_language&gt;en&lt;/_language&gt;&lt;_accessed&gt;66383364&lt;/_accessed&gt;&lt;_db_updated&gt;NESearch&lt;/_db_updated&gt;&lt;/Details&gt;&lt;Extra&gt;&lt;DBUID&gt;{21E5A118-FD0D-4BAC-A442-95BE00B6E6E8}&lt;/DBUID&gt;&lt;/Extra&gt;&lt;/Item&gt;&lt;/References&gt;&lt;/Group&gt;&lt;/Citation&gt;_x000a_"/>
    <w:docVar w:name="NE.Ref{6E7740A9-1718-4044-8C55-1568FF76AB64}" w:val=" ADDIN NE.Ref.{6E7740A9-1718-4044-8C55-1568FF76AB64}&lt;Citation&gt;&lt;Group&gt;&lt;References&gt;&lt;Item&gt;&lt;ID&gt;7&lt;/ID&gt;&lt;UID&gt;{A43BE85B-7B0B-44A8-8EB8-091B612A64FB}&lt;/UID&gt;&lt;Title&gt;An Easy-to-Implement Hierarchical Standardization for Variable Selection under  Strong Heredity Constraint.&lt;/Title&gt;&lt;Template&gt;Journal Article&lt;/Template&gt;&lt;Star&gt;0&lt;/Star&gt;&lt;Tag&gt;0&lt;/Tag&gt;&lt;Author&gt;Chen, Kedong;Li, William;Wang, Sijian&lt;/Author&gt;&lt;Year&gt;2020&lt;/Year&gt;&lt;Details&gt;&lt;_url&gt;https://www.ncbi.nlm.nih.gov/pubmed/32788888&lt;/_url&gt;&lt;_doi&gt;10.1007/s42519-020-00102-x&lt;/_doi&gt;&lt;_keywords&gt;Heredity;Hierarchical Standardization;Hierarchical structure;Marginality;Variable Selection&lt;/_keywords&gt;&lt;_accession_num&gt;32788888&lt;/_accession_num&gt;&lt;_language&gt;English&lt;/_language&gt;&lt;_issue&gt;3&lt;/_issue&gt;&lt;_db_provider&gt;PubMed&lt;/_db_provider&gt;&lt;_volume&gt;14&lt;/_volume&gt;&lt;_journal&gt;Journal of statistical theory and practice&lt;/_journal&gt;&lt;_isbn&gt;1559-8608 &lt;/_isbn&gt;&lt;_author_adr&gt;Department of Information Technology and Decision Sciences, Old Dominion;Shanghai Advanced Institute of Finance, Shanghai Jiao Tong University.;Department of Statistics and Biostatistics, Rutgers University.&lt;/_author_adr&gt;&lt;_impact_factor&gt;   0.900&lt;/_impact_factor&gt;&lt;_social_category&gt;统计学与概率论(4)&lt;/_social_category&gt;&lt;_collection_scope&gt;ESCI&lt;/_collection_scope&gt;&lt;_created&gt;66383641&lt;/_created&gt;&lt;_modified&gt;66383641&lt;/_modified&gt;&lt;/Details&gt;&lt;Extra&gt;&lt;DBUID&gt;{21E5A118-FD0D-4BAC-A442-95BE00B6E6E8}&lt;/DBUID&gt;&lt;/Extra&gt;&lt;/Item&gt;&lt;/References&gt;&lt;/Group&gt;&lt;/Citation&gt;_x000a_"/>
    <w:docVar w:name="NE.Ref{77EF72EE-CC79-48E3-A057-C68A43C07843}" w:val=" ADDIN NE.Ref.{77EF72EE-CC79-48E3-A057-C68A43C07843}&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7AB2A1D9-E673-4838-9D9B-9328D049F94A}" w:val=" ADDIN NE.Ref.{7AB2A1D9-E673-4838-9D9B-9328D049F94A}&lt;Citation&gt;&lt;Group&gt;&lt;References&gt;&lt;Item&gt;&lt;ID&gt;12&lt;/ID&gt;&lt;UID&gt;{8FFB4798-B5F2-4FD3-A826-7BBD1CBD227E}&lt;/UID&gt;&lt;Title&gt;Model-Free Feature Screening and FDR Control With Knockoff Features&lt;/Title&gt;&lt;Template&gt;Journal Article&lt;/Template&gt;&lt;Star&gt;0&lt;/Star&gt;&lt;Tag&gt;0&lt;/Tag&gt;&lt;Author&gt;Liu, Wanjun;Ke, Yuan;Liu, Jingyuan;Li, Runze&lt;/Author&gt;&lt;Year&gt;2022&lt;/Year&gt;&lt;Details&gt;&lt;_pages&gt;428-443&lt;/_pages&gt;&lt;_url&gt;https://doi.org/10.1080/01621459.2020.1783274&lt;/_url&gt;&lt;_doi&gt;10.1080/01621459.2020.1783274&lt;/_doi&gt;&lt;_issue&gt;537&lt;/_issue&gt;&lt;_ori_publication&gt;Taylor &amp;amp; Francis&lt;/_ori_publication&gt;&lt;_db_provider&gt;Taylor &amp;amp; Francis Online&lt;/_db_provider&gt;&lt;_volume&gt;117&lt;/_volume&gt;&lt;_date&gt;64167840&lt;/_date&gt;&lt;_journal&gt;Journal of the American Statistical Association&lt;/_journal&gt;&lt;_isbn&gt;0162-1459&lt;/_isbn&gt;&lt;_impact_factor&gt;   3.000&lt;/_impact_factor&gt;&lt;_social_category&gt;统计学与概率论(2)&lt;/_social_category&gt;&lt;_collection_scope&gt;SCIE&lt;/_collection_scope&gt;&lt;_created&gt;66383665&lt;/_created&gt;&lt;_modified&gt;66383665&lt;/_modified&gt;&lt;/Details&gt;&lt;Extra&gt;&lt;DBUID&gt;{21E5A118-FD0D-4BAC-A442-95BE00B6E6E8}&lt;/DBUID&gt;&lt;/Extra&gt;&lt;/Item&gt;&lt;/References&gt;&lt;/Group&gt;&lt;/Citation&gt;_x000a_"/>
    <w:docVar w:name="NE.Ref{827A58E5-7330-4B7D-9D35-25ED9C0CF9C0}" w:val=" ADDIN NE.Ref.{827A58E5-7330-4B7D-9D35-25ED9C0CF9C0}&lt;Citation&gt;&lt;Group&gt;&lt;References&gt;&lt;Item&gt;&lt;ID&gt;19&lt;/ID&gt;&lt;UID&gt;{64E58ECC-3FC9-47BE-B988-7E320D080587}&lt;/UID&gt;&lt;Title&gt;国务院关于开展营商环境创新试点工作的意见_其他_中国政府网&lt;/Title&gt;&lt;Template&gt;Web Page&lt;/Template&gt;&lt;Star&gt;0&lt;/Star&gt;&lt;Tag&gt;0&lt;/Tag&gt;&lt;Author/&gt;&lt;Year&gt;0&lt;/Year&gt;&lt;Details&gt;&lt;_pages&gt;为鼓励有条件的地方进一步瞄准最高标准、最高水平开展先行先试，加快构建与国际通行规则相衔接的营商环境制度体系，持续优化市场化法治化国际化营商环境，现提出以下意见。&lt;/_pages&gt;&lt;_url&gt;https://www.gov.cn/zhengce/content/2021-11/25/content_5653257.htm&lt;/_url&gt;&lt;_keywords&gt;试点,意见,创新,营商环境,&lt;/_keywords&gt;&lt;_language&gt;Chinese&lt;/_language&gt;&lt;_issue&gt;2026-4-26&lt;/_issue&gt;&lt;_volume&gt;2026&lt;/_volume&gt;&lt;_created&gt;66436793&lt;/_created&gt;&lt;_modified&gt;66436793&lt;/_modified&gt;&lt;/Details&gt;&lt;Extra&gt;&lt;DBUID&gt;{21E5A118-FD0D-4BAC-A442-95BE00B6E6E8}&lt;/DBUID&gt;&lt;/Extra&gt;&lt;/Item&gt;&lt;/References&gt;&lt;/Group&gt;&lt;/Citation&gt;_x000a_"/>
    <w:docVar w:name="NE.Ref{8891B68C-93F6-4BC5-9BC9-5F41BE89D1FC}" w:val=" ADDIN NE.Ref.{8891B68C-93F6-4BC5-9BC9-5F41BE89D1FC}&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ccessed&gt;66383364&lt;/_accessed&gt;&lt;_alternate_title&gt;Journal of Accounting Research&lt;/_alternate_title&gt;&lt;_collection_scope&gt;SSCI&lt;/_collection_scope&gt;&lt;_created&gt;66383359&lt;/_created&gt;&lt;_date&gt;1980-01-01&lt;/_date&gt;&lt;_date_display&gt;1980&lt;/_date_display&gt;&lt;_db_updated&gt;NESearch&lt;/_db_updated&gt;&lt;_doi&gt;10.2307/2490395&lt;/_doi&gt;&lt;_impact_factor&gt;   6.300&lt;/_impact_factor&gt;&lt;_isbn&gt;0021-8456&lt;/_isbn&gt;&lt;_issue&gt;1&lt;/_issue&gt;&lt;_journal&gt;Journal of Accounting Research&lt;/_journal&gt;&lt;_modified&gt;66383364&lt;/_modified&gt;&lt;_ori_publication&gt;[Accounting Research Center, Booth School of Business, University of Chicago, Wiley]&lt;/_ori_publication&gt;&lt;_pages&gt;109&lt;/_pages&gt;&lt;_social_category&gt;商业：财政与金融(1)&lt;/_social_category&gt;&lt;_url&gt;http://dx.doi.org/10.2307/2490395&lt;/_url&gt;&lt;_volume&gt;18&lt;/_volume&gt;&lt;/Details&gt;&lt;Extra&gt;&lt;DBUID&gt;{21E5A118-FD0D-4BAC-A442-95BE00B6E6E8}&lt;/DBUID&gt;&lt;/Extra&gt;&lt;/Item&gt;&lt;/References&gt;&lt;/Group&gt;&lt;/Citation&gt;_x000a_"/>
    <w:docVar w:name="NE.Ref{9F1F5136-C9FE-4994-BF60-9D3CA6C7450B}" w:val=" ADDIN NE.Ref.{9F1F5136-C9FE-4994-BF60-9D3CA6C7450B}&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pages&gt;113475&lt;/_pages&gt;&lt;_url&gt;https://www.sciencedirect.com/science/article/pii/S0957417420302992&lt;/_url&gt;&lt;_doi&gt;https://doi.org/10.1016/j.eswa.2020.113475&lt;/_doi&gt;&lt;_keywords&gt;Credit scoring;Topological data analysis;Data visualization;Bankruptcy prediction&lt;/_keywords&gt;&lt;_db_provider&gt;ScienceDirect&lt;/_db_provider&gt;&lt;_volume&gt;156&lt;/_volume&gt;&lt;_date&gt;63528480&lt;/_date&gt;&lt;_journal&gt;Expert Systems with Applications&lt;/_journal&gt;&lt;_isbn&gt;0957-4174&lt;/_isbn&gt;&lt;_impact_factor&gt;   7.500&lt;/_impact_factor&gt;&lt;_social_category&gt;计算机：人工智能(2) &amp;amp; 工程：电子与电气(2) &amp;amp; 运筹学与管理科学(2)&lt;/_social_category&gt;&lt;_collection_scope&gt;SCIE;EI&lt;/_collection_scope&gt;&lt;_created&gt;66383455&lt;/_created&gt;&lt;_modified&gt;66383455&lt;/_modified&gt;&lt;/Details&gt;&lt;Extra&gt;&lt;DBUID&gt;{21E5A118-FD0D-4BAC-A442-95BE00B6E6E8}&lt;/DBUID&gt;&lt;/Extra&gt;&lt;/Item&gt;&lt;/References&gt;&lt;/Group&gt;&lt;/Citation&gt;_x000a_"/>
    <w:docVar w:name="NE.Ref{AC54A573-A628-459C-ADAC-E9B38A678C5C}" w:val=" ADDIN NE.Ref.{AC54A573-A628-459C-ADAC-E9B38A678C5C}&lt;Citation&gt;&lt;Group&gt;&lt;References&gt;&lt;Item&gt;&lt;ID&gt;20&lt;/ID&gt;&lt;UID&gt;{27CBAF7F-F740-4D30-9FDE-6B60FE38A787}&lt;/UID&gt;&lt;Title&gt;2025年政府工作报告&lt;/Title&gt;&lt;Template&gt;Report&lt;/Template&gt;&lt;Star&gt;0&lt;/Star&gt;&lt;Tag&gt;0&lt;/Tag&gt;&lt;Author&gt;国务院&lt;/Author&gt;&lt;Year&gt;2025&lt;/Year&gt;&lt;Details&gt;&lt;_url&gt; http://www.gov.cn/premier/2025-03/05/content_6914852.htm_x000d__x000a__x000d__x000a_&lt;/_url&gt;&lt;_accessed&gt;66436799&lt;/_accessed&gt;&lt;_created&gt;66436799&lt;/_created&gt;&lt;_modified&gt;66436799&lt;/_modified&gt;&lt;_translated_author&gt;Guo, Wu yuan&lt;/_translated_author&gt;&lt;/Details&gt;&lt;Extra&gt;&lt;DBUID&gt;{21E5A118-FD0D-4BAC-A442-95BE00B6E6E8}&lt;/DBUID&gt;&lt;/Extra&gt;&lt;/Item&gt;&lt;/References&gt;&lt;/Group&gt;&lt;/Citation&gt;_x000a_"/>
    <w:docVar w:name="NE.Ref{AC57BF3C-03FB-4C45-A107-114EA8AB33DF}" w:val=" ADDIN NE.Ref.{AC57BF3C-03FB-4C45-A107-114EA8AB33DF}&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ccessed&gt;66383364&lt;/_accessed&gt;&lt;_alternate_title&gt;European Journal of Operational Research&lt;/_alternate_title&gt;&lt;_collection_scope&gt;SCIE;EI&lt;/_collection_scope&gt;&lt;_created&gt;66383359&lt;/_created&gt;&lt;_date&gt;2016-01-01&lt;/_date&gt;&lt;_date_display&gt;2016&lt;/_date_display&gt;&lt;_db_updated&gt;NESearch&lt;/_db_updated&gt;&lt;_doi&gt;10.1016/j.ejor.2016.01.012&lt;/_doi&gt;&lt;_impact_factor&gt;   6.000&lt;/_impact_factor&gt;&lt;_isbn&gt;0377-2217&lt;/_isbn&gt;&lt;_issue&gt;2&lt;/_issue&gt;&lt;_journal&gt;European Journal of Operational Research&lt;/_journal&gt;&lt;_keywords&gt;Bankruptcy prediction; Corporate governance indicators; Data mining; Feature selection; Financial ratios&lt;/_keywords&gt;&lt;_language&gt;en&lt;/_language&gt;&lt;_modified&gt;66383364&lt;/_modified&gt;&lt;_pages&gt;561-572&lt;/_pages&gt;&lt;_social_category&gt;运筹学与管理科学(2)&lt;/_social_category&gt;&lt;_url&gt;http://dx.doi.org/10.1016/j.ejor.2016.01.012&lt;/_url&gt;&lt;_volume&gt;252&lt;/_volume&gt;&lt;/Details&gt;&lt;Extra&gt;&lt;DBUID&gt;{21E5A118-FD0D-4BAC-A442-95BE00B6E6E8}&lt;/DBUID&gt;&lt;/Extra&gt;&lt;/Item&gt;&lt;/References&gt;&lt;/Group&gt;&lt;/Citation&gt;_x000a_"/>
    <w:docVar w:name="NE.Ref{B82F7548-50CD-4890-AD9E-43B30FA0246F}" w:val=" ADDIN NE.Ref.{B82F7548-50CD-4890-AD9E-43B30FA0246F}&lt;Citation&gt;&lt;Group&gt;&lt;References&gt;&lt;Item&gt;&lt;ID&gt;15&lt;/ID&gt;&lt;UID&gt;{D198059D-E75F-4C35-900A-DC9C3F086F29}&lt;/UID&gt;&lt;Title&gt;Stability selection&lt;/Title&gt;&lt;Template&gt;Journal Article&lt;/Template&gt;&lt;Star&gt;0&lt;/Star&gt;&lt;Tag&gt;0&lt;/Tag&gt;&lt;Author&gt;Meinshausen, Nicolai;Bühlmann, Peter&lt;/Author&gt;&lt;Year&gt;2010&lt;/Year&gt;&lt;Details&gt;&lt;_pages&gt;417-473&lt;/_pages&gt;&lt;_url&gt;http://www.jstor.org/stable/40802220&lt;/_url&gt;&lt;_issue&gt;4&lt;/_issue&gt;&lt;_ori_publication&gt;[Royal Statistical Society, Wiley]&lt;/_ori_publication&gt;&lt;_db_provider&gt;JSTOR&lt;/_db_provider&gt;&lt;_volume&gt;72&lt;/_volume&gt;&lt;_journal&gt;Journal of the Royal Statistical Society. Series B (Statistical Methodology)&lt;/_journal&gt;&lt;_isbn&gt;13697412, 14679868&lt;/_isbn&gt;&lt;_created&gt;66386353&lt;/_created&gt;&lt;_modified&gt;66386353&lt;/_modified&gt;&lt;/Details&gt;&lt;Extra&gt;&lt;DBUID&gt;{21E5A118-FD0D-4BAC-A442-95BE00B6E6E8}&lt;/DBUID&gt;&lt;/Extra&gt;&lt;/Item&gt;&lt;/References&gt;&lt;/Group&gt;&lt;/Citation&gt;_x000a_"/>
    <w:docVar w:name="NE.Ref{B92A912D-424A-4C1F-A5E3-7AFEA6A0DD92}" w:val=" ADDIN NE.Ref.{B92A912D-424A-4C1F-A5E3-7AFEA6A0DD92}&lt;Citation&gt;&lt;Group&gt;&lt;References&gt;&lt;Item&gt;&lt;ID&gt;30&lt;/ID&gt;&lt;UID&gt;{834B3B2C-3D4D-4631-A9A2-5E17F34E17D2}&lt;/UID&gt;&lt;Title&gt;系统性风险与企业财务危机预警——基于前沿机器学习的新视角&lt;/Title&gt;&lt;Template&gt;Journal Article&lt;/Template&gt;&lt;Star&gt;0&lt;/Star&gt;&lt;Tag&gt;0&lt;/Tag&gt;&lt;Author&gt;杨子晖; 张平淼; 林师涵&lt;/Author&gt;&lt;Year&gt;2022&lt;/Year&gt;&lt;Details&gt;&lt;_pages&gt;152-170&lt;/_pages&gt;&lt;_url&gt;https://kns.cnki.net/kcms2/article/abstract?v=5ZfW7CBA1F-d9LJZIZP57MEQAZ6yz3C_gVZVwzU1TA8OeLnpjovu6ixqhxRFbswXiMBBvpxD9kSwpcToKKtFbvd8Kz6rtockgkSc6dLGYpljXGeoumdm4fN0iP8HqF5mQKTfTL5O0nSN6sVnmDLF7YjHtMXhtBCXUExqcibx1xK_hAqKznxQcg==&amp;amp;amp;uniplatform=NZKPT&amp;amp;amp;language=CHS&lt;/_url&gt;&lt;_keywords&gt;财务危机;系统性风险;机器学习;部分依赖图;风险防范&lt;/_keywords&gt;&lt;_issue&gt;08&lt;/_issue&gt;&lt;_author_aff&gt;中山大学岭南学院;中山大学高级金融研究院;&lt;/_author_aff&gt;&lt;_journal&gt;金融研究&lt;/_journal&gt;&lt;_collection_scope&gt;CSSCI;PKU&lt;/_collection_scope&gt;&lt;_created&gt;66436844&lt;/_created&gt;&lt;_modified&gt;66436844&lt;/_modified&gt;&lt;_translated_author&gt;Yang, Zi hui;Zhang, Ping miao;Lin, Shi han&lt;/_translated_author&gt;&lt;/Details&gt;&lt;Extra&gt;&lt;DBUID&gt;{21E5A118-FD0D-4BAC-A442-95BE00B6E6E8}&lt;/DBUID&gt;&lt;/Extra&gt;&lt;/Item&gt;&lt;/References&gt;&lt;/Group&gt;&lt;/Citation&gt;_x000a_"/>
    <w:docVar w:name="NE.Ref{B9C7A3E2-4969-49EC-BD54-FB67A734FF01}" w:val=" ADDIN NE.Ref.{B9C7A3E2-4969-49EC-BD54-FB67A734FF01}&lt;Citation&gt;&lt;Group&gt;&lt;References&gt;&lt;Item&gt;&lt;ID&gt;11&lt;/ID&gt;&lt;UID&gt;{89CBF380-BA66-4BDD-B869-41B1D65CCD70}&lt;/UID&gt;&lt;Title&gt;A Generic Sure Independence Screening Procedure&lt;/Title&gt;&lt;Template&gt;Journal Article&lt;/Template&gt;&lt;Star&gt;0&lt;/Star&gt;&lt;Tag&gt;0&lt;/Tag&gt;&lt;Author&gt;Pan, Wenliang;Wang, Xueqin;Xiao, Weinan;Zhu, Hongtu&lt;/Author&gt;&lt;Year&gt;2019&lt;/Year&gt;&lt;Details&gt;&lt;_pages&gt;928-937&lt;/_pages&gt;&lt;_url&gt;https://doi.org/10.1080/01621459.2018.1462709&lt;/_url&gt;&lt;_doi&gt;10.1080/01621459.2018.1462709&lt;/_doi&gt;&lt;_issue&gt;526&lt;/_issue&gt;&lt;_ori_publication&gt;Taylor &amp;amp; Francis&lt;/_ori_publication&gt;&lt;_db_provider&gt;Taylor &amp;amp; Francis Online&lt;/_db_provider&gt;&lt;_volume&gt;114&lt;/_volume&gt;&lt;_date&gt;62720640&lt;/_date&gt;&lt;_journal&gt;Journal of the American Statistical Association&lt;/_journal&gt;&lt;_isbn&gt;0162-1459&lt;/_isbn&gt;&lt;_impact_factor&gt;   3.000&lt;/_impact_factor&gt;&lt;_social_category&gt;统计学与概率论(2)&lt;/_social_category&gt;&lt;_collection_scope&gt;SCIE&lt;/_collection_scope&gt;&lt;_created&gt;66383654&lt;/_created&gt;&lt;_modified&gt;66383654&lt;/_modified&gt;&lt;/Details&gt;&lt;Extra&gt;&lt;DBUID&gt;{21E5A118-FD0D-4BAC-A442-95BE00B6E6E8}&lt;/DBUID&gt;&lt;/Extra&gt;&lt;/Item&gt;&lt;/References&gt;&lt;/Group&gt;&lt;/Citation&gt;_x000a_"/>
    <w:docVar w:name="NE.Ref{BDBB9BE7-9FD3-40FB-80F3-0AF58E9610F2}" w:val=" ADDIN NE.Ref.{BDBB9BE7-9FD3-40FB-80F3-0AF58E9610F2}&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C6B65191-9463-403C-9F91-1AEF991A5F03}" w:val=" ADDIN NE.Ref.{C6B65191-9463-403C-9F91-1AEF991A5F03}&lt;Citation&gt;&lt;Group&gt;&lt;References&gt;&lt;Item&gt;&lt;ID&gt;27&lt;/ID&gt;&lt;UID&gt;{EA25544E-0B04-4B70-AD5B-166A80655B0B}&lt;/UID&gt;&lt;Title&gt;Nearly unbiased variable selection under minimax concave penalty&lt;/Title&gt;&lt;Template&gt;Journal Article&lt;/Template&gt;&lt;Star&gt;0&lt;/Star&gt;&lt;Tag&gt;0&lt;/Tag&gt;&lt;Author&gt;Zhang, Cun Hui&lt;/Author&gt;&lt;Year&gt;2010&lt;/Year&gt;&lt;Details&gt;&lt;_pages&gt;894-942&lt;/_pages&gt;&lt;_issue&gt;2&lt;/_issue&gt;&lt;_db_provider&gt;百度学术&lt;/_db_provider&gt;&lt;_volume&gt;38&lt;/_volume&gt;&lt;_journal&gt;Annals of Statistics&lt;/_journal&gt;&lt;_impact_factor&gt;   3.700&lt;/_impact_factor&gt;&lt;_social_category&gt;统计学与概率论(1)&lt;/_social_category&gt;&lt;_collection_scope&gt;SCIE&lt;/_collection_scope&gt;&lt;_created&gt;66436813&lt;/_created&gt;&lt;_modified&gt;66436813&lt;/_modified&gt;&lt;/Details&gt;&lt;Extra&gt;&lt;DBUID&gt;{21E5A118-FD0D-4BAC-A442-95BE00B6E6E8}&lt;/DBUID&gt;&lt;/Extra&gt;&lt;/Item&gt;&lt;/References&gt;&lt;/Group&gt;&lt;/Citation&gt;_x000a_"/>
    <w:docVar w:name="NE.Ref{C6D2C52B-348F-4CCD-A001-44510912D398}" w:val=" ADDIN NE.Ref.{C6D2C52B-348F-4CCD-A001-44510912D398}&lt;Citation&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ccessed&gt;66383364&lt;/_accessed&gt;&lt;_alternate_title&gt;Journal of Accounting Research&lt;/_alternate_title&gt;&lt;_collection_scope&gt;SSCI&lt;/_collection_scope&gt;&lt;_created&gt;66383359&lt;/_created&gt;&lt;_date&gt;1980-01-01&lt;/_date&gt;&lt;_date_display&gt;1980&lt;/_date_display&gt;&lt;_db_updated&gt;NESearch&lt;/_db_updated&gt;&lt;_doi&gt;10.2307/2490395&lt;/_doi&gt;&lt;_impact_factor&gt;   6.300&lt;/_impact_factor&gt;&lt;_isbn&gt;0021-8456&lt;/_isbn&gt;&lt;_issue&gt;1&lt;/_issue&gt;&lt;_journal&gt;Journal of Accounting Research&lt;/_journal&gt;&lt;_modified&gt;66383364&lt;/_modified&gt;&lt;_ori_publication&gt;[Accounting Research Center, Booth School of Business, University of Chicago, Wiley]&lt;/_ori_publication&gt;&lt;_pages&gt;109&lt;/_pages&gt;&lt;_social_category&gt;商业：财政与金融(1)&lt;/_social_category&gt;&lt;_url&gt;http://dx.doi.org/10.2307/2490395&lt;/_url&gt;&lt;_volume&gt;18&lt;/_volume&gt;&lt;/Details&gt;&lt;Extra&gt;&lt;DBUID&gt;{21E5A118-FD0D-4BAC-A442-95BE00B6E6E8}&lt;/DBUID&gt;&lt;/Extra&gt;&lt;/Item&gt;&lt;/References&gt;&lt;/Group&gt;&lt;/Citation&gt;_x000a_"/>
    <w:docVar w:name="NE.Ref{CC520A81-7C14-4EDB-B2DE-13CEA8E7F075}" w:val=" ADDIN NE.Ref.{CC520A81-7C14-4EDB-B2DE-13CEA8E7F075}&lt;Citation&gt;&lt;Group&gt;&lt;References&gt;&lt;Item&gt;&lt;ID&gt;6&lt;/ID&gt;&lt;UID&gt;{D371E619-7DFE-4221-9637-FC3188ACF18A}&lt;/UID&gt;&lt;Title&gt;Refining understanding of corporate failure through a topological data analysis mapping of Altman’s Z-score model&lt;/Title&gt;&lt;Template&gt;Journal Article&lt;/Template&gt;&lt;Star&gt;0&lt;/Star&gt;&lt;Tag&gt;0&lt;/Tag&gt;&lt;Author&gt;Qiu, Wanling;Rudkin, Simon;Dłotko, Paweł&lt;/Author&gt;&lt;Year&gt;2020&lt;/Year&gt;&lt;Details&gt;&lt;_collection_scope&gt;SCIE;EI&lt;/_collection_scope&gt;&lt;_created&gt;66383455&lt;/_created&gt;&lt;_date&gt;63528480&lt;/_date&gt;&lt;_db_provider&gt;ScienceDirect&lt;/_db_provider&gt;&lt;_doi&gt;https://doi.org/10.1016/j.eswa.2020.113475&lt;/_doi&gt;&lt;_impact_factor&gt;   7.500&lt;/_impact_factor&gt;&lt;_isbn&gt;0957-4174&lt;/_isbn&gt;&lt;_journal&gt;Expert Systems with Applications&lt;/_journal&gt;&lt;_keywords&gt;Credit scoring;Topological data analysis;Data visualization;Bankruptcy prediction&lt;/_keywords&gt;&lt;_modified&gt;66383455&lt;/_modified&gt;&lt;_pages&gt;113475&lt;/_pages&gt;&lt;_social_category&gt;计算机：人工智能(2) &amp;amp; 工程：电子与电气(2) &amp;amp; 运筹学与管理科学(2)&lt;/_social_category&gt;&lt;_url&gt;https://www.sciencedirect.com/science/article/pii/S0957417420302992&lt;/_url&gt;&lt;_volume&gt;156&lt;/_volume&gt;&lt;/Details&gt;&lt;Extra&gt;&lt;DBUID&gt;{21E5A118-FD0D-4BAC-A442-95BE00B6E6E8}&lt;/DBUID&gt;&lt;/Extra&gt;&lt;/Item&gt;&lt;/References&gt;&lt;/Group&gt;&lt;/Citation&gt;_x000a_"/>
    <w:docVar w:name="NE.Ref{D0883B6C-15EA-4D7F-8576-CFEF6AE372F4}" w:val=" ADDIN NE.Ref.{D0883B6C-15EA-4D7F-8576-CFEF6AE372F4}&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D1D93764-B358-4650-B5CB-23DE76AD2FB4}" w:val=" ADDIN NE.Ref.{D1D93764-B358-4650-B5CB-23DE76AD2FB4}&lt;Citation&gt;&lt;Group&gt;&lt;References&gt;&lt;Item&gt;&lt;ID&gt;21&lt;/ID&gt;&lt;UID&gt;{F1E38AC9-E26D-45DD-9160-3173732256C0}&lt;/UID&gt;&lt;Title&gt;关于开展营商环境创新试点工作的意见&lt;/Title&gt;&lt;Template&gt;Report&lt;/Template&gt;&lt;Star&gt;0&lt;/Star&gt;&lt;Tag&gt;0&lt;/Tag&gt;&lt;Author&gt;国务院&lt;/Author&gt;&lt;Year&gt;0&lt;/Year&gt;&lt;Details&gt;&lt;_accessed&gt;66436802&lt;/_accessed&gt;&lt;_created&gt;66436802&lt;/_created&gt;&lt;_modified&gt;66436802&lt;/_modified&gt;&lt;_translated_author&gt;Guo, Wu yuan&lt;/_translated_author&gt;&lt;/Details&gt;&lt;Extra&gt;&lt;DBUID&gt;{21E5A118-FD0D-4BAC-A442-95BE00B6E6E8}&lt;/DBUID&gt;&lt;/Extra&gt;&lt;/Item&gt;&lt;/References&gt;&lt;/Group&gt;&lt;/Citation&gt;_x000a_"/>
    <w:docVar w:name="NE.Ref{D7F5F764-FC05-4EF3-856A-448AA16EFAE5}" w:val=" ADDIN NE.Ref.{D7F5F764-FC05-4EF3-856A-448AA16EFAE5}&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pages&gt;137-163&lt;/_pages&gt;&lt;_url&gt;http://www.jstor.org/stable/25791637&lt;/_url&gt;&lt;_issue&gt;2&lt;/_issue&gt;&lt;_ori_publication&gt;[Oxford University Press, Society for Political Methodology]&lt;/_ori_publication&gt;&lt;_db_provider&gt;JSTOR&lt;/_db_provider&gt;&lt;_volume&gt;9&lt;/_volume&gt;&lt;_journal&gt;Political Analysis&lt;/_journal&gt;&lt;_isbn&gt;10471987, 14764989&lt;/_isbn&gt;&lt;_impact_factor&gt;   5.400&lt;/_impact_factor&gt;&lt;_social_category&gt;政治学(2)&lt;/_social_category&gt;&lt;_collection_scope&gt;SSCI&lt;/_collection_scope&gt;&lt;_created&gt;66399357&lt;/_created&gt;&lt;_modified&gt;66399357&lt;/_modified&gt;&lt;/Details&gt;&lt;Extra&gt;&lt;DBUID&gt;{21E5A118-FD0D-4BAC-A442-95BE00B6E6E8}&lt;/DBUID&gt;&lt;/Extra&gt;&lt;/Item&gt;&lt;/References&gt;&lt;/Group&gt;&lt;/Citation&gt;_x000a_"/>
    <w:docVar w:name="NE.Ref{DBE2B95A-78C2-4828-A9CE-A3BBBC4629F2}" w:val=" ADDIN NE.Ref.{DBE2B95A-78C2-4828-A9CE-A3BBBC4629F2}&lt;Citation&gt;&lt;Group&gt;&lt;References&gt;&lt;Item&gt;&lt;ID&gt;22&lt;/ID&gt;&lt;UID&gt;{FB598F2B-3414-42B6-93E3-CBE7EF537B45}&lt;/UID&gt;&lt;Title&gt;关于推动和保障管理人在破产程序中依法履职 进一步优化营商环境的意见&lt;/Title&gt;&lt;Template&gt;Report&lt;/Template&gt;&lt;Star&gt;0&lt;/Star&gt;&lt;Tag&gt;0&lt;/Tag&gt;&lt;Author&gt;国务院&lt;/Author&gt;&lt;Year&gt;0&lt;/Year&gt;&lt;Details&gt;&lt;_accessed&gt;66436803&lt;/_accessed&gt;&lt;_created&gt;66436803&lt;/_created&gt;&lt;_modified&gt;66436803&lt;/_modified&gt;&lt;_translated_author&gt;Guo, Wu yuan&lt;/_translated_author&gt;&lt;/Details&gt;&lt;Extra&gt;&lt;DBUID&gt;{21E5A118-FD0D-4BAC-A442-95BE00B6E6E8}&lt;/DBUID&gt;&lt;/Extra&gt;&lt;/Item&gt;&lt;/References&gt;&lt;/Group&gt;&lt;/Citation&gt;_x000a_"/>
    <w:docVar w:name="NE.Ref{DC684F6B-620A-4E9A-B5A5-52C98CC391E7}" w:val=" ADDIN NE.Ref.{DC684F6B-620A-4E9A-B5A5-52C98CC391E7}&lt;Citation&gt;&lt;Group&gt;&lt;References&gt;&lt;Item&gt;&lt;ID&gt;28&lt;/ID&gt;&lt;UID&gt;{CDDFD03B-CC0E-4D91-9DE0-45BD774B8834}&lt;/UID&gt;&lt;Title&gt;基于BP神经网络的农业类上市公司财务危机预警研究&lt;/Title&gt;&lt;Template&gt;Thesis&lt;/Template&gt;&lt;Star&gt;0&lt;/Star&gt;&lt;Tag&gt;0&lt;/Tag&gt;&lt;Author&gt;孟庆&lt;/Author&gt;&lt;Year&gt;2024&lt;/Year&gt;&lt;Details&gt;&lt;_url&gt;https://link.cnki.net/doi/10.27018/d.cnki.gfjnu.2024.000863&lt;/_url&gt;&lt;_keywords&gt;农业上市公司;财务风险预警;主成分分析法;BP神经网络&lt;/_keywords&gt;&lt;_issue&gt;05&lt;/_issue&gt;&lt;_publisher&gt;福建农林大学&lt;/_publisher&gt;&lt;_tertiary_author&gt;刘路星&lt;/_tertiary_author&gt;&lt;_volume&gt;硕士&lt;/_volume&gt;&lt;_reviewed_item&gt;2024-08-01&lt;/_reviewed_item&gt;&lt;_created&gt;66436840&lt;/_created&gt;&lt;_modified&gt;66436840&lt;/_modified&gt;&lt;_translated_author&gt;Meng, Qing&lt;/_translated_author&gt;&lt;_translated_tertiary_author&gt;Liu, Lu xing&lt;/_translated_tertiary_author&gt;&lt;/Details&gt;&lt;Extra&gt;&lt;DBUID&gt;{21E5A118-FD0D-4BAC-A442-95BE00B6E6E8}&lt;/DBUID&gt;&lt;/Extra&gt;&lt;/Item&gt;&lt;/References&gt;&lt;/Group&gt;&lt;/Citation&gt;_x000a_"/>
    <w:docVar w:name="NE.Ref{DCDEC00D-2C5E-4FB7-BFAA-0D324E562C90}" w:val=" ADDIN NE.Ref.{DCDEC00D-2C5E-4FB7-BFAA-0D324E562C90}&lt;Citation&gt;&lt;Group&gt;&lt;References&gt;&lt;Item&gt;&lt;ID&gt;23&lt;/ID&gt;&lt;UID&gt;{AF47B064-E4A3-4E21-9055-8060A128D2AE}&lt;/UID&gt;&lt;Title&gt;中共中央关于进一步全面深化改革、推进中国式现代化的决定&lt;/Title&gt;&lt;Template&gt;Report&lt;/Template&gt;&lt;Star&gt;0&lt;/Star&gt;&lt;Tag&gt;0&lt;/Tag&gt;&lt;Author/&gt;&lt;Year&gt;0&lt;/Year&gt;&lt;Details&gt;&lt;_accessed&gt;66436805&lt;/_accessed&gt;&lt;_created&gt;66436805&lt;/_created&gt;&lt;_modified&gt;66436805&lt;/_modified&gt;&lt;/Details&gt;&lt;Extra&gt;&lt;DBUID&gt;{21E5A118-FD0D-4BAC-A442-95BE00B6E6E8}&lt;/DBUID&gt;&lt;/Extra&gt;&lt;/Item&gt;&lt;/References&gt;&lt;/Group&gt;&lt;/Citation&gt;_x000a_"/>
    <w:docVar w:name="NE.Ref{DD20ED86-C453-4315-818A-34F11EE7B70C}" w:val=" ADDIN NE.Ref.{DD20ED86-C453-4315-818A-34F11EE7B70C}&lt;Citation&gt;&lt;Group&gt;&lt;References&gt;&lt;Item&gt;&lt;ID&gt;13&lt;/ID&gt;&lt;UID&gt;{94E8CB93-20A8-411A-B0CF-A96886D198B7}&lt;/UID&gt;&lt;Title&gt;Robust feature screening via Grothendieck’s correlation with FDR control&lt;/Title&gt;&lt;Template&gt;Journal Article&lt;/Template&gt;&lt;Star&gt;0&lt;/Star&gt;&lt;Tag&gt;0&lt;/Tag&gt;&lt;Author&gt;Jiang, Yunlu;Huang, Xiaowen;Tan, Jing;Jiang, Ruizhe&lt;/Author&gt;&lt;Year&gt;2025&lt;/Year&gt;&lt;Details&gt;&lt;_pages&gt;141&lt;/_pages&gt;&lt;_url&gt;https://doi.org/10.1007/s11222-025-10677-9&lt;/_url&gt;&lt;_doi&gt;10.1007/s11222-025-10677-9&lt;/_doi&gt;&lt;_issue&gt;5&lt;/_issue&gt;&lt;_volume&gt;35&lt;/_volume&gt;&lt;_date&gt;66008160&lt;/_date&gt;&lt;_journal&gt;Statistics and Computing&lt;/_journal&gt;&lt;_isbn&gt;1573-1375&lt;/_isbn&gt;&lt;_impact_factor&gt;   1.600&lt;/_impact_factor&gt;&lt;_social_category&gt;统计学与概率论(2) &amp;amp; 计算机：理论方法(3)&lt;/_social_category&gt;&lt;_collection_scope&gt;SCIE&lt;/_collection_scope&gt;&lt;_created&gt;66383666&lt;/_created&gt;&lt;_modified&gt;66383666&lt;/_modified&gt;&lt;/Details&gt;&lt;Extra&gt;&lt;DBUID&gt;{21E5A118-FD0D-4BAC-A442-95BE00B6E6E8}&lt;/DBUID&gt;&lt;/Extra&gt;&lt;/Item&gt;&lt;/References&gt;&lt;/Group&gt;&lt;/Citation&gt;_x000a_"/>
    <w:docVar w:name="NE.Ref{E296697E-3B6C-429E-836B-863FD81BB906}" w:val=" ADDIN NE.Ref.{E296697E-3B6C-429E-836B-863FD81BB906}&lt;Citation&gt;&lt;Group&gt;&lt;References&gt;&lt;Item&gt;&lt;ID&gt;16&lt;/ID&gt;&lt;UID&gt;{140A74E1-A04E-43CE-A2E7-72E35E883243}&lt;/UID&gt;&lt;Title&gt;Logistic Regression in Rare Events Data&lt;/Title&gt;&lt;Template&gt;Journal Article&lt;/Template&gt;&lt;Star&gt;0&lt;/Star&gt;&lt;Tag&gt;0&lt;/Tag&gt;&lt;Author&gt;King, Gary;Zeng, Langche&lt;/Author&gt;&lt;Year&gt;2001&lt;/Year&gt;&lt;Details&gt;&lt;_collection_scope&gt;SSCI&lt;/_collection_scope&gt;&lt;_created&gt;66399357&lt;/_created&gt;&lt;_db_provider&gt;JSTOR&lt;/_db_provider&gt;&lt;_impact_factor&gt;   5.400&lt;/_impact_factor&gt;&lt;_isbn&gt;10471987, 14764989&lt;/_isbn&gt;&lt;_issue&gt;2&lt;/_issue&gt;&lt;_journal&gt;Political Analysis&lt;/_journal&gt;&lt;_modified&gt;66399357&lt;/_modified&gt;&lt;_ori_publication&gt;[Oxford University Press, Society for Political Methodology]&lt;/_ori_publication&gt;&lt;_pages&gt;137-163&lt;/_pages&gt;&lt;_social_category&gt;政治学(2)&lt;/_social_category&gt;&lt;_url&gt;http://www.jstor.org/stable/25791637&lt;/_url&gt;&lt;_volume&gt;9&lt;/_volume&gt;&lt;/Details&gt;&lt;Extra&gt;&lt;DBUID&gt;{21E5A118-FD0D-4BAC-A442-95BE00B6E6E8}&lt;/DBUID&gt;&lt;/Extra&gt;&lt;/Item&gt;&lt;/References&gt;&lt;/Group&gt;&lt;/Citation&gt;_x000a_"/>
    <w:docVar w:name="NE.Ref{E36710AE-0DA5-4E41-9E89-EB2B827311F1}" w:val=" ADDIN NE.Ref.{E36710AE-0DA5-4E41-9E89-EB2B827311F1}&lt;Citation&gt;&lt;Group&gt;&lt;References&gt;&lt;Item&gt;&lt;ID&gt;9&lt;/ID&gt;&lt;UID&gt;{9FC8B2E3-8B29-48E8-BC0E-29E063CE22A2}&lt;/UID&gt;&lt;Title&gt;Sure Independence Screening for Ultrahigh Dimensional Feature Space&lt;/Title&gt;&lt;Template&gt;Journal Article&lt;/Template&gt;&lt;Star&gt;0&lt;/Star&gt;&lt;Tag&gt;0&lt;/Tag&gt;&lt;Author&gt;Fan, Jianqing;Lv, Jinchi&lt;/Author&gt;&lt;Year&gt;2008&lt;/Year&gt;&lt;Details&gt;&lt;_pages&gt;849-911&lt;/_pages&gt;&lt;_url&gt;http://www.jstor.org/stable/20203862&lt;/_url&gt;&lt;_issue&gt;5&lt;/_issue&gt;&lt;_ori_publication&gt;[Royal Statistical Society, Wiley]&lt;/_ori_publication&gt;&lt;_db_provider&gt;JSTOR&lt;/_db_provider&gt;&lt;_volume&gt;70&lt;/_volume&gt;&lt;_journal&gt;Journal of the Royal Statistical Society. Series B (Statistical Methodology)&lt;/_journal&gt;&lt;_isbn&gt;13697412, 14679868&lt;/_isbn&gt;&lt;_created&gt;66383648&lt;/_created&gt;&lt;_modified&gt;66383648&lt;/_modified&gt;&lt;/Details&gt;&lt;Extra&gt;&lt;DBUID&gt;{21E5A118-FD0D-4BAC-A442-95BE00B6E6E8}&lt;/DBUID&gt;&lt;/Extra&gt;&lt;/Item&gt;&lt;/References&gt;&lt;/Group&gt;&lt;/Citation&gt;_x000a_"/>
    <w:docVar w:name="NE.Ref{E9352807-2E40-48EF-8C53-C88683417EE7}" w:val=" ADDIN NE.Ref.{E9352807-2E40-48EF-8C53-C88683417EE7}&lt;Citation&gt;&lt;Group&gt;&lt;References&gt;&lt;Item&gt;&lt;ID&gt;29&lt;/ID&gt;&lt;UID&gt;{A25517FF-19D1-4526-8CC7-367819690AAE}&lt;/UID&gt;&lt;Title&gt;基于PCA-PSO-SVM的上市公司财务危机预警&lt;/Title&gt;&lt;Template&gt;Journal Article&lt;/Template&gt;&lt;Star&gt;0&lt;/Star&gt;&lt;Tag&gt;0&lt;/Tag&gt;&lt;Author&gt;刘玉敏; 申李莹; 任广乾&lt;/Author&gt;&lt;Year&gt;2017&lt;/Year&gt;&lt;Details&gt;&lt;_pages&gt;12-14&lt;/_pages&gt;&lt;_url&gt;https://link.cnki.net/urlid/11.1403.C.20170605.0838.008&lt;/_url&gt;&lt;_keywords&gt;粒子群算法;支持向量机;财务危机预警&lt;/_keywords&gt;&lt;_issue&gt;03&lt;/_issue&gt;&lt;_author_aff&gt;郑州大学商学院;&lt;/_author_aff&gt;&lt;_volume&gt;37&lt;/_volume&gt;&lt;_journal&gt;管理现代化&lt;/_journal&gt;&lt;_collection_scope&gt;PKU&lt;/_collection_scope&gt;&lt;_created&gt;66436844&lt;/_created&gt;&lt;_modified&gt;66436844&lt;/_modified&gt;&lt;_translated_author&gt;Liu, Yu min;Shen, Li ying;Ren, Guang qian&lt;/_translated_author&gt;&lt;/Details&gt;&lt;Extra&gt;&lt;DBUID&gt;{21E5A118-FD0D-4BAC-A442-95BE00B6E6E8}&lt;/DBUID&gt;&lt;/Extra&gt;&lt;/Item&gt;&lt;/References&gt;&lt;/Group&gt;&lt;/Citation&gt;_x000a_"/>
    <w:docVar w:name="NE.Ref{E9F86DFD-140E-4C88-924E-CB1D0640841E}" w:val=" ADDIN NE.Ref.{E9F86DFD-140E-4C88-924E-CB1D0640841E}&lt;Citation&gt;&lt;Group&gt;&lt;References&gt;&lt;Item&gt;&lt;ID&gt;1&lt;/ID&gt;&lt;UID&gt;{F7A08CFF-CE9E-4350-BED6-5C63422EB358}&lt;/UID&gt;&lt;Title&gt;Financial ratios and corporate governance indicators in bankruptcy prediction: A comprehensive study&lt;/Title&gt;&lt;Template&gt;Journal Article&lt;/Template&gt;&lt;Star&gt;0&lt;/Star&gt;&lt;Tag&gt;0&lt;/Tag&gt;&lt;Author&gt;Liang, Deron; Lu, Chia-Chi; Tsai, Chih-Fong; Shih, Guan-An&lt;/Author&gt;&lt;Year&gt;2016&lt;/Year&gt;&lt;Details&gt;&lt;_alternate_title&gt;European Journal of Operational Research&lt;/_alternate_title&gt;&lt;_date_display&gt;2016&lt;/_date_display&gt;&lt;_date&gt;2016-01-01&lt;/_date&gt;&lt;_doi&gt;10.1016/j.ejor.2016.01.012&lt;/_doi&gt;&lt;_isbn&gt;0377-2217&lt;/_isbn&gt;&lt;_issue&gt;2&lt;/_issue&gt;&lt;_journal&gt;European Journal of Operational Research&lt;/_journal&gt;&lt;_keywords&gt;Bankruptcy prediction; Corporate governance indicators; Data mining; Feature selection; Financial ratios&lt;/_keywords&gt;&lt;_pages&gt;561-572&lt;/_pages&gt;&lt;_url&gt;https://www.sciencedirect.com/science/article/pii/S0377221716000412_x000d__x000a_files/411/Liang 等 - 2016 - Financial ratios and corporate governance indicators in bankruptcy prediction A comprehensive study.pdf_x000d__x000a_files/412/S0377221716000412.html&lt;/_url&gt;&lt;_volume&gt;252&lt;/_volume&gt;&lt;_created&gt;66383359&lt;/_created&gt;&lt;_modified&gt;66383359&lt;/_modified&gt;&lt;_impact_factor&gt;   6.000&lt;/_impact_factor&gt;&lt;_social_category&gt;运筹学与管理科学(2)&lt;/_social_category&gt;&lt;_collection_scope&gt;SCIE;EI&lt;/_collection_scope&gt;&lt;/Details&gt;&lt;Extra&gt;&lt;DBUID&gt;{21E5A118-FD0D-4BAC-A442-95BE00B6E6E8}&lt;/DBUID&gt;&lt;/Extra&gt;&lt;/Item&gt;&lt;/References&gt;&lt;/Group&gt;&lt;Group&gt;&lt;References&gt;&lt;Item&gt;&lt;ID&gt;4&lt;/ID&gt;&lt;UID&gt;{7368F7DF-45D6-4DF0-A6E4-E11C621B59B8}&lt;/UID&gt;&lt;Title&gt;Financial Ratios and the Probabilistic Prediction of Bankruptcy&lt;/Title&gt;&lt;Template&gt;Journal Article&lt;/Template&gt;&lt;Star&gt;0&lt;/Star&gt;&lt;Tag&gt;0&lt;/Tag&gt;&lt;Author&gt;Ohlson, James A&lt;/Author&gt;&lt;Year&gt;1980&lt;/Year&gt;&lt;Details&gt;&lt;_alternate_title&gt;Journal of Accounting Research&lt;/_alternate_title&gt;&lt;_date_display&gt;1980&lt;/_date_display&gt;&lt;_date&gt;1980-01-01&lt;/_date&gt;&lt;_doi&gt;10.2307/2490395&lt;/_doi&gt;&lt;_isbn&gt;0021-8456&lt;/_isbn&gt;&lt;_issue&gt;1&lt;/_issue&gt;&lt;_journal&gt;Journal of Accounting Research&lt;/_journal&gt;&lt;_ori_publication&gt;[Accounting Research Center, Booth School of Business, University of Chicago, Wiley]&lt;/_ori_publication&gt;&lt;_pages&gt;109-131&lt;/_pages&gt;&lt;_url&gt;https://www.jstor.org/stable/2490395_x000d__x000a_files/432/Ohlson - 1980 - Financial Ratios and the Probabilistic Prediction of Bankruptcy.pdf&lt;/_url&gt;&lt;_volume&gt;18&lt;/_volume&gt;&lt;_created&gt;66383359&lt;/_created&gt;&lt;_modified&gt;66383359&lt;/_modified&gt;&lt;_impact_factor&gt;   6.300&lt;/_impact_factor&gt;&lt;_social_category&gt;商业：财政与金融(1)&lt;/_social_category&gt;&lt;_collection_scope&gt;SSCI&lt;/_collection_scope&gt;&lt;/Details&gt;&lt;Extra&gt;&lt;DBUID&gt;{21E5A118-FD0D-4BAC-A442-95BE00B6E6E8}&lt;/DBUID&gt;&lt;/Extra&gt;&lt;/Item&gt;&lt;/References&gt;&lt;/Group&gt;&lt;Group&gt;&lt;References&gt;&lt;Item&gt;&lt;ID&gt;3&lt;/ID&gt;&lt;UID&gt;{62BD79D6-7449-40BC-97F5-3E9602D1EC63}&lt;/UID&gt;&lt;Title&gt;FINANCIAL RATIOS, DISCRIMINANT ANALYSIS AND THE PREDICTION OF CORPORATE BANKRUPTCY&lt;/Title&gt;&lt;Template&gt;Journal Article&lt;/Template&gt;&lt;Star&gt;0&lt;/Star&gt;&lt;Tag&gt;0&lt;/Tag&gt;&lt;Author&gt;Altman, Edward&lt;/Author&gt;&lt;Year&gt;1968&lt;/Year&gt;&lt;Details&gt;&lt;_alternate_title&gt;Journal of Finance&lt;/_alternate_title&gt;&lt;_date_display&gt;1968&lt;/_date_display&gt;&lt;_date&gt;1968-01-01&lt;/_date&gt;&lt;_doi&gt;10.1111/j.1540-6261.1968.tb00843.x&lt;/_doi&gt;&lt;_issue&gt;4&lt;/_issue&gt;&lt;_journal&gt;Journal of Finance&lt;/_journal&gt;&lt;_ori_publication&gt;American Finance Association&lt;/_ori_publication&gt;&lt;_pages&gt;589-609&lt;/_pages&gt;&lt;_url&gt;https://EconPapers.repec.org/RePEc:bla:jfinan:v:23:y:1968:i:4:p:589-609_x000d__x000a_files/430/Altman - 1968 - FINANCIAL RATIOS, DISCRIMINANT ANALYSIS AND THE PREDICTION OF CORPORATE BANKRUPTCY.pdf_x000d__x000a_files/429/RePEcblajfinanv23y1968i4p589-609.html&lt;/_url&gt;&lt;_volume&gt;23&lt;/_volume&gt;&lt;_created&gt;66383359&lt;/_created&gt;&lt;_modified&gt;66383359&lt;/_modified&gt;&lt;_impact_factor&gt;   9.500&lt;/_impact_factor&gt;&lt;_social_category&gt;商业：财政与金融(1) &amp;amp; 经济学(1)&lt;/_social_category&gt;&lt;_collection_scope&gt;SSCI&lt;/_collection_scope&gt;&lt;/Details&gt;&lt;Extra&gt;&lt;DBUID&gt;{21E5A118-FD0D-4BAC-A442-95BE00B6E6E8}&lt;/DBUID&gt;&lt;/Extra&gt;&lt;/Item&gt;&lt;/References&gt;&lt;/Group&gt;&lt;Group&gt;&lt;References&gt;&lt;Item&gt;&lt;ID&gt;2&lt;/ID&gt;&lt;UID&gt;{F8C8259E-33EE-4271-B4EF-1E475DF8751F}&lt;/UID&gt;&lt;Title&gt;Interaction screening by partial correlation&lt;/Title&gt;&lt;Template&gt;Journal Article&lt;/Template&gt;&lt;Star&gt;0&lt;/Star&gt;&lt;Tag&gt;0&lt;/Tag&gt;&lt;Author&gt;Niu, Yue; Hao, Ning; Zhang, Hao&lt;/Author&gt;&lt;Year&gt;2018&lt;/Year&gt;&lt;Details&gt;&lt;_alternate_title&gt;Statistics and Its Interface&lt;/_alternate_title&gt;&lt;_date_display&gt;2018&lt;/_date_display&gt;&lt;_date&gt;2018-01-01&lt;/_date&gt;&lt;_doi&gt;10.4310/SII.2018.v11.n2.a9&lt;/_doi&gt;&lt;_journal&gt;Statistics and Its Interface&lt;/_journal&gt;&lt;_pages&gt;317-325&lt;/_pages&gt;&lt;_url&gt;files/422/Niu 等 - 2018 - Interaction screening by partial correlation.pdf&lt;/_url&gt;&lt;_volume&gt;11&lt;/_volume&gt;&lt;_created&gt;66383359&lt;/_created&gt;&lt;_modified&gt;66383359&lt;/_modified&gt;&lt;_impact_factor&gt;   0.700&lt;/_impact_factor&gt;&lt;_social_category&gt;数学与计算生物学(4) &amp;amp; 数学跨学科应用(4)&lt;/_social_category&gt;&lt;_collection_scope&gt;SCIE&lt;/_collection_scope&gt;&lt;/Details&gt;&lt;Extra&gt;&lt;DBUID&gt;{21E5A118-FD0D-4BAC-A442-95BE00B6E6E8}&lt;/DBUID&gt;&lt;/Extra&gt;&lt;/Item&gt;&lt;/References&gt;&lt;/Group&gt;&lt;/Citation&gt;_x000a_"/>
    <w:docVar w:name="NE.Ref{EE3168F0-1759-49A2-A805-C07EB1585F65}" w:val=" ADDIN NE.Ref.{EE3168F0-1759-49A2-A805-C07EB1585F65}&lt;Citation&gt;&lt;Group&gt;&lt;References&gt;&lt;Item&gt;&lt;ID&gt;14&lt;/ID&gt;&lt;UID&gt;{3036F984-2320-4951-BE5A-9FF95AFEC68C}&lt;/UID&gt;&lt;Title&gt;Variable Selection via Nonconcave Penalized Likelihood and its Oracle Properties&lt;/Title&gt;&lt;Template&gt;Journal Article&lt;/Template&gt;&lt;Star&gt;0&lt;/Star&gt;&lt;Tag&gt;0&lt;/Tag&gt;&lt;Author&gt;Fan, Jianqing;Li, Runze&lt;/Author&gt;&lt;Year&gt;2001&lt;/Year&gt;&lt;Details&gt;&lt;_pages&gt;1348-1360&lt;/_pages&gt;&lt;_url&gt;https://doi.org/10.1198/016214501753382273&lt;/_url&gt;&lt;_doi&gt;10.1198/016214501753382273&lt;/_doi&gt;&lt;_issue&gt;456&lt;/_issue&gt;&lt;_ori_publication&gt;Taylor &amp;amp; Francis&lt;/_ori_publication&gt;&lt;_db_provider&gt;Taylor &amp;amp; Francis Online&lt;/_db_provider&gt;&lt;_volume&gt;96&lt;/_volume&gt;&lt;_date&gt;53602560&lt;/_date&gt;&lt;_journal&gt;Journal of the American Statistical Association&lt;/_journal&gt;&lt;_isbn&gt;0162-1459&lt;/_isbn&gt;&lt;_impact_factor&gt;   3.000&lt;/_impact_factor&gt;&lt;_social_category&gt;统计学与概率论(2)&lt;/_social_category&gt;&lt;_collection_scope&gt;SCIE&lt;/_collection_scope&gt;&lt;_created&gt;66384858&lt;/_created&gt;&lt;_modified&gt;66384858&lt;/_modified&gt;&lt;/Details&gt;&lt;Extra&gt;&lt;DBUID&gt;{21E5A118-FD0D-4BAC-A442-95BE00B6E6E8}&lt;/DBUID&gt;&lt;/Extra&gt;&lt;/Item&gt;&lt;/References&gt;&lt;/Group&gt;&lt;/Citation&gt;_x000a_"/>
    <w:docVar w:name="NE.Ref{F31724F6-80EA-4F59-8CEF-1262C3A0CB26}" w:val=" ADDIN NE.Ref.{F31724F6-80EA-4F59-8CEF-1262C3A0CB26}&lt;Citation&gt;&lt;Group&gt;&lt;References&gt;&lt;Item&gt;&lt;ID&gt;5&lt;/ID&gt;&lt;UID&gt;{941BC5CB-AD8D-4103-9330-AE4A05A32864}&lt;/UID&gt;&lt;Title&gt;RE-ESTIMATIONS OF THE ZMIJEWSKI AND OHLSON BANKRUPTCY PREDICTION MODELS&lt;/Title&gt;&lt;Template&gt;Journal Article&lt;/Template&gt;&lt;Star&gt;0&lt;/Star&gt;&lt;Tag&gt;0&lt;/Tag&gt;&lt;Author&gt;Grice, John Stephen;Dugan, Michael T&lt;/Author&gt;&lt;Year&gt;2003&lt;/Year&gt;&lt;Details&gt;&lt;_pages&gt;77-93&lt;/_pages&gt;&lt;_url&gt;https://www.sciencedirect.com/science/article/pii/S0882611003200043&lt;/_url&gt;&lt;_doi&gt;https://doi.org/10.1016/S0882-6110(03)20004-3&lt;/_doi&gt;&lt;_db_provider&gt;ScienceDirect&lt;/_db_provider&gt;&lt;_volume&gt;20&lt;/_volume&gt;&lt;_date&gt;54172800&lt;/_date&gt;&lt;_journal&gt;Advances in Accounting&lt;/_journal&gt;&lt;_isbn&gt;0882-6110&lt;/_isbn&gt;&lt;_impact_factor&gt;   1.500&lt;/_impact_factor&gt;&lt;_social_category&gt;商业：财政与金融(4)&lt;/_social_category&gt;&lt;_collection_scope&gt;ESCI&lt;/_collection_scope&gt;&lt;_created&gt;66383453&lt;/_created&gt;&lt;_modified&gt;66383453&lt;/_modified&gt;&lt;/Details&gt;&lt;Extra&gt;&lt;DBUID&gt;{21E5A118-FD0D-4BAC-A442-95BE00B6E6E8}&lt;/DBUID&gt;&lt;/Extra&gt;&lt;/Item&gt;&lt;/References&gt;&lt;/Group&gt;&lt;/Citation&gt;_x000a_"/>
    <w:docVar w:name="NE.Ref{F489D25B-1C9C-4E70-B576-CEC870E7A826}" w:val=" ADDIN NE.Ref.{F489D25B-1C9C-4E70-B576-CEC870E7A826}&lt;Citation&gt;&lt;Group&gt;&lt;References&gt;&lt;Item&gt;&lt;ID&gt;18&lt;/ID&gt;&lt;UID&gt;{C3BFBCC3-5F17-42E0-9D31-654FBC31A842}&lt;/UID&gt;&lt;Title&gt;Statistical modeling:The two cultures&lt;/Title&gt;&lt;Template&gt;Journal Article&lt;/Template&gt;&lt;Star&gt;0&lt;/Star&gt;&lt;Tag&gt;0&lt;/Tag&gt;&lt;Author&gt;Breiman, Leo&lt;/Author&gt;&lt;Year&gt;2003&lt;/Year&gt;&lt;Details&gt;&lt;_pages&gt;48&lt;/_pages&gt;&lt;_url&gt;https://www.nstl.gov.cn/paper_detail.html?id=4c1b9ba7fc5cbc6d7f3f877f1599d162&lt;/_url&gt;&lt;_issue&gt;1&lt;/_issue&gt;&lt;_db_provider&gt;百度学术&lt;/_db_provider&gt;&lt;_journal&gt;Quality Control and Applied Statistics&lt;/_journal&gt;&lt;_created&gt;66433821&lt;/_created&gt;&lt;_modified&gt;66433821&lt;/_modified&gt;&lt;/Details&gt;&lt;Extra&gt;&lt;DBUID&gt;{21E5A118-FD0D-4BAC-A442-95BE00B6E6E8}&lt;/DBUID&gt;&lt;/Extra&gt;&lt;/Item&gt;&lt;/References&gt;&lt;/Group&gt;&lt;/Citation&gt;_x000a_"/>
    <w:docVar w:name="NE.Ref{F91DC9BB-5BAC-4989-86FD-140E77940B86}" w:val=" ADDIN NE.Ref.{F91DC9BB-5BAC-4989-86FD-140E77940B86}&lt;Citation&gt;&lt;Group&gt;&lt;References&gt;&lt;Item&gt;&lt;ID&gt;26&lt;/ID&gt;&lt;UID&gt;{B99FE7BB-22ED-428B-96C3-7CB0E1597F42}&lt;/UID&gt;&lt;Title&gt;Ridge regression: biased estimation for nonorthogonal problems&lt;/Title&gt;&lt;Template&gt;Journal Article&lt;/Template&gt;&lt;Star&gt;0&lt;/Star&gt;&lt;Tag&gt;0&lt;/Tag&gt;&lt;Author&gt;Hoerl, Arthur E.;Kennard, Robert W.&lt;/Author&gt;&lt;Year&gt;2000&lt;/Year&gt;&lt;Details&gt;&lt;_db_provider&gt;百度学术&lt;/_db_provider&gt;&lt;_volume&gt;42&lt;/_volume&gt;&lt;_journal&gt;Technometrics A Journal of Stats for the Physical Chemical &amp;amp; Engineering ences&lt;/_journal&gt;&lt;_created&gt;66436811&lt;/_created&gt;&lt;_modified&gt;66436811&lt;/_modified&gt;&lt;/Details&gt;&lt;Extra&gt;&lt;DBUID&gt;{21E5A118-FD0D-4BAC-A442-95BE00B6E6E8}&lt;/DBUID&gt;&lt;/Extra&gt;&lt;/Item&gt;&lt;/References&gt;&lt;/Group&gt;&lt;/Citation&gt;_x000a_"/>
    <w:docVar w:name="ne_docsoft" w:val="MSWord"/>
    <w:docVar w:name="ne_docversion" w:val="NoteExpress 2.0"/>
    <w:docVar w:name="ne_stylename" w:val="GB7714-87"/>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B18"/>
    <w:rsid w:val="00032CB6"/>
    <w:rsid w:val="00032D99"/>
    <w:rsid w:val="00033777"/>
    <w:rsid w:val="00033CCB"/>
    <w:rsid w:val="00034782"/>
    <w:rsid w:val="0003588E"/>
    <w:rsid w:val="00035A48"/>
    <w:rsid w:val="00036BED"/>
    <w:rsid w:val="0003710D"/>
    <w:rsid w:val="000373A1"/>
    <w:rsid w:val="000373E5"/>
    <w:rsid w:val="00037A92"/>
    <w:rsid w:val="00041398"/>
    <w:rsid w:val="000414F5"/>
    <w:rsid w:val="0004344C"/>
    <w:rsid w:val="00044A32"/>
    <w:rsid w:val="000454B1"/>
    <w:rsid w:val="000469FE"/>
    <w:rsid w:val="00050C68"/>
    <w:rsid w:val="00050FA0"/>
    <w:rsid w:val="000538A5"/>
    <w:rsid w:val="0005484B"/>
    <w:rsid w:val="00055A69"/>
    <w:rsid w:val="000563FD"/>
    <w:rsid w:val="000564EE"/>
    <w:rsid w:val="00056DC8"/>
    <w:rsid w:val="000600BD"/>
    <w:rsid w:val="00060385"/>
    <w:rsid w:val="00060913"/>
    <w:rsid w:val="0006093D"/>
    <w:rsid w:val="00060F12"/>
    <w:rsid w:val="0006222F"/>
    <w:rsid w:val="00063A7B"/>
    <w:rsid w:val="000645A3"/>
    <w:rsid w:val="00064831"/>
    <w:rsid w:val="00064D88"/>
    <w:rsid w:val="00064E16"/>
    <w:rsid w:val="0006501C"/>
    <w:rsid w:val="00065A06"/>
    <w:rsid w:val="00065DC7"/>
    <w:rsid w:val="00065EEA"/>
    <w:rsid w:val="00067B1B"/>
    <w:rsid w:val="0007010F"/>
    <w:rsid w:val="00070BCD"/>
    <w:rsid w:val="000726B2"/>
    <w:rsid w:val="00072953"/>
    <w:rsid w:val="00072BCE"/>
    <w:rsid w:val="0007498B"/>
    <w:rsid w:val="0007498F"/>
    <w:rsid w:val="0007565F"/>
    <w:rsid w:val="0007616E"/>
    <w:rsid w:val="00076BF9"/>
    <w:rsid w:val="00076E44"/>
    <w:rsid w:val="000773A8"/>
    <w:rsid w:val="0007752E"/>
    <w:rsid w:val="00081403"/>
    <w:rsid w:val="00081889"/>
    <w:rsid w:val="000823FE"/>
    <w:rsid w:val="00082A3E"/>
    <w:rsid w:val="00083EBC"/>
    <w:rsid w:val="00085E16"/>
    <w:rsid w:val="000864FC"/>
    <w:rsid w:val="0008762F"/>
    <w:rsid w:val="000902BB"/>
    <w:rsid w:val="00090462"/>
    <w:rsid w:val="00090AFA"/>
    <w:rsid w:val="0009128E"/>
    <w:rsid w:val="00092468"/>
    <w:rsid w:val="000942E9"/>
    <w:rsid w:val="000945A6"/>
    <w:rsid w:val="00095C7A"/>
    <w:rsid w:val="000A0004"/>
    <w:rsid w:val="000A183D"/>
    <w:rsid w:val="000A3332"/>
    <w:rsid w:val="000A6B4B"/>
    <w:rsid w:val="000B0F02"/>
    <w:rsid w:val="000B1729"/>
    <w:rsid w:val="000B3E50"/>
    <w:rsid w:val="000B44DE"/>
    <w:rsid w:val="000B65AD"/>
    <w:rsid w:val="000C016F"/>
    <w:rsid w:val="000C38BB"/>
    <w:rsid w:val="000C4CA0"/>
    <w:rsid w:val="000C5D65"/>
    <w:rsid w:val="000C5F1A"/>
    <w:rsid w:val="000C7DAD"/>
    <w:rsid w:val="000D0331"/>
    <w:rsid w:val="000D1175"/>
    <w:rsid w:val="000D17DD"/>
    <w:rsid w:val="000D2464"/>
    <w:rsid w:val="000D27ED"/>
    <w:rsid w:val="000D38FF"/>
    <w:rsid w:val="000D7F0A"/>
    <w:rsid w:val="000E2121"/>
    <w:rsid w:val="000E2A60"/>
    <w:rsid w:val="000E4296"/>
    <w:rsid w:val="000E5343"/>
    <w:rsid w:val="000E6536"/>
    <w:rsid w:val="000E66A7"/>
    <w:rsid w:val="000F0018"/>
    <w:rsid w:val="000F0573"/>
    <w:rsid w:val="000F51A9"/>
    <w:rsid w:val="000F5C1A"/>
    <w:rsid w:val="000F7754"/>
    <w:rsid w:val="001004C2"/>
    <w:rsid w:val="00101084"/>
    <w:rsid w:val="00105675"/>
    <w:rsid w:val="001069BA"/>
    <w:rsid w:val="00107B50"/>
    <w:rsid w:val="00110607"/>
    <w:rsid w:val="001114CF"/>
    <w:rsid w:val="0011195F"/>
    <w:rsid w:val="00111E86"/>
    <w:rsid w:val="001131F7"/>
    <w:rsid w:val="00113D9B"/>
    <w:rsid w:val="00116650"/>
    <w:rsid w:val="00116B51"/>
    <w:rsid w:val="001178B6"/>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5280"/>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2D58"/>
    <w:rsid w:val="00173BBE"/>
    <w:rsid w:val="001747E3"/>
    <w:rsid w:val="001755C4"/>
    <w:rsid w:val="00177316"/>
    <w:rsid w:val="001773BF"/>
    <w:rsid w:val="00177491"/>
    <w:rsid w:val="001776FB"/>
    <w:rsid w:val="00180572"/>
    <w:rsid w:val="00182059"/>
    <w:rsid w:val="00182DE1"/>
    <w:rsid w:val="00183990"/>
    <w:rsid w:val="00184B6E"/>
    <w:rsid w:val="00186D2F"/>
    <w:rsid w:val="0018731C"/>
    <w:rsid w:val="001900FB"/>
    <w:rsid w:val="00190580"/>
    <w:rsid w:val="001911BF"/>
    <w:rsid w:val="00191B8A"/>
    <w:rsid w:val="00192BDC"/>
    <w:rsid w:val="001944B9"/>
    <w:rsid w:val="001959E9"/>
    <w:rsid w:val="001A0456"/>
    <w:rsid w:val="001A0C17"/>
    <w:rsid w:val="001A2367"/>
    <w:rsid w:val="001A2B8C"/>
    <w:rsid w:val="001A2BB7"/>
    <w:rsid w:val="001A34A2"/>
    <w:rsid w:val="001A36E3"/>
    <w:rsid w:val="001A37A1"/>
    <w:rsid w:val="001A4C24"/>
    <w:rsid w:val="001A5E62"/>
    <w:rsid w:val="001B053B"/>
    <w:rsid w:val="001B3ED9"/>
    <w:rsid w:val="001B5049"/>
    <w:rsid w:val="001B6841"/>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3F75"/>
    <w:rsid w:val="001D430C"/>
    <w:rsid w:val="001D5DBE"/>
    <w:rsid w:val="001D64BB"/>
    <w:rsid w:val="001D6E59"/>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1F6C17"/>
    <w:rsid w:val="0020056F"/>
    <w:rsid w:val="00200A8A"/>
    <w:rsid w:val="0020129E"/>
    <w:rsid w:val="00204742"/>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4EC1"/>
    <w:rsid w:val="002253FB"/>
    <w:rsid w:val="00225786"/>
    <w:rsid w:val="00225D7C"/>
    <w:rsid w:val="002272D8"/>
    <w:rsid w:val="00227BCF"/>
    <w:rsid w:val="0023001C"/>
    <w:rsid w:val="002324D0"/>
    <w:rsid w:val="00233A1E"/>
    <w:rsid w:val="002363D1"/>
    <w:rsid w:val="002367E5"/>
    <w:rsid w:val="00237C9C"/>
    <w:rsid w:val="00237DC7"/>
    <w:rsid w:val="00241E0E"/>
    <w:rsid w:val="002437C4"/>
    <w:rsid w:val="00244B8C"/>
    <w:rsid w:val="00247834"/>
    <w:rsid w:val="00247E11"/>
    <w:rsid w:val="00250AC0"/>
    <w:rsid w:val="00254078"/>
    <w:rsid w:val="00254225"/>
    <w:rsid w:val="00255B9D"/>
    <w:rsid w:val="002564F8"/>
    <w:rsid w:val="0025709B"/>
    <w:rsid w:val="002605E6"/>
    <w:rsid w:val="0026179C"/>
    <w:rsid w:val="0026287E"/>
    <w:rsid w:val="00262AD7"/>
    <w:rsid w:val="00263E0B"/>
    <w:rsid w:val="00264940"/>
    <w:rsid w:val="002656C4"/>
    <w:rsid w:val="00266FF5"/>
    <w:rsid w:val="00267CB8"/>
    <w:rsid w:val="00267D4D"/>
    <w:rsid w:val="0027192E"/>
    <w:rsid w:val="00273321"/>
    <w:rsid w:val="00275183"/>
    <w:rsid w:val="00275CB4"/>
    <w:rsid w:val="00275CF6"/>
    <w:rsid w:val="00280254"/>
    <w:rsid w:val="0028050C"/>
    <w:rsid w:val="00281C40"/>
    <w:rsid w:val="00282188"/>
    <w:rsid w:val="00282FED"/>
    <w:rsid w:val="0028535F"/>
    <w:rsid w:val="00293C6C"/>
    <w:rsid w:val="00293F8A"/>
    <w:rsid w:val="002944D6"/>
    <w:rsid w:val="002952D9"/>
    <w:rsid w:val="0029568F"/>
    <w:rsid w:val="00297A8C"/>
    <w:rsid w:val="002A298C"/>
    <w:rsid w:val="002A3381"/>
    <w:rsid w:val="002A4536"/>
    <w:rsid w:val="002A4ABA"/>
    <w:rsid w:val="002A5980"/>
    <w:rsid w:val="002A5AB2"/>
    <w:rsid w:val="002A6071"/>
    <w:rsid w:val="002B0380"/>
    <w:rsid w:val="002B1400"/>
    <w:rsid w:val="002B27C9"/>
    <w:rsid w:val="002B3260"/>
    <w:rsid w:val="002B4700"/>
    <w:rsid w:val="002B4DD3"/>
    <w:rsid w:val="002B6A36"/>
    <w:rsid w:val="002B6AE4"/>
    <w:rsid w:val="002B7067"/>
    <w:rsid w:val="002B724F"/>
    <w:rsid w:val="002C11EA"/>
    <w:rsid w:val="002C166E"/>
    <w:rsid w:val="002C23EE"/>
    <w:rsid w:val="002C2DF0"/>
    <w:rsid w:val="002C3CF2"/>
    <w:rsid w:val="002C4109"/>
    <w:rsid w:val="002C413A"/>
    <w:rsid w:val="002C491F"/>
    <w:rsid w:val="002C53EA"/>
    <w:rsid w:val="002D2EEF"/>
    <w:rsid w:val="002D7882"/>
    <w:rsid w:val="002D7CC5"/>
    <w:rsid w:val="002E1DF0"/>
    <w:rsid w:val="002E24CC"/>
    <w:rsid w:val="002E340F"/>
    <w:rsid w:val="002E3CA2"/>
    <w:rsid w:val="002E7A16"/>
    <w:rsid w:val="002E7D7F"/>
    <w:rsid w:val="002F17A5"/>
    <w:rsid w:val="002F35BD"/>
    <w:rsid w:val="002F3822"/>
    <w:rsid w:val="002F62F2"/>
    <w:rsid w:val="002F700C"/>
    <w:rsid w:val="003010A6"/>
    <w:rsid w:val="003029DC"/>
    <w:rsid w:val="00303357"/>
    <w:rsid w:val="00303518"/>
    <w:rsid w:val="003057C1"/>
    <w:rsid w:val="0030636F"/>
    <w:rsid w:val="00307852"/>
    <w:rsid w:val="0031136C"/>
    <w:rsid w:val="00312245"/>
    <w:rsid w:val="003124EA"/>
    <w:rsid w:val="0031267F"/>
    <w:rsid w:val="0031352D"/>
    <w:rsid w:val="00315265"/>
    <w:rsid w:val="0031583C"/>
    <w:rsid w:val="00320598"/>
    <w:rsid w:val="0032108F"/>
    <w:rsid w:val="00321F55"/>
    <w:rsid w:val="00321FAA"/>
    <w:rsid w:val="003225A3"/>
    <w:rsid w:val="00323D3E"/>
    <w:rsid w:val="003246DE"/>
    <w:rsid w:val="00325D29"/>
    <w:rsid w:val="00326E5A"/>
    <w:rsid w:val="0032783C"/>
    <w:rsid w:val="003301BF"/>
    <w:rsid w:val="00332AA9"/>
    <w:rsid w:val="003356CE"/>
    <w:rsid w:val="00335E47"/>
    <w:rsid w:val="00335F1C"/>
    <w:rsid w:val="003374AF"/>
    <w:rsid w:val="003378C2"/>
    <w:rsid w:val="003400F1"/>
    <w:rsid w:val="00340A0E"/>
    <w:rsid w:val="003410DC"/>
    <w:rsid w:val="003413A6"/>
    <w:rsid w:val="00342207"/>
    <w:rsid w:val="00342AB4"/>
    <w:rsid w:val="0034352B"/>
    <w:rsid w:val="00344E01"/>
    <w:rsid w:val="00344FE9"/>
    <w:rsid w:val="00345012"/>
    <w:rsid w:val="00346806"/>
    <w:rsid w:val="003506D0"/>
    <w:rsid w:val="003507E0"/>
    <w:rsid w:val="00351608"/>
    <w:rsid w:val="003529A7"/>
    <w:rsid w:val="00354F13"/>
    <w:rsid w:val="00355E8E"/>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191D"/>
    <w:rsid w:val="0039214D"/>
    <w:rsid w:val="0039269B"/>
    <w:rsid w:val="00393C51"/>
    <w:rsid w:val="00394939"/>
    <w:rsid w:val="00394F00"/>
    <w:rsid w:val="00395787"/>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C5D82"/>
    <w:rsid w:val="003D0341"/>
    <w:rsid w:val="003D06C8"/>
    <w:rsid w:val="003D06D7"/>
    <w:rsid w:val="003D1D68"/>
    <w:rsid w:val="003D20A3"/>
    <w:rsid w:val="003D28B1"/>
    <w:rsid w:val="003D3602"/>
    <w:rsid w:val="003D3699"/>
    <w:rsid w:val="003D6251"/>
    <w:rsid w:val="003D708A"/>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5EDB"/>
    <w:rsid w:val="003F62DC"/>
    <w:rsid w:val="003F7DAF"/>
    <w:rsid w:val="00402D1F"/>
    <w:rsid w:val="00403B94"/>
    <w:rsid w:val="00403DB0"/>
    <w:rsid w:val="00404DEF"/>
    <w:rsid w:val="0040521C"/>
    <w:rsid w:val="00405C5A"/>
    <w:rsid w:val="0040793F"/>
    <w:rsid w:val="004106BB"/>
    <w:rsid w:val="004106D6"/>
    <w:rsid w:val="0041086D"/>
    <w:rsid w:val="00413F5F"/>
    <w:rsid w:val="00415577"/>
    <w:rsid w:val="004156B3"/>
    <w:rsid w:val="004157FD"/>
    <w:rsid w:val="00415B7A"/>
    <w:rsid w:val="00417475"/>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0CD4"/>
    <w:rsid w:val="004312B3"/>
    <w:rsid w:val="004312E4"/>
    <w:rsid w:val="00431F34"/>
    <w:rsid w:val="00433907"/>
    <w:rsid w:val="004339C8"/>
    <w:rsid w:val="00434C17"/>
    <w:rsid w:val="004409A2"/>
    <w:rsid w:val="0044159B"/>
    <w:rsid w:val="00443616"/>
    <w:rsid w:val="00443F3B"/>
    <w:rsid w:val="0044402C"/>
    <w:rsid w:val="004446A1"/>
    <w:rsid w:val="00444CF7"/>
    <w:rsid w:val="00445A33"/>
    <w:rsid w:val="00447322"/>
    <w:rsid w:val="00447BA4"/>
    <w:rsid w:val="004523E6"/>
    <w:rsid w:val="00454A39"/>
    <w:rsid w:val="00456ADB"/>
    <w:rsid w:val="00457E48"/>
    <w:rsid w:val="0046149D"/>
    <w:rsid w:val="004619E7"/>
    <w:rsid w:val="00462989"/>
    <w:rsid w:val="00463745"/>
    <w:rsid w:val="00463B55"/>
    <w:rsid w:val="00463EE6"/>
    <w:rsid w:val="004668D5"/>
    <w:rsid w:val="00466916"/>
    <w:rsid w:val="0046691F"/>
    <w:rsid w:val="00466D6E"/>
    <w:rsid w:val="00467298"/>
    <w:rsid w:val="00470F6B"/>
    <w:rsid w:val="00472B5C"/>
    <w:rsid w:val="00473862"/>
    <w:rsid w:val="004757D5"/>
    <w:rsid w:val="00476D88"/>
    <w:rsid w:val="00477780"/>
    <w:rsid w:val="0048047C"/>
    <w:rsid w:val="004826AF"/>
    <w:rsid w:val="0048320F"/>
    <w:rsid w:val="00484D31"/>
    <w:rsid w:val="0048661F"/>
    <w:rsid w:val="00486766"/>
    <w:rsid w:val="004910D0"/>
    <w:rsid w:val="0049344E"/>
    <w:rsid w:val="00497C7B"/>
    <w:rsid w:val="004A0762"/>
    <w:rsid w:val="004A2FC3"/>
    <w:rsid w:val="004A42C9"/>
    <w:rsid w:val="004A42E4"/>
    <w:rsid w:val="004A51C0"/>
    <w:rsid w:val="004A54D1"/>
    <w:rsid w:val="004A5EFA"/>
    <w:rsid w:val="004A6536"/>
    <w:rsid w:val="004B020A"/>
    <w:rsid w:val="004B0BC3"/>
    <w:rsid w:val="004B22ED"/>
    <w:rsid w:val="004B33CF"/>
    <w:rsid w:val="004B3BFA"/>
    <w:rsid w:val="004B4126"/>
    <w:rsid w:val="004B61D6"/>
    <w:rsid w:val="004B6595"/>
    <w:rsid w:val="004B6B11"/>
    <w:rsid w:val="004C040F"/>
    <w:rsid w:val="004C0F71"/>
    <w:rsid w:val="004C1E8C"/>
    <w:rsid w:val="004C3788"/>
    <w:rsid w:val="004C4780"/>
    <w:rsid w:val="004C6327"/>
    <w:rsid w:val="004C6762"/>
    <w:rsid w:val="004C6812"/>
    <w:rsid w:val="004C7DA5"/>
    <w:rsid w:val="004D0D12"/>
    <w:rsid w:val="004D1DDE"/>
    <w:rsid w:val="004D1E14"/>
    <w:rsid w:val="004D2727"/>
    <w:rsid w:val="004D5CCD"/>
    <w:rsid w:val="004D5D0C"/>
    <w:rsid w:val="004D5E9E"/>
    <w:rsid w:val="004D672D"/>
    <w:rsid w:val="004E0059"/>
    <w:rsid w:val="004E0BF3"/>
    <w:rsid w:val="004E0D2F"/>
    <w:rsid w:val="004E1E2C"/>
    <w:rsid w:val="004E292D"/>
    <w:rsid w:val="004E4211"/>
    <w:rsid w:val="004E4299"/>
    <w:rsid w:val="004F005C"/>
    <w:rsid w:val="004F41D8"/>
    <w:rsid w:val="004F4496"/>
    <w:rsid w:val="004F577A"/>
    <w:rsid w:val="004F5BF0"/>
    <w:rsid w:val="004F6534"/>
    <w:rsid w:val="004F6F8F"/>
    <w:rsid w:val="00500596"/>
    <w:rsid w:val="00501814"/>
    <w:rsid w:val="00501FD1"/>
    <w:rsid w:val="005022F1"/>
    <w:rsid w:val="00503356"/>
    <w:rsid w:val="00503917"/>
    <w:rsid w:val="00503A22"/>
    <w:rsid w:val="00503DD2"/>
    <w:rsid w:val="00504FE1"/>
    <w:rsid w:val="00506BCA"/>
    <w:rsid w:val="00507034"/>
    <w:rsid w:val="005074FD"/>
    <w:rsid w:val="00510B53"/>
    <w:rsid w:val="00510CE7"/>
    <w:rsid w:val="00511288"/>
    <w:rsid w:val="00513B06"/>
    <w:rsid w:val="00513BAA"/>
    <w:rsid w:val="005140DC"/>
    <w:rsid w:val="00515298"/>
    <w:rsid w:val="00515BF0"/>
    <w:rsid w:val="00516B90"/>
    <w:rsid w:val="00517BAC"/>
    <w:rsid w:val="00520EB9"/>
    <w:rsid w:val="00521720"/>
    <w:rsid w:val="00521E28"/>
    <w:rsid w:val="005221F2"/>
    <w:rsid w:val="0052265F"/>
    <w:rsid w:val="00523350"/>
    <w:rsid w:val="00525F17"/>
    <w:rsid w:val="00526BA3"/>
    <w:rsid w:val="00534D3A"/>
    <w:rsid w:val="00536E14"/>
    <w:rsid w:val="00537E50"/>
    <w:rsid w:val="005433C1"/>
    <w:rsid w:val="005436D4"/>
    <w:rsid w:val="0054435C"/>
    <w:rsid w:val="00544531"/>
    <w:rsid w:val="0054488E"/>
    <w:rsid w:val="00546B65"/>
    <w:rsid w:val="005508E5"/>
    <w:rsid w:val="0055331B"/>
    <w:rsid w:val="0055417A"/>
    <w:rsid w:val="005557E4"/>
    <w:rsid w:val="00555984"/>
    <w:rsid w:val="00556163"/>
    <w:rsid w:val="00556B55"/>
    <w:rsid w:val="005601F9"/>
    <w:rsid w:val="00560348"/>
    <w:rsid w:val="00560A9A"/>
    <w:rsid w:val="0056188E"/>
    <w:rsid w:val="00563245"/>
    <w:rsid w:val="00563FCD"/>
    <w:rsid w:val="00566CC1"/>
    <w:rsid w:val="00566D02"/>
    <w:rsid w:val="0056747D"/>
    <w:rsid w:val="0056766E"/>
    <w:rsid w:val="00570BA9"/>
    <w:rsid w:val="00580D37"/>
    <w:rsid w:val="00582400"/>
    <w:rsid w:val="00584D82"/>
    <w:rsid w:val="00586F3E"/>
    <w:rsid w:val="0058772D"/>
    <w:rsid w:val="005911B9"/>
    <w:rsid w:val="0059174B"/>
    <w:rsid w:val="00595AE5"/>
    <w:rsid w:val="00597421"/>
    <w:rsid w:val="005A34A3"/>
    <w:rsid w:val="005A3649"/>
    <w:rsid w:val="005A4318"/>
    <w:rsid w:val="005A5351"/>
    <w:rsid w:val="005A652D"/>
    <w:rsid w:val="005B127A"/>
    <w:rsid w:val="005B1A0A"/>
    <w:rsid w:val="005B1E00"/>
    <w:rsid w:val="005B24CE"/>
    <w:rsid w:val="005B5915"/>
    <w:rsid w:val="005B5A29"/>
    <w:rsid w:val="005B7EBC"/>
    <w:rsid w:val="005C0141"/>
    <w:rsid w:val="005C01AA"/>
    <w:rsid w:val="005C1DB5"/>
    <w:rsid w:val="005C217F"/>
    <w:rsid w:val="005C59DB"/>
    <w:rsid w:val="005C737E"/>
    <w:rsid w:val="005C7FE3"/>
    <w:rsid w:val="005D0B59"/>
    <w:rsid w:val="005D0B85"/>
    <w:rsid w:val="005D1C47"/>
    <w:rsid w:val="005D24DA"/>
    <w:rsid w:val="005D2A8A"/>
    <w:rsid w:val="005D5D6A"/>
    <w:rsid w:val="005D6C7E"/>
    <w:rsid w:val="005D73EA"/>
    <w:rsid w:val="005D78EA"/>
    <w:rsid w:val="005E0653"/>
    <w:rsid w:val="005E0E84"/>
    <w:rsid w:val="005E22A3"/>
    <w:rsid w:val="005E2CD7"/>
    <w:rsid w:val="005E527F"/>
    <w:rsid w:val="005E6D38"/>
    <w:rsid w:val="005F036B"/>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2639"/>
    <w:rsid w:val="006140B7"/>
    <w:rsid w:val="006140CA"/>
    <w:rsid w:val="00614451"/>
    <w:rsid w:val="006145FC"/>
    <w:rsid w:val="006146BC"/>
    <w:rsid w:val="0061474E"/>
    <w:rsid w:val="00615EB6"/>
    <w:rsid w:val="00617490"/>
    <w:rsid w:val="006206FD"/>
    <w:rsid w:val="00622E67"/>
    <w:rsid w:val="00625162"/>
    <w:rsid w:val="00626F24"/>
    <w:rsid w:val="0062766E"/>
    <w:rsid w:val="006346BF"/>
    <w:rsid w:val="00634762"/>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03"/>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1A1A"/>
    <w:rsid w:val="0068267C"/>
    <w:rsid w:val="0068351C"/>
    <w:rsid w:val="0068436B"/>
    <w:rsid w:val="0069069D"/>
    <w:rsid w:val="00692C0E"/>
    <w:rsid w:val="006939B9"/>
    <w:rsid w:val="00694234"/>
    <w:rsid w:val="006A1A72"/>
    <w:rsid w:val="006A1B57"/>
    <w:rsid w:val="006A330E"/>
    <w:rsid w:val="006A49BD"/>
    <w:rsid w:val="006A60A6"/>
    <w:rsid w:val="006A61DC"/>
    <w:rsid w:val="006A622E"/>
    <w:rsid w:val="006A7504"/>
    <w:rsid w:val="006B0401"/>
    <w:rsid w:val="006B057D"/>
    <w:rsid w:val="006B0F45"/>
    <w:rsid w:val="006B1434"/>
    <w:rsid w:val="006B1B59"/>
    <w:rsid w:val="006B2262"/>
    <w:rsid w:val="006B2FA4"/>
    <w:rsid w:val="006B3544"/>
    <w:rsid w:val="006B47CA"/>
    <w:rsid w:val="006B6B26"/>
    <w:rsid w:val="006B6E66"/>
    <w:rsid w:val="006B77C6"/>
    <w:rsid w:val="006B7F94"/>
    <w:rsid w:val="006C0AF2"/>
    <w:rsid w:val="006C15EF"/>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1F5"/>
    <w:rsid w:val="006F240B"/>
    <w:rsid w:val="006F4763"/>
    <w:rsid w:val="006F4D8E"/>
    <w:rsid w:val="006F5CEF"/>
    <w:rsid w:val="006F6017"/>
    <w:rsid w:val="006F633E"/>
    <w:rsid w:val="006F6787"/>
    <w:rsid w:val="006F7A35"/>
    <w:rsid w:val="00702445"/>
    <w:rsid w:val="00702C69"/>
    <w:rsid w:val="0070447C"/>
    <w:rsid w:val="00704D4B"/>
    <w:rsid w:val="007052BF"/>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6DBE"/>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6BBC"/>
    <w:rsid w:val="007474EE"/>
    <w:rsid w:val="00750DD5"/>
    <w:rsid w:val="00751F04"/>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798"/>
    <w:rsid w:val="00785A36"/>
    <w:rsid w:val="00786922"/>
    <w:rsid w:val="00787CC5"/>
    <w:rsid w:val="007914BE"/>
    <w:rsid w:val="00791E8E"/>
    <w:rsid w:val="00793C88"/>
    <w:rsid w:val="00794FE7"/>
    <w:rsid w:val="00795AB6"/>
    <w:rsid w:val="00795C7F"/>
    <w:rsid w:val="00795C88"/>
    <w:rsid w:val="00795D41"/>
    <w:rsid w:val="007A0DEB"/>
    <w:rsid w:val="007A1EE6"/>
    <w:rsid w:val="007A5156"/>
    <w:rsid w:val="007A51E7"/>
    <w:rsid w:val="007A5497"/>
    <w:rsid w:val="007B0AB5"/>
    <w:rsid w:val="007B294C"/>
    <w:rsid w:val="007B2FDA"/>
    <w:rsid w:val="007B31D3"/>
    <w:rsid w:val="007B3E74"/>
    <w:rsid w:val="007B5522"/>
    <w:rsid w:val="007B5C42"/>
    <w:rsid w:val="007B6449"/>
    <w:rsid w:val="007B6C16"/>
    <w:rsid w:val="007C0278"/>
    <w:rsid w:val="007C4DF6"/>
    <w:rsid w:val="007C6DB4"/>
    <w:rsid w:val="007D40E9"/>
    <w:rsid w:val="007D7300"/>
    <w:rsid w:val="007E0A27"/>
    <w:rsid w:val="007E4081"/>
    <w:rsid w:val="007E41BA"/>
    <w:rsid w:val="007E4372"/>
    <w:rsid w:val="007E4577"/>
    <w:rsid w:val="007E472A"/>
    <w:rsid w:val="007E5288"/>
    <w:rsid w:val="007E56FD"/>
    <w:rsid w:val="007E59AF"/>
    <w:rsid w:val="007E5E21"/>
    <w:rsid w:val="007E61F5"/>
    <w:rsid w:val="007E7A0F"/>
    <w:rsid w:val="007F09B1"/>
    <w:rsid w:val="007F2C8D"/>
    <w:rsid w:val="007F3FA1"/>
    <w:rsid w:val="007F55A8"/>
    <w:rsid w:val="007F6079"/>
    <w:rsid w:val="007F74FE"/>
    <w:rsid w:val="007F7CD8"/>
    <w:rsid w:val="008000FC"/>
    <w:rsid w:val="008007AF"/>
    <w:rsid w:val="008040A6"/>
    <w:rsid w:val="00805963"/>
    <w:rsid w:val="00810013"/>
    <w:rsid w:val="00810492"/>
    <w:rsid w:val="008105E1"/>
    <w:rsid w:val="00812BA1"/>
    <w:rsid w:val="0081688B"/>
    <w:rsid w:val="00816FE7"/>
    <w:rsid w:val="00820540"/>
    <w:rsid w:val="00820CD2"/>
    <w:rsid w:val="00821167"/>
    <w:rsid w:val="0082266F"/>
    <w:rsid w:val="00825EB5"/>
    <w:rsid w:val="00826519"/>
    <w:rsid w:val="00826BDD"/>
    <w:rsid w:val="00826C4A"/>
    <w:rsid w:val="00827208"/>
    <w:rsid w:val="008301BB"/>
    <w:rsid w:val="00830445"/>
    <w:rsid w:val="008351C0"/>
    <w:rsid w:val="008359B3"/>
    <w:rsid w:val="0083677D"/>
    <w:rsid w:val="00836C35"/>
    <w:rsid w:val="00840510"/>
    <w:rsid w:val="00840FCC"/>
    <w:rsid w:val="0084117D"/>
    <w:rsid w:val="00841F80"/>
    <w:rsid w:val="008431C0"/>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DC4"/>
    <w:rsid w:val="00863E71"/>
    <w:rsid w:val="00865265"/>
    <w:rsid w:val="00865D54"/>
    <w:rsid w:val="00867123"/>
    <w:rsid w:val="00870C72"/>
    <w:rsid w:val="008715F2"/>
    <w:rsid w:val="0087378D"/>
    <w:rsid w:val="00874138"/>
    <w:rsid w:val="00874B4F"/>
    <w:rsid w:val="00874EF9"/>
    <w:rsid w:val="00875118"/>
    <w:rsid w:val="008757C8"/>
    <w:rsid w:val="00875A50"/>
    <w:rsid w:val="00876750"/>
    <w:rsid w:val="00877081"/>
    <w:rsid w:val="00877DDB"/>
    <w:rsid w:val="00880536"/>
    <w:rsid w:val="00880DBD"/>
    <w:rsid w:val="008834FD"/>
    <w:rsid w:val="008839C1"/>
    <w:rsid w:val="00883E43"/>
    <w:rsid w:val="008849C7"/>
    <w:rsid w:val="00885C4E"/>
    <w:rsid w:val="0088704D"/>
    <w:rsid w:val="0088796D"/>
    <w:rsid w:val="00890F67"/>
    <w:rsid w:val="0089181C"/>
    <w:rsid w:val="00892EDF"/>
    <w:rsid w:val="00893B3E"/>
    <w:rsid w:val="0089432F"/>
    <w:rsid w:val="00894DD9"/>
    <w:rsid w:val="00895690"/>
    <w:rsid w:val="00895C2E"/>
    <w:rsid w:val="00897834"/>
    <w:rsid w:val="0089792C"/>
    <w:rsid w:val="00897FD9"/>
    <w:rsid w:val="008A28CD"/>
    <w:rsid w:val="008A40C2"/>
    <w:rsid w:val="008A51FE"/>
    <w:rsid w:val="008A5B47"/>
    <w:rsid w:val="008A69EB"/>
    <w:rsid w:val="008A71D7"/>
    <w:rsid w:val="008A77B4"/>
    <w:rsid w:val="008A7831"/>
    <w:rsid w:val="008B1460"/>
    <w:rsid w:val="008B1A35"/>
    <w:rsid w:val="008B1A73"/>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8F66A5"/>
    <w:rsid w:val="00900BE5"/>
    <w:rsid w:val="0090166F"/>
    <w:rsid w:val="00901A63"/>
    <w:rsid w:val="00901D42"/>
    <w:rsid w:val="0090397E"/>
    <w:rsid w:val="00903E66"/>
    <w:rsid w:val="009055FB"/>
    <w:rsid w:val="009059FF"/>
    <w:rsid w:val="00905D8F"/>
    <w:rsid w:val="00906A68"/>
    <w:rsid w:val="00910004"/>
    <w:rsid w:val="00913B5C"/>
    <w:rsid w:val="009147E3"/>
    <w:rsid w:val="009155DB"/>
    <w:rsid w:val="00916A8E"/>
    <w:rsid w:val="00917B5F"/>
    <w:rsid w:val="00917CB4"/>
    <w:rsid w:val="00920C9F"/>
    <w:rsid w:val="00921DBE"/>
    <w:rsid w:val="009225BE"/>
    <w:rsid w:val="00922D59"/>
    <w:rsid w:val="00923260"/>
    <w:rsid w:val="00924004"/>
    <w:rsid w:val="00924134"/>
    <w:rsid w:val="00925310"/>
    <w:rsid w:val="009254E0"/>
    <w:rsid w:val="00925D78"/>
    <w:rsid w:val="00927239"/>
    <w:rsid w:val="0092759D"/>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44B"/>
    <w:rsid w:val="00971B57"/>
    <w:rsid w:val="00972818"/>
    <w:rsid w:val="009732EF"/>
    <w:rsid w:val="009737FF"/>
    <w:rsid w:val="00974D3B"/>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3424"/>
    <w:rsid w:val="009A4284"/>
    <w:rsid w:val="009A472E"/>
    <w:rsid w:val="009A6DE9"/>
    <w:rsid w:val="009B1040"/>
    <w:rsid w:val="009B112D"/>
    <w:rsid w:val="009B1CAB"/>
    <w:rsid w:val="009B63A9"/>
    <w:rsid w:val="009B7C43"/>
    <w:rsid w:val="009C06CD"/>
    <w:rsid w:val="009C166B"/>
    <w:rsid w:val="009C20AF"/>
    <w:rsid w:val="009C439D"/>
    <w:rsid w:val="009C5F83"/>
    <w:rsid w:val="009D1861"/>
    <w:rsid w:val="009D195D"/>
    <w:rsid w:val="009D2129"/>
    <w:rsid w:val="009D2ADE"/>
    <w:rsid w:val="009D30A4"/>
    <w:rsid w:val="009D352B"/>
    <w:rsid w:val="009D5080"/>
    <w:rsid w:val="009D54B4"/>
    <w:rsid w:val="009D6196"/>
    <w:rsid w:val="009D73D6"/>
    <w:rsid w:val="009D7455"/>
    <w:rsid w:val="009E15FC"/>
    <w:rsid w:val="009E23FA"/>
    <w:rsid w:val="009E31FC"/>
    <w:rsid w:val="009E3B68"/>
    <w:rsid w:val="009E4476"/>
    <w:rsid w:val="009E5283"/>
    <w:rsid w:val="009E598E"/>
    <w:rsid w:val="009E637C"/>
    <w:rsid w:val="009E6D43"/>
    <w:rsid w:val="009E7018"/>
    <w:rsid w:val="009F09D2"/>
    <w:rsid w:val="009F1376"/>
    <w:rsid w:val="009F2869"/>
    <w:rsid w:val="009F38F2"/>
    <w:rsid w:val="009F409A"/>
    <w:rsid w:val="009F48C1"/>
    <w:rsid w:val="009F5400"/>
    <w:rsid w:val="009F7A3E"/>
    <w:rsid w:val="00A017F5"/>
    <w:rsid w:val="00A018AA"/>
    <w:rsid w:val="00A022DB"/>
    <w:rsid w:val="00A02AD8"/>
    <w:rsid w:val="00A03207"/>
    <w:rsid w:val="00A04635"/>
    <w:rsid w:val="00A0488A"/>
    <w:rsid w:val="00A06154"/>
    <w:rsid w:val="00A0729C"/>
    <w:rsid w:val="00A0756B"/>
    <w:rsid w:val="00A07833"/>
    <w:rsid w:val="00A07B97"/>
    <w:rsid w:val="00A11CE9"/>
    <w:rsid w:val="00A1288B"/>
    <w:rsid w:val="00A1496F"/>
    <w:rsid w:val="00A149B7"/>
    <w:rsid w:val="00A14FD1"/>
    <w:rsid w:val="00A166C1"/>
    <w:rsid w:val="00A16803"/>
    <w:rsid w:val="00A16D12"/>
    <w:rsid w:val="00A219A5"/>
    <w:rsid w:val="00A22B57"/>
    <w:rsid w:val="00A233D3"/>
    <w:rsid w:val="00A234C4"/>
    <w:rsid w:val="00A23BBE"/>
    <w:rsid w:val="00A24D49"/>
    <w:rsid w:val="00A262DE"/>
    <w:rsid w:val="00A27009"/>
    <w:rsid w:val="00A275AF"/>
    <w:rsid w:val="00A2767F"/>
    <w:rsid w:val="00A31427"/>
    <w:rsid w:val="00A327D8"/>
    <w:rsid w:val="00A32CD7"/>
    <w:rsid w:val="00A35244"/>
    <w:rsid w:val="00A36CED"/>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51D"/>
    <w:rsid w:val="00A5485F"/>
    <w:rsid w:val="00A54EA0"/>
    <w:rsid w:val="00A553BD"/>
    <w:rsid w:val="00A5577C"/>
    <w:rsid w:val="00A564D7"/>
    <w:rsid w:val="00A5754A"/>
    <w:rsid w:val="00A57830"/>
    <w:rsid w:val="00A6066C"/>
    <w:rsid w:val="00A61237"/>
    <w:rsid w:val="00A616E4"/>
    <w:rsid w:val="00A61EC9"/>
    <w:rsid w:val="00A648FC"/>
    <w:rsid w:val="00A64CF2"/>
    <w:rsid w:val="00A653AB"/>
    <w:rsid w:val="00A65790"/>
    <w:rsid w:val="00A65EAD"/>
    <w:rsid w:val="00A669A9"/>
    <w:rsid w:val="00A678F4"/>
    <w:rsid w:val="00A67C4F"/>
    <w:rsid w:val="00A7135C"/>
    <w:rsid w:val="00A7285C"/>
    <w:rsid w:val="00A7480F"/>
    <w:rsid w:val="00A74AFC"/>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3F28"/>
    <w:rsid w:val="00A9644B"/>
    <w:rsid w:val="00A9685C"/>
    <w:rsid w:val="00A96D54"/>
    <w:rsid w:val="00A9728B"/>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B40B0"/>
    <w:rsid w:val="00AB66FB"/>
    <w:rsid w:val="00AC0020"/>
    <w:rsid w:val="00AC24EA"/>
    <w:rsid w:val="00AC3766"/>
    <w:rsid w:val="00AC42DF"/>
    <w:rsid w:val="00AC6B63"/>
    <w:rsid w:val="00AC79D0"/>
    <w:rsid w:val="00AC7B0C"/>
    <w:rsid w:val="00AC7BA3"/>
    <w:rsid w:val="00AD125A"/>
    <w:rsid w:val="00AD13D7"/>
    <w:rsid w:val="00AD1616"/>
    <w:rsid w:val="00AD2AA7"/>
    <w:rsid w:val="00AD328F"/>
    <w:rsid w:val="00AD4A60"/>
    <w:rsid w:val="00AD55E9"/>
    <w:rsid w:val="00AD629B"/>
    <w:rsid w:val="00AD6FEF"/>
    <w:rsid w:val="00AE246F"/>
    <w:rsid w:val="00AE36AA"/>
    <w:rsid w:val="00AE46EE"/>
    <w:rsid w:val="00AE5043"/>
    <w:rsid w:val="00AE5CEE"/>
    <w:rsid w:val="00AE620D"/>
    <w:rsid w:val="00AE63D2"/>
    <w:rsid w:val="00AE73C5"/>
    <w:rsid w:val="00AF0241"/>
    <w:rsid w:val="00AF5A46"/>
    <w:rsid w:val="00AF5CB7"/>
    <w:rsid w:val="00AF7008"/>
    <w:rsid w:val="00B00125"/>
    <w:rsid w:val="00B00C3C"/>
    <w:rsid w:val="00B034C8"/>
    <w:rsid w:val="00B035EF"/>
    <w:rsid w:val="00B05CB5"/>
    <w:rsid w:val="00B06E0C"/>
    <w:rsid w:val="00B1139C"/>
    <w:rsid w:val="00B11D1E"/>
    <w:rsid w:val="00B11D8B"/>
    <w:rsid w:val="00B127B7"/>
    <w:rsid w:val="00B129EA"/>
    <w:rsid w:val="00B132FE"/>
    <w:rsid w:val="00B13C77"/>
    <w:rsid w:val="00B15E0D"/>
    <w:rsid w:val="00B16C35"/>
    <w:rsid w:val="00B17D6C"/>
    <w:rsid w:val="00B208F3"/>
    <w:rsid w:val="00B210CE"/>
    <w:rsid w:val="00B2219E"/>
    <w:rsid w:val="00B25586"/>
    <w:rsid w:val="00B25B1F"/>
    <w:rsid w:val="00B3092F"/>
    <w:rsid w:val="00B31438"/>
    <w:rsid w:val="00B316A6"/>
    <w:rsid w:val="00B31E6D"/>
    <w:rsid w:val="00B32891"/>
    <w:rsid w:val="00B3427D"/>
    <w:rsid w:val="00B35991"/>
    <w:rsid w:val="00B35B47"/>
    <w:rsid w:val="00B37D4F"/>
    <w:rsid w:val="00B37EB2"/>
    <w:rsid w:val="00B40922"/>
    <w:rsid w:val="00B40AD8"/>
    <w:rsid w:val="00B40FED"/>
    <w:rsid w:val="00B41974"/>
    <w:rsid w:val="00B42AD5"/>
    <w:rsid w:val="00B442F8"/>
    <w:rsid w:val="00B4472C"/>
    <w:rsid w:val="00B451DE"/>
    <w:rsid w:val="00B4572F"/>
    <w:rsid w:val="00B5063A"/>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7679B"/>
    <w:rsid w:val="00B80C2E"/>
    <w:rsid w:val="00B810D8"/>
    <w:rsid w:val="00B81C37"/>
    <w:rsid w:val="00B82D09"/>
    <w:rsid w:val="00B83688"/>
    <w:rsid w:val="00B838D0"/>
    <w:rsid w:val="00B84056"/>
    <w:rsid w:val="00B85419"/>
    <w:rsid w:val="00B8716E"/>
    <w:rsid w:val="00B9178A"/>
    <w:rsid w:val="00B92A0B"/>
    <w:rsid w:val="00B92C00"/>
    <w:rsid w:val="00B93D71"/>
    <w:rsid w:val="00B94398"/>
    <w:rsid w:val="00B94C05"/>
    <w:rsid w:val="00B95760"/>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25B"/>
    <w:rsid w:val="00BB7343"/>
    <w:rsid w:val="00BB7D15"/>
    <w:rsid w:val="00BC0868"/>
    <w:rsid w:val="00BC1C9A"/>
    <w:rsid w:val="00BC3E4B"/>
    <w:rsid w:val="00BC5B75"/>
    <w:rsid w:val="00BC5EC3"/>
    <w:rsid w:val="00BC64A0"/>
    <w:rsid w:val="00BD0F4A"/>
    <w:rsid w:val="00BD2EC7"/>
    <w:rsid w:val="00BD43BD"/>
    <w:rsid w:val="00BD458E"/>
    <w:rsid w:val="00BD52B2"/>
    <w:rsid w:val="00BD5B19"/>
    <w:rsid w:val="00BD5DB4"/>
    <w:rsid w:val="00BD60D2"/>
    <w:rsid w:val="00BD63E8"/>
    <w:rsid w:val="00BD6C1F"/>
    <w:rsid w:val="00BD7037"/>
    <w:rsid w:val="00BD71F5"/>
    <w:rsid w:val="00BE06C2"/>
    <w:rsid w:val="00BE2A7C"/>
    <w:rsid w:val="00BE2EF6"/>
    <w:rsid w:val="00BE3E28"/>
    <w:rsid w:val="00BF1060"/>
    <w:rsid w:val="00BF1781"/>
    <w:rsid w:val="00BF2C88"/>
    <w:rsid w:val="00BF3DA2"/>
    <w:rsid w:val="00BF4743"/>
    <w:rsid w:val="00BF5CDD"/>
    <w:rsid w:val="00BF62F5"/>
    <w:rsid w:val="00C0002F"/>
    <w:rsid w:val="00C003AA"/>
    <w:rsid w:val="00C032D3"/>
    <w:rsid w:val="00C03A86"/>
    <w:rsid w:val="00C04468"/>
    <w:rsid w:val="00C05AD2"/>
    <w:rsid w:val="00C05D63"/>
    <w:rsid w:val="00C075B9"/>
    <w:rsid w:val="00C0766A"/>
    <w:rsid w:val="00C0781C"/>
    <w:rsid w:val="00C10736"/>
    <w:rsid w:val="00C10B92"/>
    <w:rsid w:val="00C11031"/>
    <w:rsid w:val="00C117C1"/>
    <w:rsid w:val="00C150FB"/>
    <w:rsid w:val="00C15AFE"/>
    <w:rsid w:val="00C1646B"/>
    <w:rsid w:val="00C16992"/>
    <w:rsid w:val="00C204CB"/>
    <w:rsid w:val="00C20FC3"/>
    <w:rsid w:val="00C23B33"/>
    <w:rsid w:val="00C2424E"/>
    <w:rsid w:val="00C24319"/>
    <w:rsid w:val="00C244D0"/>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30A0"/>
    <w:rsid w:val="00C84AE4"/>
    <w:rsid w:val="00C87188"/>
    <w:rsid w:val="00C87CB0"/>
    <w:rsid w:val="00C90305"/>
    <w:rsid w:val="00C906A5"/>
    <w:rsid w:val="00C91A2D"/>
    <w:rsid w:val="00C92DF9"/>
    <w:rsid w:val="00C95CF3"/>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0BF"/>
    <w:rsid w:val="00CE7AC8"/>
    <w:rsid w:val="00CE7DBD"/>
    <w:rsid w:val="00CF1DE4"/>
    <w:rsid w:val="00CF38EB"/>
    <w:rsid w:val="00CF4852"/>
    <w:rsid w:val="00CF4A38"/>
    <w:rsid w:val="00CF5315"/>
    <w:rsid w:val="00CF57FC"/>
    <w:rsid w:val="00CF6AEA"/>
    <w:rsid w:val="00CF7F50"/>
    <w:rsid w:val="00D025EA"/>
    <w:rsid w:val="00D02803"/>
    <w:rsid w:val="00D032C3"/>
    <w:rsid w:val="00D0465D"/>
    <w:rsid w:val="00D0501D"/>
    <w:rsid w:val="00D07045"/>
    <w:rsid w:val="00D0751B"/>
    <w:rsid w:val="00D12C36"/>
    <w:rsid w:val="00D14112"/>
    <w:rsid w:val="00D226B6"/>
    <w:rsid w:val="00D24490"/>
    <w:rsid w:val="00D24FFB"/>
    <w:rsid w:val="00D25909"/>
    <w:rsid w:val="00D27678"/>
    <w:rsid w:val="00D30F82"/>
    <w:rsid w:val="00D31A92"/>
    <w:rsid w:val="00D31FF7"/>
    <w:rsid w:val="00D3269B"/>
    <w:rsid w:val="00D33026"/>
    <w:rsid w:val="00D3387D"/>
    <w:rsid w:val="00D33B97"/>
    <w:rsid w:val="00D349DE"/>
    <w:rsid w:val="00D35133"/>
    <w:rsid w:val="00D35843"/>
    <w:rsid w:val="00D3694B"/>
    <w:rsid w:val="00D36C44"/>
    <w:rsid w:val="00D40FF3"/>
    <w:rsid w:val="00D41747"/>
    <w:rsid w:val="00D417DC"/>
    <w:rsid w:val="00D41E02"/>
    <w:rsid w:val="00D43B3F"/>
    <w:rsid w:val="00D46170"/>
    <w:rsid w:val="00D46DA2"/>
    <w:rsid w:val="00D479CE"/>
    <w:rsid w:val="00D509EA"/>
    <w:rsid w:val="00D50F5D"/>
    <w:rsid w:val="00D53B21"/>
    <w:rsid w:val="00D53EF3"/>
    <w:rsid w:val="00D546E0"/>
    <w:rsid w:val="00D54BFC"/>
    <w:rsid w:val="00D55B01"/>
    <w:rsid w:val="00D567FF"/>
    <w:rsid w:val="00D60E6F"/>
    <w:rsid w:val="00D6484A"/>
    <w:rsid w:val="00D6605D"/>
    <w:rsid w:val="00D67DE2"/>
    <w:rsid w:val="00D67FD2"/>
    <w:rsid w:val="00D71736"/>
    <w:rsid w:val="00D72941"/>
    <w:rsid w:val="00D732D2"/>
    <w:rsid w:val="00D73421"/>
    <w:rsid w:val="00D73B90"/>
    <w:rsid w:val="00D73D72"/>
    <w:rsid w:val="00D7497C"/>
    <w:rsid w:val="00D763E1"/>
    <w:rsid w:val="00D772C8"/>
    <w:rsid w:val="00D77D6C"/>
    <w:rsid w:val="00D80056"/>
    <w:rsid w:val="00D8162D"/>
    <w:rsid w:val="00D82184"/>
    <w:rsid w:val="00D831D1"/>
    <w:rsid w:val="00D83799"/>
    <w:rsid w:val="00D84927"/>
    <w:rsid w:val="00D875D0"/>
    <w:rsid w:val="00D87B16"/>
    <w:rsid w:val="00D91AC0"/>
    <w:rsid w:val="00D92939"/>
    <w:rsid w:val="00D934BC"/>
    <w:rsid w:val="00D93BD9"/>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C630F"/>
    <w:rsid w:val="00DD08FB"/>
    <w:rsid w:val="00DD1298"/>
    <w:rsid w:val="00DD170B"/>
    <w:rsid w:val="00DD22A6"/>
    <w:rsid w:val="00DD33D7"/>
    <w:rsid w:val="00DD48AC"/>
    <w:rsid w:val="00DD518F"/>
    <w:rsid w:val="00DD52D1"/>
    <w:rsid w:val="00DD57E7"/>
    <w:rsid w:val="00DD5F72"/>
    <w:rsid w:val="00DE0F63"/>
    <w:rsid w:val="00DE4DD8"/>
    <w:rsid w:val="00DE5F9C"/>
    <w:rsid w:val="00DF04E3"/>
    <w:rsid w:val="00DF076B"/>
    <w:rsid w:val="00DF1A80"/>
    <w:rsid w:val="00DF3939"/>
    <w:rsid w:val="00DF62E5"/>
    <w:rsid w:val="00DF6977"/>
    <w:rsid w:val="00DF6D0D"/>
    <w:rsid w:val="00DF7A9F"/>
    <w:rsid w:val="00E00049"/>
    <w:rsid w:val="00E00E87"/>
    <w:rsid w:val="00E012E4"/>
    <w:rsid w:val="00E02A94"/>
    <w:rsid w:val="00E02E33"/>
    <w:rsid w:val="00E039C7"/>
    <w:rsid w:val="00E03C24"/>
    <w:rsid w:val="00E03D51"/>
    <w:rsid w:val="00E0545B"/>
    <w:rsid w:val="00E05895"/>
    <w:rsid w:val="00E0656D"/>
    <w:rsid w:val="00E10DE6"/>
    <w:rsid w:val="00E113EB"/>
    <w:rsid w:val="00E1191E"/>
    <w:rsid w:val="00E1226B"/>
    <w:rsid w:val="00E12BBA"/>
    <w:rsid w:val="00E14FC7"/>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6DF9"/>
    <w:rsid w:val="00E3739F"/>
    <w:rsid w:val="00E40516"/>
    <w:rsid w:val="00E40F09"/>
    <w:rsid w:val="00E40F53"/>
    <w:rsid w:val="00E43ADF"/>
    <w:rsid w:val="00E4404E"/>
    <w:rsid w:val="00E44713"/>
    <w:rsid w:val="00E44B2B"/>
    <w:rsid w:val="00E44C8D"/>
    <w:rsid w:val="00E45B63"/>
    <w:rsid w:val="00E463B4"/>
    <w:rsid w:val="00E502B5"/>
    <w:rsid w:val="00E52F1B"/>
    <w:rsid w:val="00E54098"/>
    <w:rsid w:val="00E54F60"/>
    <w:rsid w:val="00E577EC"/>
    <w:rsid w:val="00E57EC6"/>
    <w:rsid w:val="00E60A8C"/>
    <w:rsid w:val="00E6242F"/>
    <w:rsid w:val="00E62AE5"/>
    <w:rsid w:val="00E62BDF"/>
    <w:rsid w:val="00E63415"/>
    <w:rsid w:val="00E63F40"/>
    <w:rsid w:val="00E644D3"/>
    <w:rsid w:val="00E7152F"/>
    <w:rsid w:val="00E7159A"/>
    <w:rsid w:val="00E726C2"/>
    <w:rsid w:val="00E73052"/>
    <w:rsid w:val="00E73776"/>
    <w:rsid w:val="00E739D5"/>
    <w:rsid w:val="00E74E22"/>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D7F20"/>
    <w:rsid w:val="00EE08FB"/>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4BA5"/>
    <w:rsid w:val="00EF6121"/>
    <w:rsid w:val="00EF6170"/>
    <w:rsid w:val="00EF6187"/>
    <w:rsid w:val="00EF6284"/>
    <w:rsid w:val="00EF73A0"/>
    <w:rsid w:val="00EF73D5"/>
    <w:rsid w:val="00EF7B9A"/>
    <w:rsid w:val="00EF7D9F"/>
    <w:rsid w:val="00F02408"/>
    <w:rsid w:val="00F030BB"/>
    <w:rsid w:val="00F03B03"/>
    <w:rsid w:val="00F04CE2"/>
    <w:rsid w:val="00F05342"/>
    <w:rsid w:val="00F06658"/>
    <w:rsid w:val="00F0691F"/>
    <w:rsid w:val="00F06C44"/>
    <w:rsid w:val="00F06DE3"/>
    <w:rsid w:val="00F079FC"/>
    <w:rsid w:val="00F136F4"/>
    <w:rsid w:val="00F1404F"/>
    <w:rsid w:val="00F162E7"/>
    <w:rsid w:val="00F16C75"/>
    <w:rsid w:val="00F16FB4"/>
    <w:rsid w:val="00F17A21"/>
    <w:rsid w:val="00F20236"/>
    <w:rsid w:val="00F21B3B"/>
    <w:rsid w:val="00F22163"/>
    <w:rsid w:val="00F2473E"/>
    <w:rsid w:val="00F2605A"/>
    <w:rsid w:val="00F2683E"/>
    <w:rsid w:val="00F30AEF"/>
    <w:rsid w:val="00F31730"/>
    <w:rsid w:val="00F32E98"/>
    <w:rsid w:val="00F33682"/>
    <w:rsid w:val="00F348C1"/>
    <w:rsid w:val="00F36719"/>
    <w:rsid w:val="00F37112"/>
    <w:rsid w:val="00F37F0D"/>
    <w:rsid w:val="00F40420"/>
    <w:rsid w:val="00F41CAB"/>
    <w:rsid w:val="00F431D1"/>
    <w:rsid w:val="00F44A8F"/>
    <w:rsid w:val="00F4535E"/>
    <w:rsid w:val="00F46513"/>
    <w:rsid w:val="00F46A20"/>
    <w:rsid w:val="00F502FD"/>
    <w:rsid w:val="00F5031F"/>
    <w:rsid w:val="00F5321D"/>
    <w:rsid w:val="00F54C8E"/>
    <w:rsid w:val="00F60571"/>
    <w:rsid w:val="00F60D95"/>
    <w:rsid w:val="00F65625"/>
    <w:rsid w:val="00F65AEA"/>
    <w:rsid w:val="00F6703C"/>
    <w:rsid w:val="00F67E89"/>
    <w:rsid w:val="00F70DC7"/>
    <w:rsid w:val="00F721ED"/>
    <w:rsid w:val="00F72643"/>
    <w:rsid w:val="00F72770"/>
    <w:rsid w:val="00F73283"/>
    <w:rsid w:val="00F744F7"/>
    <w:rsid w:val="00F7452C"/>
    <w:rsid w:val="00F76580"/>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232"/>
    <w:rsid w:val="00FA2A10"/>
    <w:rsid w:val="00FA2CA5"/>
    <w:rsid w:val="00FA35DC"/>
    <w:rsid w:val="00FA3669"/>
    <w:rsid w:val="00FA5EFC"/>
    <w:rsid w:val="00FA6158"/>
    <w:rsid w:val="00FA727C"/>
    <w:rsid w:val="00FA74AC"/>
    <w:rsid w:val="00FA7C79"/>
    <w:rsid w:val="00FB05C2"/>
    <w:rsid w:val="00FB1247"/>
    <w:rsid w:val="00FB1DFF"/>
    <w:rsid w:val="00FB273C"/>
    <w:rsid w:val="00FB54A9"/>
    <w:rsid w:val="00FB5BDE"/>
    <w:rsid w:val="00FB7CE4"/>
    <w:rsid w:val="00FC2720"/>
    <w:rsid w:val="00FC33AD"/>
    <w:rsid w:val="00FC3E70"/>
    <w:rsid w:val="00FC3EA3"/>
    <w:rsid w:val="00FC79D2"/>
    <w:rsid w:val="00FC7DDC"/>
    <w:rsid w:val="00FD068D"/>
    <w:rsid w:val="00FD18A1"/>
    <w:rsid w:val="00FD6A72"/>
    <w:rsid w:val="00FD7550"/>
    <w:rsid w:val="00FD7564"/>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537B"/>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character" w:styleId="affa">
    <w:name w:val="Unresolved Mention"/>
    <w:basedOn w:val="a5"/>
    <w:uiPriority w:val="99"/>
    <w:semiHidden/>
    <w:unhideWhenUsed/>
    <w:rsid w:val="00A5754A"/>
    <w:rPr>
      <w:color w:val="605E5C"/>
      <w:shd w:val="clear" w:color="auto" w:fill="E1DFDD"/>
    </w:rPr>
  </w:style>
  <w:style w:type="paragraph" w:styleId="affb">
    <w:name w:val="footnote text"/>
    <w:basedOn w:val="a4"/>
    <w:link w:val="affc"/>
    <w:uiPriority w:val="99"/>
    <w:semiHidden/>
    <w:unhideWhenUsed/>
    <w:rsid w:val="002437C4"/>
    <w:pPr>
      <w:snapToGrid w:val="0"/>
      <w:jc w:val="left"/>
    </w:pPr>
    <w:rPr>
      <w:sz w:val="18"/>
      <w:szCs w:val="18"/>
    </w:rPr>
  </w:style>
  <w:style w:type="character" w:customStyle="1" w:styleId="affc">
    <w:name w:val="脚注文本 字符"/>
    <w:basedOn w:val="a5"/>
    <w:link w:val="affb"/>
    <w:uiPriority w:val="99"/>
    <w:semiHidden/>
    <w:rsid w:val="002437C4"/>
    <w:rPr>
      <w:kern w:val="2"/>
      <w:sz w:val="18"/>
      <w:szCs w:val="18"/>
    </w:rPr>
  </w:style>
  <w:style w:type="character" w:styleId="affd">
    <w:name w:val="footnote reference"/>
    <w:basedOn w:val="a5"/>
    <w:uiPriority w:val="99"/>
    <w:semiHidden/>
    <w:unhideWhenUsed/>
    <w:rsid w:val="002437C4"/>
    <w:rPr>
      <w:vertAlign w:val="superscript"/>
    </w:rPr>
  </w:style>
  <w:style w:type="paragraph" w:styleId="affe">
    <w:name w:val="Bibliography"/>
    <w:basedOn w:val="a4"/>
    <w:next w:val="a4"/>
    <w:uiPriority w:val="37"/>
    <w:unhideWhenUsed/>
    <w:rsid w:val="00A018AA"/>
    <w:pPr>
      <w:tabs>
        <w:tab w:val="left" w:pos="384"/>
      </w:tabs>
      <w:ind w:left="384" w:hanging="384"/>
    </w:pPr>
  </w:style>
  <w:style w:type="paragraph" w:styleId="afff">
    <w:name w:val="table of figures"/>
    <w:basedOn w:val="a4"/>
    <w:next w:val="a4"/>
    <w:uiPriority w:val="99"/>
    <w:unhideWhenUsed/>
    <w:rsid w:val="00E7159A"/>
    <w:pPr>
      <w:ind w:leftChars="200" w:left="200" w:hangingChars="200" w:hanging="200"/>
    </w:pPr>
  </w:style>
  <w:style w:type="paragraph" w:styleId="TOC">
    <w:name w:val="TOC Heading"/>
    <w:basedOn w:val="1"/>
    <w:next w:val="a4"/>
    <w:uiPriority w:val="39"/>
    <w:unhideWhenUsed/>
    <w:qFormat/>
    <w:rsid w:val="00E7159A"/>
    <w:pPr>
      <w:numPr>
        <w:numId w:val="0"/>
      </w:numPr>
      <w:wordWrap/>
      <w:topLinePunct w:val="0"/>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customStyle="1" w:styleId="msonormal0">
    <w:name w:val="msonormal"/>
    <w:basedOn w:val="a4"/>
    <w:rsid w:val="005F036B"/>
    <w:pPr>
      <w:spacing w:before="100" w:beforeAutospacing="1" w:after="100" w:afterAutospacing="1"/>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image" Target="media/image4.wmf"/><Relationship Id="rId42" Type="http://schemas.openxmlformats.org/officeDocument/2006/relationships/image" Target="media/image14.wmf"/><Relationship Id="rId63" Type="http://schemas.openxmlformats.org/officeDocument/2006/relationships/oleObject" Target="embeddings/oleObject21.bin"/><Relationship Id="rId84" Type="http://schemas.openxmlformats.org/officeDocument/2006/relationships/image" Target="media/image38.wmf"/><Relationship Id="rId138" Type="http://schemas.openxmlformats.org/officeDocument/2006/relationships/oleObject" Target="embeddings/oleObject60.bin"/><Relationship Id="rId159" Type="http://schemas.openxmlformats.org/officeDocument/2006/relationships/image" Target="media/image74.wmf"/><Relationship Id="rId170" Type="http://schemas.openxmlformats.org/officeDocument/2006/relationships/image" Target="media/image79.png"/><Relationship Id="rId191" Type="http://schemas.openxmlformats.org/officeDocument/2006/relationships/oleObject" Target="embeddings/oleObject87.bin"/><Relationship Id="rId107" Type="http://schemas.openxmlformats.org/officeDocument/2006/relationships/oleObject" Target="embeddings/oleObject43.bin"/><Relationship Id="rId11" Type="http://schemas.openxmlformats.org/officeDocument/2006/relationships/footer" Target="footer1.xml"/><Relationship Id="rId32" Type="http://schemas.openxmlformats.org/officeDocument/2006/relationships/image" Target="media/image9.wmf"/><Relationship Id="rId53" Type="http://schemas.openxmlformats.org/officeDocument/2006/relationships/oleObject" Target="embeddings/oleObject16.bin"/><Relationship Id="rId74" Type="http://schemas.openxmlformats.org/officeDocument/2006/relationships/image" Target="media/image33.wmf"/><Relationship Id="rId128" Type="http://schemas.openxmlformats.org/officeDocument/2006/relationships/image" Target="media/image59.wmf"/><Relationship Id="rId149" Type="http://schemas.openxmlformats.org/officeDocument/2006/relationships/image" Target="media/image68.png"/><Relationship Id="rId5" Type="http://schemas.openxmlformats.org/officeDocument/2006/relationships/settings" Target="settings.xml"/><Relationship Id="rId95" Type="http://schemas.openxmlformats.org/officeDocument/2006/relationships/oleObject" Target="embeddings/oleObject37.bin"/><Relationship Id="rId160" Type="http://schemas.openxmlformats.org/officeDocument/2006/relationships/oleObject" Target="embeddings/oleObject71.bin"/><Relationship Id="rId181" Type="http://schemas.openxmlformats.org/officeDocument/2006/relationships/oleObject" Target="embeddings/oleObject82.bin"/><Relationship Id="rId22" Type="http://schemas.openxmlformats.org/officeDocument/2006/relationships/oleObject" Target="embeddings/oleObject4.bin"/><Relationship Id="rId43" Type="http://schemas.openxmlformats.org/officeDocument/2006/relationships/oleObject" Target="embeddings/oleObject14.bin"/><Relationship Id="rId64" Type="http://schemas.openxmlformats.org/officeDocument/2006/relationships/oleObject" Target="embeddings/oleObject22.bin"/><Relationship Id="rId118" Type="http://schemas.openxmlformats.org/officeDocument/2006/relationships/image" Target="media/image54.wmf"/><Relationship Id="rId139" Type="http://schemas.openxmlformats.org/officeDocument/2006/relationships/oleObject" Target="embeddings/oleObject61.bin"/><Relationship Id="rId85" Type="http://schemas.openxmlformats.org/officeDocument/2006/relationships/oleObject" Target="embeddings/oleObject32.bin"/><Relationship Id="rId150" Type="http://schemas.openxmlformats.org/officeDocument/2006/relationships/oleObject" Target="embeddings/oleObject67.bin"/><Relationship Id="rId171" Type="http://schemas.openxmlformats.org/officeDocument/2006/relationships/image" Target="media/image80.wmf"/><Relationship Id="rId192" Type="http://schemas.openxmlformats.org/officeDocument/2006/relationships/image" Target="media/image90.wmf"/><Relationship Id="rId12" Type="http://schemas.openxmlformats.org/officeDocument/2006/relationships/footer" Target="footer2.xml"/><Relationship Id="rId33" Type="http://schemas.openxmlformats.org/officeDocument/2006/relationships/oleObject" Target="embeddings/oleObject10.bin"/><Relationship Id="rId108" Type="http://schemas.openxmlformats.org/officeDocument/2006/relationships/image" Target="media/image50.wmf"/><Relationship Id="rId129" Type="http://schemas.openxmlformats.org/officeDocument/2006/relationships/oleObject" Target="embeddings/oleObject55.bin"/><Relationship Id="rId54" Type="http://schemas.openxmlformats.org/officeDocument/2006/relationships/image" Target="media/image23.png"/><Relationship Id="rId75" Type="http://schemas.openxmlformats.org/officeDocument/2006/relationships/oleObject" Target="embeddings/oleObject27.bin"/><Relationship Id="rId96" Type="http://schemas.openxmlformats.org/officeDocument/2006/relationships/image" Target="media/image44.wmf"/><Relationship Id="rId140" Type="http://schemas.openxmlformats.org/officeDocument/2006/relationships/image" Target="media/image64.wmf"/><Relationship Id="rId161" Type="http://schemas.openxmlformats.org/officeDocument/2006/relationships/image" Target="media/image75.wmf"/><Relationship Id="rId182" Type="http://schemas.openxmlformats.org/officeDocument/2006/relationships/image" Target="media/image85.wmf"/><Relationship Id="rId6" Type="http://schemas.openxmlformats.org/officeDocument/2006/relationships/webSettings" Target="webSettings.xml"/><Relationship Id="rId23" Type="http://schemas.openxmlformats.org/officeDocument/2006/relationships/image" Target="media/image5.wmf"/><Relationship Id="rId119" Type="http://schemas.openxmlformats.org/officeDocument/2006/relationships/oleObject" Target="embeddings/oleObject50.bin"/><Relationship Id="rId44" Type="http://schemas.openxmlformats.org/officeDocument/2006/relationships/image" Target="media/image15.png"/><Relationship Id="rId65" Type="http://schemas.openxmlformats.org/officeDocument/2006/relationships/image" Target="media/image28.wmf"/><Relationship Id="rId86" Type="http://schemas.openxmlformats.org/officeDocument/2006/relationships/image" Target="media/image39.wmf"/><Relationship Id="rId130" Type="http://schemas.openxmlformats.org/officeDocument/2006/relationships/image" Target="media/image60.wmf"/><Relationship Id="rId151" Type="http://schemas.openxmlformats.org/officeDocument/2006/relationships/image" Target="media/image69.wmf"/><Relationship Id="rId172" Type="http://schemas.openxmlformats.org/officeDocument/2006/relationships/oleObject" Target="embeddings/oleObject77.bin"/><Relationship Id="rId193" Type="http://schemas.openxmlformats.org/officeDocument/2006/relationships/oleObject" Target="embeddings/oleObject88.bin"/><Relationship Id="rId13" Type="http://schemas.openxmlformats.org/officeDocument/2006/relationships/header" Target="header3.xml"/><Relationship Id="rId109" Type="http://schemas.openxmlformats.org/officeDocument/2006/relationships/oleObject" Target="embeddings/oleObject44.bin"/><Relationship Id="rId34" Type="http://schemas.openxmlformats.org/officeDocument/2006/relationships/image" Target="media/image10.wmf"/><Relationship Id="rId55" Type="http://schemas.openxmlformats.org/officeDocument/2006/relationships/oleObject" Target="embeddings/oleObject17.bin"/><Relationship Id="rId76" Type="http://schemas.openxmlformats.org/officeDocument/2006/relationships/image" Target="media/image34.wmf"/><Relationship Id="rId97" Type="http://schemas.openxmlformats.org/officeDocument/2006/relationships/oleObject" Target="embeddings/oleObject38.bin"/><Relationship Id="rId120" Type="http://schemas.openxmlformats.org/officeDocument/2006/relationships/image" Target="media/image55.wmf"/><Relationship Id="rId141" Type="http://schemas.openxmlformats.org/officeDocument/2006/relationships/oleObject" Target="embeddings/oleObject62.bin"/><Relationship Id="rId7" Type="http://schemas.openxmlformats.org/officeDocument/2006/relationships/footnotes" Target="footnotes.xml"/><Relationship Id="rId162" Type="http://schemas.openxmlformats.org/officeDocument/2006/relationships/oleObject" Target="embeddings/oleObject72.bin"/><Relationship Id="rId183" Type="http://schemas.openxmlformats.org/officeDocument/2006/relationships/oleObject" Target="embeddings/oleObject83.bin"/><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oleObject" Target="embeddings/oleObject5.bin"/><Relationship Id="rId40" Type="http://schemas.openxmlformats.org/officeDocument/2006/relationships/image" Target="media/image13.wmf"/><Relationship Id="rId45" Type="http://schemas.openxmlformats.org/officeDocument/2006/relationships/image" Target="media/image16.png"/><Relationship Id="rId66" Type="http://schemas.openxmlformats.org/officeDocument/2006/relationships/oleObject" Target="embeddings/oleObject23.bin"/><Relationship Id="rId87" Type="http://schemas.openxmlformats.org/officeDocument/2006/relationships/oleObject" Target="embeddings/oleObject33.bin"/><Relationship Id="rId110" Type="http://schemas.openxmlformats.org/officeDocument/2006/relationships/oleObject" Target="embeddings/oleObject45.bin"/><Relationship Id="rId115" Type="http://schemas.openxmlformats.org/officeDocument/2006/relationships/oleObject" Target="embeddings/oleObject48.bin"/><Relationship Id="rId131" Type="http://schemas.openxmlformats.org/officeDocument/2006/relationships/oleObject" Target="embeddings/oleObject56.bin"/><Relationship Id="rId136" Type="http://schemas.openxmlformats.org/officeDocument/2006/relationships/oleObject" Target="embeddings/oleObject59.bin"/><Relationship Id="rId157" Type="http://schemas.openxmlformats.org/officeDocument/2006/relationships/image" Target="media/image73.wmf"/><Relationship Id="rId178" Type="http://schemas.openxmlformats.org/officeDocument/2006/relationships/image" Target="media/image83.wmf"/><Relationship Id="rId61" Type="http://schemas.openxmlformats.org/officeDocument/2006/relationships/oleObject" Target="embeddings/oleObject20.bin"/><Relationship Id="rId82" Type="http://schemas.openxmlformats.org/officeDocument/2006/relationships/image" Target="media/image37.wmf"/><Relationship Id="rId152" Type="http://schemas.openxmlformats.org/officeDocument/2006/relationships/oleObject" Target="embeddings/oleObject68.bin"/><Relationship Id="rId173" Type="http://schemas.openxmlformats.org/officeDocument/2006/relationships/image" Target="media/image81.wmf"/><Relationship Id="rId194" Type="http://schemas.openxmlformats.org/officeDocument/2006/relationships/image" Target="media/image91.wmf"/><Relationship Id="rId199" Type="http://schemas.openxmlformats.org/officeDocument/2006/relationships/image" Target="media/image94.png"/><Relationship Id="rId19" Type="http://schemas.openxmlformats.org/officeDocument/2006/relationships/image" Target="media/image3.wmf"/><Relationship Id="rId14" Type="http://schemas.openxmlformats.org/officeDocument/2006/relationships/footer" Target="footer3.xml"/><Relationship Id="rId30" Type="http://schemas.openxmlformats.org/officeDocument/2006/relationships/image" Target="media/image8.wmf"/><Relationship Id="rId35" Type="http://schemas.openxmlformats.org/officeDocument/2006/relationships/oleObject" Target="embeddings/oleObject11.bin"/><Relationship Id="rId56" Type="http://schemas.openxmlformats.org/officeDocument/2006/relationships/image" Target="media/image24.wmf"/><Relationship Id="rId77" Type="http://schemas.openxmlformats.org/officeDocument/2006/relationships/oleObject" Target="embeddings/oleObject28.bin"/><Relationship Id="rId100" Type="http://schemas.openxmlformats.org/officeDocument/2006/relationships/image" Target="media/image46.wmf"/><Relationship Id="rId105" Type="http://schemas.openxmlformats.org/officeDocument/2006/relationships/oleObject" Target="embeddings/oleObject42.bin"/><Relationship Id="rId126" Type="http://schemas.openxmlformats.org/officeDocument/2006/relationships/image" Target="media/image58.wmf"/><Relationship Id="rId147" Type="http://schemas.openxmlformats.org/officeDocument/2006/relationships/oleObject" Target="embeddings/oleObject65.bin"/><Relationship Id="rId168" Type="http://schemas.openxmlformats.org/officeDocument/2006/relationships/image" Target="media/image78.wmf"/><Relationship Id="rId8" Type="http://schemas.openxmlformats.org/officeDocument/2006/relationships/endnotes" Target="endnotes.xml"/><Relationship Id="rId51" Type="http://schemas.openxmlformats.org/officeDocument/2006/relationships/oleObject" Target="embeddings/oleObject15.bin"/><Relationship Id="rId72" Type="http://schemas.openxmlformats.org/officeDocument/2006/relationships/image" Target="media/image32.wmf"/><Relationship Id="rId93" Type="http://schemas.openxmlformats.org/officeDocument/2006/relationships/oleObject" Target="embeddings/oleObject36.bin"/><Relationship Id="rId98" Type="http://schemas.openxmlformats.org/officeDocument/2006/relationships/image" Target="media/image45.wmf"/><Relationship Id="rId121" Type="http://schemas.openxmlformats.org/officeDocument/2006/relationships/oleObject" Target="embeddings/oleObject51.bin"/><Relationship Id="rId142" Type="http://schemas.openxmlformats.org/officeDocument/2006/relationships/image" Target="media/image65.wmf"/><Relationship Id="rId163" Type="http://schemas.openxmlformats.org/officeDocument/2006/relationships/image" Target="media/image76.wmf"/><Relationship Id="rId184" Type="http://schemas.openxmlformats.org/officeDocument/2006/relationships/image" Target="media/image86.wmf"/><Relationship Id="rId189" Type="http://schemas.openxmlformats.org/officeDocument/2006/relationships/image" Target="media/image88.png"/><Relationship Id="rId3" Type="http://schemas.openxmlformats.org/officeDocument/2006/relationships/numbering" Target="numbering.xml"/><Relationship Id="rId25" Type="http://schemas.openxmlformats.org/officeDocument/2006/relationships/oleObject" Target="embeddings/oleObject6.bin"/><Relationship Id="rId46" Type="http://schemas.openxmlformats.org/officeDocument/2006/relationships/image" Target="media/image17.png"/><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image" Target="media/image63.wmf"/><Relationship Id="rId158" Type="http://schemas.openxmlformats.org/officeDocument/2006/relationships/oleObject" Target="embeddings/oleObject70.bin"/><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image" Target="media/image27.wmf"/><Relationship Id="rId83" Type="http://schemas.openxmlformats.org/officeDocument/2006/relationships/oleObject" Target="embeddings/oleObject31.bin"/><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image" Target="media/image61.wmf"/><Relationship Id="rId153" Type="http://schemas.openxmlformats.org/officeDocument/2006/relationships/image" Target="media/image70.wmf"/><Relationship Id="rId174" Type="http://schemas.openxmlformats.org/officeDocument/2006/relationships/oleObject" Target="embeddings/oleObject78.bin"/><Relationship Id="rId179" Type="http://schemas.openxmlformats.org/officeDocument/2006/relationships/oleObject" Target="embeddings/oleObject81.bin"/><Relationship Id="rId195" Type="http://schemas.openxmlformats.org/officeDocument/2006/relationships/oleObject" Target="embeddings/oleObject89.bin"/><Relationship Id="rId190" Type="http://schemas.openxmlformats.org/officeDocument/2006/relationships/image" Target="media/image89.wmf"/><Relationship Id="rId15" Type="http://schemas.openxmlformats.org/officeDocument/2006/relationships/image" Target="media/image1.wmf"/><Relationship Id="rId36" Type="http://schemas.openxmlformats.org/officeDocument/2006/relationships/image" Target="media/image11.wmf"/><Relationship Id="rId57" Type="http://schemas.openxmlformats.org/officeDocument/2006/relationships/oleObject" Target="embeddings/oleObject18.bin"/><Relationship Id="rId106" Type="http://schemas.openxmlformats.org/officeDocument/2006/relationships/image" Target="media/image49.wmf"/><Relationship Id="rId127" Type="http://schemas.openxmlformats.org/officeDocument/2006/relationships/oleObject" Target="embeddings/oleObject54.bin"/><Relationship Id="rId10" Type="http://schemas.openxmlformats.org/officeDocument/2006/relationships/header" Target="header2.xml"/><Relationship Id="rId31" Type="http://schemas.openxmlformats.org/officeDocument/2006/relationships/oleObject" Target="embeddings/oleObject9.bin"/><Relationship Id="rId52" Type="http://schemas.openxmlformats.org/officeDocument/2006/relationships/image" Target="media/image22.wmf"/><Relationship Id="rId73" Type="http://schemas.openxmlformats.org/officeDocument/2006/relationships/oleObject" Target="embeddings/oleObject26.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56.wmf"/><Relationship Id="rId143" Type="http://schemas.openxmlformats.org/officeDocument/2006/relationships/oleObject" Target="embeddings/oleObject63.bin"/><Relationship Id="rId148" Type="http://schemas.openxmlformats.org/officeDocument/2006/relationships/oleObject" Target="embeddings/oleObject66.bin"/><Relationship Id="rId164" Type="http://schemas.openxmlformats.org/officeDocument/2006/relationships/oleObject" Target="embeddings/oleObject73.bin"/><Relationship Id="rId169" Type="http://schemas.openxmlformats.org/officeDocument/2006/relationships/oleObject" Target="embeddings/oleObject76.bin"/><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84.wmf"/><Relationship Id="rId26" Type="http://schemas.openxmlformats.org/officeDocument/2006/relationships/image" Target="media/image6.wmf"/><Relationship Id="rId47" Type="http://schemas.openxmlformats.org/officeDocument/2006/relationships/image" Target="media/image18.png"/><Relationship Id="rId68" Type="http://schemas.openxmlformats.org/officeDocument/2006/relationships/oleObject" Target="embeddings/oleObject24.bin"/><Relationship Id="rId89" Type="http://schemas.openxmlformats.org/officeDocument/2006/relationships/oleObject" Target="embeddings/oleObject34.bin"/><Relationship Id="rId112" Type="http://schemas.openxmlformats.org/officeDocument/2006/relationships/oleObject" Target="embeddings/oleObject46.bin"/><Relationship Id="rId133" Type="http://schemas.openxmlformats.org/officeDocument/2006/relationships/oleObject" Target="embeddings/oleObject57.bin"/><Relationship Id="rId154" Type="http://schemas.openxmlformats.org/officeDocument/2006/relationships/oleObject" Target="embeddings/oleObject69.bin"/><Relationship Id="rId175" Type="http://schemas.openxmlformats.org/officeDocument/2006/relationships/oleObject" Target="embeddings/oleObject79.bin"/><Relationship Id="rId196" Type="http://schemas.openxmlformats.org/officeDocument/2006/relationships/image" Target="media/image92.wmf"/><Relationship Id="rId200" Type="http://schemas.openxmlformats.org/officeDocument/2006/relationships/header" Target="header4.xml"/><Relationship Id="rId16" Type="http://schemas.openxmlformats.org/officeDocument/2006/relationships/oleObject" Target="embeddings/oleObject1.bin"/><Relationship Id="rId37" Type="http://schemas.openxmlformats.org/officeDocument/2006/relationships/oleObject" Target="embeddings/oleObject12.bin"/><Relationship Id="rId58" Type="http://schemas.openxmlformats.org/officeDocument/2006/relationships/image" Target="media/image25.wmf"/><Relationship Id="rId79" Type="http://schemas.openxmlformats.org/officeDocument/2006/relationships/oleObject" Target="embeddings/oleObject29.bin"/><Relationship Id="rId102" Type="http://schemas.openxmlformats.org/officeDocument/2006/relationships/image" Target="media/image47.wmf"/><Relationship Id="rId123" Type="http://schemas.openxmlformats.org/officeDocument/2006/relationships/oleObject" Target="embeddings/oleObject52.bin"/><Relationship Id="rId144" Type="http://schemas.openxmlformats.org/officeDocument/2006/relationships/image" Target="media/image66.wmf"/><Relationship Id="rId90" Type="http://schemas.openxmlformats.org/officeDocument/2006/relationships/image" Target="media/image41.wmf"/><Relationship Id="rId165" Type="http://schemas.openxmlformats.org/officeDocument/2006/relationships/oleObject" Target="embeddings/oleObject74.bin"/><Relationship Id="rId186" Type="http://schemas.openxmlformats.org/officeDocument/2006/relationships/oleObject" Target="embeddings/oleObject85.bin"/><Relationship Id="rId27" Type="http://schemas.openxmlformats.org/officeDocument/2006/relationships/oleObject" Target="embeddings/oleObject7.bin"/><Relationship Id="rId48" Type="http://schemas.openxmlformats.org/officeDocument/2006/relationships/image" Target="media/image19.png"/><Relationship Id="rId69" Type="http://schemas.openxmlformats.org/officeDocument/2006/relationships/image" Target="media/image30.png"/><Relationship Id="rId113" Type="http://schemas.openxmlformats.org/officeDocument/2006/relationships/oleObject" Target="embeddings/oleObject47.bin"/><Relationship Id="rId134" Type="http://schemas.openxmlformats.org/officeDocument/2006/relationships/oleObject" Target="embeddings/oleObject58.bin"/><Relationship Id="rId80" Type="http://schemas.openxmlformats.org/officeDocument/2006/relationships/image" Target="media/image36.wmf"/><Relationship Id="rId155" Type="http://schemas.openxmlformats.org/officeDocument/2006/relationships/image" Target="media/image71.png"/><Relationship Id="rId176" Type="http://schemas.openxmlformats.org/officeDocument/2006/relationships/image" Target="media/image82.wmf"/><Relationship Id="rId197" Type="http://schemas.openxmlformats.org/officeDocument/2006/relationships/oleObject" Target="embeddings/oleObject90.bin"/><Relationship Id="rId201" Type="http://schemas.openxmlformats.org/officeDocument/2006/relationships/fontTable" Target="fontTable.xml"/><Relationship Id="rId17" Type="http://schemas.openxmlformats.org/officeDocument/2006/relationships/image" Target="media/image2.wmf"/><Relationship Id="rId38" Type="http://schemas.openxmlformats.org/officeDocument/2006/relationships/hyperlink" Target="https://www.kaggle.com/code/ahmedtronic/company-bankruptcy-prediction" TargetMode="External"/><Relationship Id="rId59" Type="http://schemas.openxmlformats.org/officeDocument/2006/relationships/oleObject" Target="embeddings/oleObject19.bin"/><Relationship Id="rId103" Type="http://schemas.openxmlformats.org/officeDocument/2006/relationships/oleObject" Target="embeddings/oleObject41.bin"/><Relationship Id="rId124" Type="http://schemas.openxmlformats.org/officeDocument/2006/relationships/image" Target="media/image57.wmf"/><Relationship Id="rId70" Type="http://schemas.openxmlformats.org/officeDocument/2006/relationships/image" Target="media/image31.wmf"/><Relationship Id="rId91" Type="http://schemas.openxmlformats.org/officeDocument/2006/relationships/oleObject" Target="embeddings/oleObject35.bin"/><Relationship Id="rId145" Type="http://schemas.openxmlformats.org/officeDocument/2006/relationships/oleObject" Target="embeddings/oleObject64.bin"/><Relationship Id="rId166" Type="http://schemas.openxmlformats.org/officeDocument/2006/relationships/image" Target="media/image77.wmf"/><Relationship Id="rId187" Type="http://schemas.openxmlformats.org/officeDocument/2006/relationships/image" Target="media/image87.wmf"/><Relationship Id="rId1" Type="http://schemas.openxmlformats.org/officeDocument/2006/relationships/customXml" Target="../customXml/item1.xml"/><Relationship Id="rId28" Type="http://schemas.openxmlformats.org/officeDocument/2006/relationships/image" Target="media/image7.wmf"/><Relationship Id="rId49" Type="http://schemas.openxmlformats.org/officeDocument/2006/relationships/image" Target="media/image20.png"/><Relationship Id="rId114" Type="http://schemas.openxmlformats.org/officeDocument/2006/relationships/image" Target="media/image52.wmf"/><Relationship Id="rId60" Type="http://schemas.openxmlformats.org/officeDocument/2006/relationships/image" Target="media/image26.wmf"/><Relationship Id="rId81" Type="http://schemas.openxmlformats.org/officeDocument/2006/relationships/oleObject" Target="embeddings/oleObject30.bin"/><Relationship Id="rId135" Type="http://schemas.openxmlformats.org/officeDocument/2006/relationships/image" Target="media/image62.wmf"/><Relationship Id="rId156" Type="http://schemas.openxmlformats.org/officeDocument/2006/relationships/image" Target="media/image72.png"/><Relationship Id="rId177" Type="http://schemas.openxmlformats.org/officeDocument/2006/relationships/oleObject" Target="embeddings/oleObject80.bin"/><Relationship Id="rId198" Type="http://schemas.openxmlformats.org/officeDocument/2006/relationships/image" Target="media/image93.png"/><Relationship Id="rId202" Type="http://schemas.openxmlformats.org/officeDocument/2006/relationships/theme" Target="theme/theme1.xml"/><Relationship Id="rId18" Type="http://schemas.openxmlformats.org/officeDocument/2006/relationships/oleObject" Target="embeddings/oleObject2.bin"/><Relationship Id="rId39" Type="http://schemas.openxmlformats.org/officeDocument/2006/relationships/image" Target="media/image12.png"/><Relationship Id="rId50" Type="http://schemas.openxmlformats.org/officeDocument/2006/relationships/image" Target="media/image21.wmf"/><Relationship Id="rId104" Type="http://schemas.openxmlformats.org/officeDocument/2006/relationships/image" Target="media/image48.wmf"/><Relationship Id="rId125" Type="http://schemas.openxmlformats.org/officeDocument/2006/relationships/oleObject" Target="embeddings/oleObject53.bin"/><Relationship Id="rId146" Type="http://schemas.openxmlformats.org/officeDocument/2006/relationships/image" Target="media/image67.wmf"/><Relationship Id="rId167" Type="http://schemas.openxmlformats.org/officeDocument/2006/relationships/oleObject" Target="embeddings/oleObject75.bin"/><Relationship Id="rId188" Type="http://schemas.openxmlformats.org/officeDocument/2006/relationships/oleObject" Target="embeddings/oleObject86.bin"/><Relationship Id="rId71" Type="http://schemas.openxmlformats.org/officeDocument/2006/relationships/oleObject" Target="embeddings/oleObject25.bin"/><Relationship Id="rId92" Type="http://schemas.openxmlformats.org/officeDocument/2006/relationships/image" Target="media/image42.wmf"/></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0</TotalTime>
  <Pages>65</Pages>
  <Words>9032</Words>
  <Characters>51488</Characters>
  <Application>Microsoft Office Word</Application>
  <DocSecurity>0</DocSecurity>
  <Lines>429</Lines>
  <Paragraphs>120</Paragraphs>
  <ScaleCrop>false</ScaleCrop>
  <Company/>
  <LinksUpToDate>false</LinksUpToDate>
  <CharactersWithSpaces>60400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刘新儒</dc:creator>
  <dc:description>NE.Bib</dc:description>
  <cp:lastModifiedBy>谷 叶</cp:lastModifiedBy>
  <cp:revision>2</cp:revision>
  <cp:lastPrinted>2026-04-28T11:04:00Z</cp:lastPrinted>
  <dcterms:created xsi:type="dcterms:W3CDTF">2026-05-31T06:58:00Z</dcterms:created>
  <dcterms:modified xsi:type="dcterms:W3CDTF">2026-05-31T06:58:00Z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y fmtid="{D5CDD505-2E9C-101B-9397-08002B2CF9AE}" pid="11" name="ZOTERO_PREF_1">
    <vt:lpwstr>&lt;data data-version="3" zotero-version="7.0.32"&gt;&lt;session id="vUVdHDqu"/&gt;&lt;style id="https://zotero-chinese.com/styles/GB-T-7714—2025（顺序编码，双语）" hasBibliography="1" bibliographyStyleHasBeenSet="1"/&gt;&lt;prefs&gt;&lt;pref name="fieldType" value="Field"/&gt;&lt;/prefs&gt;&lt;/data&gt;</vt:lpwstr>
  </property>
</Properties>
</file>